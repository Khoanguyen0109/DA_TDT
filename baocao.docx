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C31C2" w14:textId="0416D12D" w:rsidR="004174EB" w:rsidRPr="00BF5572" w:rsidRDefault="004174EB" w:rsidP="004174EB">
      <w:pPr>
        <w:suppressAutoHyphens/>
        <w:autoSpaceDE w:val="0"/>
        <w:autoSpaceDN w:val="0"/>
        <w:adjustRightInd w:val="0"/>
        <w:jc w:val="center"/>
        <w:rPr>
          <w:sz w:val="28"/>
          <w:szCs w:val="28"/>
          <w:lang w:val="en"/>
        </w:rPr>
      </w:pPr>
      <w:r w:rsidRPr="00BF5572">
        <w:rPr>
          <w:bCs/>
          <w:sz w:val="28"/>
          <w:szCs w:val="28"/>
          <w:lang w:val="en"/>
        </w:rPr>
        <w:t>TỔNG LIÊN ĐOÀN LAO ĐỘNG VIỆT NAM</w:t>
      </w:r>
    </w:p>
    <w:p w14:paraId="508DC275" w14:textId="7A636CC2" w:rsidR="004174EB" w:rsidRPr="00BF5572" w:rsidRDefault="004174EB" w:rsidP="004174EB">
      <w:pPr>
        <w:suppressAutoHyphens/>
        <w:autoSpaceDE w:val="0"/>
        <w:autoSpaceDN w:val="0"/>
        <w:adjustRightInd w:val="0"/>
        <w:jc w:val="center"/>
        <w:rPr>
          <w:sz w:val="28"/>
          <w:szCs w:val="28"/>
        </w:rPr>
      </w:pPr>
      <w:r w:rsidRPr="00BF5572">
        <w:rPr>
          <w:b/>
          <w:bCs/>
          <w:sz w:val="28"/>
          <w:szCs w:val="28"/>
          <w:lang w:val="en"/>
        </w:rPr>
        <w:t>TR</w:t>
      </w:r>
      <w:r w:rsidRPr="00BF5572">
        <w:rPr>
          <w:b/>
          <w:bCs/>
          <w:sz w:val="28"/>
          <w:szCs w:val="28"/>
          <w:lang w:val="vi-VN"/>
        </w:rPr>
        <w:t>ƯỜNG ĐẠI HỌC TÔN ĐỨC THẮNG</w:t>
      </w:r>
    </w:p>
    <w:p w14:paraId="6969DA65" w14:textId="53503E45" w:rsidR="004174EB" w:rsidRPr="00BF5572" w:rsidRDefault="004174EB" w:rsidP="004174EB">
      <w:pPr>
        <w:suppressAutoHyphens/>
        <w:autoSpaceDE w:val="0"/>
        <w:autoSpaceDN w:val="0"/>
        <w:adjustRightInd w:val="0"/>
        <w:jc w:val="center"/>
        <w:rPr>
          <w:sz w:val="28"/>
          <w:szCs w:val="28"/>
          <w:lang w:val="en"/>
        </w:rPr>
      </w:pPr>
      <w:r w:rsidRPr="00BF5572">
        <w:rPr>
          <w:b/>
          <w:bCs/>
          <w:sz w:val="28"/>
          <w:szCs w:val="28"/>
          <w:lang w:val="en"/>
        </w:rPr>
        <w:t>KHOA CÔNG NGHỆ THÔNG TIN</w:t>
      </w:r>
    </w:p>
    <w:p w14:paraId="1CEC3101" w14:textId="77777777" w:rsidR="004174EB" w:rsidRPr="00BF5572" w:rsidRDefault="004174EB" w:rsidP="004174EB">
      <w:pPr>
        <w:suppressAutoHyphens/>
        <w:autoSpaceDE w:val="0"/>
        <w:autoSpaceDN w:val="0"/>
        <w:adjustRightInd w:val="0"/>
        <w:ind w:firstLine="720"/>
        <w:jc w:val="center"/>
        <w:rPr>
          <w:lang w:val="en"/>
        </w:rPr>
      </w:pPr>
    </w:p>
    <w:p w14:paraId="2C20C4D0" w14:textId="77777777" w:rsidR="004174EB" w:rsidRPr="00BF5572" w:rsidRDefault="004174EB" w:rsidP="004174EB">
      <w:pPr>
        <w:suppressAutoHyphens/>
        <w:autoSpaceDE w:val="0"/>
        <w:autoSpaceDN w:val="0"/>
        <w:adjustRightInd w:val="0"/>
        <w:ind w:firstLine="720"/>
        <w:jc w:val="center"/>
        <w:rPr>
          <w:b/>
          <w:bCs/>
          <w:sz w:val="28"/>
          <w:szCs w:val="28"/>
          <w:lang w:val="en"/>
        </w:rPr>
      </w:pPr>
      <w:r>
        <w:rPr>
          <w:b/>
          <w:bCs/>
          <w:noProof/>
          <w:sz w:val="28"/>
          <w:szCs w:val="28"/>
        </w:rPr>
        <w:drawing>
          <wp:inline distT="0" distB="0" distL="0" distR="0" wp14:anchorId="1B6F1735" wp14:editId="0FDA0A86">
            <wp:extent cx="1043487" cy="576258"/>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124" cy="600908"/>
                    </a:xfrm>
                    <a:prstGeom prst="rect">
                      <a:avLst/>
                    </a:prstGeom>
                  </pic:spPr>
                </pic:pic>
              </a:graphicData>
            </a:graphic>
          </wp:inline>
        </w:drawing>
      </w:r>
    </w:p>
    <w:p w14:paraId="002B240D" w14:textId="77777777" w:rsidR="004174EB" w:rsidRPr="00BF5572" w:rsidRDefault="004174EB" w:rsidP="004174EB">
      <w:pPr>
        <w:suppressAutoHyphens/>
        <w:autoSpaceDE w:val="0"/>
        <w:autoSpaceDN w:val="0"/>
        <w:adjustRightInd w:val="0"/>
        <w:ind w:firstLine="720"/>
        <w:rPr>
          <w:b/>
          <w:bCs/>
          <w:sz w:val="28"/>
          <w:szCs w:val="28"/>
          <w:lang w:val="en"/>
        </w:rPr>
      </w:pPr>
    </w:p>
    <w:p w14:paraId="294A21FD" w14:textId="62004F1D" w:rsidR="008613E6" w:rsidRDefault="008613E6" w:rsidP="008613E6">
      <w:pPr>
        <w:jc w:val="center"/>
        <w:rPr>
          <w:b/>
          <w:bCs/>
          <w:sz w:val="32"/>
          <w:szCs w:val="32"/>
          <w:lang w:val="en"/>
        </w:rPr>
      </w:pPr>
      <w:r>
        <w:rPr>
          <w:b/>
          <w:bCs/>
          <w:sz w:val="32"/>
          <w:szCs w:val="32"/>
          <w:lang w:val="en"/>
        </w:rPr>
        <w:t>BÁO CÁO MÔN</w:t>
      </w:r>
    </w:p>
    <w:p w14:paraId="40E7F0D7" w14:textId="77777777" w:rsidR="00FC214A" w:rsidRDefault="00FC214A" w:rsidP="008613E6">
      <w:pPr>
        <w:jc w:val="center"/>
        <w:rPr>
          <w:b/>
          <w:bCs/>
          <w:sz w:val="32"/>
          <w:szCs w:val="32"/>
          <w:lang w:val="en"/>
        </w:rPr>
      </w:pPr>
    </w:p>
    <w:p w14:paraId="1C06B477" w14:textId="77777777" w:rsidR="008613E6" w:rsidRPr="00912A6E" w:rsidRDefault="008613E6" w:rsidP="008613E6">
      <w:pPr>
        <w:jc w:val="center"/>
        <w:rPr>
          <w:b/>
          <w:sz w:val="32"/>
          <w:szCs w:val="32"/>
        </w:rPr>
      </w:pPr>
      <w:r>
        <w:rPr>
          <w:b/>
          <w:bCs/>
          <w:sz w:val="32"/>
          <w:szCs w:val="32"/>
          <w:lang w:val="en"/>
        </w:rPr>
        <w:t xml:space="preserve">DỰ ÁN </w:t>
      </w:r>
      <w:r>
        <w:rPr>
          <w:b/>
          <w:bCs/>
          <w:sz w:val="32"/>
          <w:szCs w:val="32"/>
          <w:lang w:val="vi-VN"/>
        </w:rPr>
        <w:t>CÔNG NGHỆ THÔNG TIN 2</w:t>
      </w:r>
    </w:p>
    <w:p w14:paraId="739AC6E8" w14:textId="77777777" w:rsidR="004174EB" w:rsidRPr="00BF5572" w:rsidRDefault="004174EB" w:rsidP="004174EB">
      <w:pPr>
        <w:jc w:val="center"/>
        <w:rPr>
          <w:b/>
          <w:sz w:val="32"/>
          <w:szCs w:val="32"/>
          <w:lang w:val="vi-VN"/>
        </w:rPr>
      </w:pPr>
    </w:p>
    <w:p w14:paraId="13CD9732" w14:textId="77777777" w:rsidR="004174EB" w:rsidRPr="00BF5572" w:rsidRDefault="004174EB" w:rsidP="004174EB">
      <w:pPr>
        <w:suppressAutoHyphens/>
        <w:autoSpaceDE w:val="0"/>
        <w:autoSpaceDN w:val="0"/>
        <w:adjustRightInd w:val="0"/>
        <w:spacing w:line="360" w:lineRule="auto"/>
        <w:ind w:firstLine="720"/>
        <w:jc w:val="center"/>
        <w:rPr>
          <w:b/>
          <w:bCs/>
          <w:sz w:val="32"/>
          <w:szCs w:val="32"/>
          <w:lang w:val="en"/>
        </w:rPr>
      </w:pPr>
      <w:r w:rsidRPr="00BF5572">
        <w:rPr>
          <w:b/>
          <w:bCs/>
          <w:sz w:val="32"/>
          <w:szCs w:val="32"/>
          <w:lang w:val="en"/>
        </w:rPr>
        <w:t xml:space="preserve"> </w:t>
      </w:r>
    </w:p>
    <w:p w14:paraId="699AD23E" w14:textId="77777777" w:rsidR="00B058C4" w:rsidRPr="00B10E7E" w:rsidRDefault="00B058C4" w:rsidP="00B058C4">
      <w:pPr>
        <w:suppressAutoHyphens/>
        <w:autoSpaceDE w:val="0"/>
        <w:autoSpaceDN w:val="0"/>
        <w:adjustRightInd w:val="0"/>
        <w:spacing w:line="360" w:lineRule="auto"/>
        <w:jc w:val="center"/>
        <w:rPr>
          <w:b/>
          <w:bCs/>
          <w:sz w:val="48"/>
          <w:szCs w:val="48"/>
          <w:lang w:val="en"/>
        </w:rPr>
      </w:pPr>
      <w:r>
        <w:rPr>
          <w:b/>
          <w:bCs/>
          <w:sz w:val="48"/>
          <w:szCs w:val="48"/>
          <w:lang w:val="en"/>
        </w:rPr>
        <w:t>XÂY DỰNG HỆ THỐNG GIAO ĐỒ ĂN TRÊN NỀN TẢNG WEB – MOBILE VỚI FLUTTER, REACT JS VÀ LARAVEL</w:t>
      </w:r>
    </w:p>
    <w:p w14:paraId="231314A4" w14:textId="65E10365" w:rsidR="004174EB" w:rsidRPr="00F04A8D" w:rsidRDefault="004174EB" w:rsidP="004174EB">
      <w:pPr>
        <w:suppressAutoHyphens/>
        <w:autoSpaceDE w:val="0"/>
        <w:autoSpaceDN w:val="0"/>
        <w:adjustRightInd w:val="0"/>
        <w:spacing w:line="360" w:lineRule="auto"/>
        <w:jc w:val="both"/>
        <w:rPr>
          <w:b/>
          <w:bCs/>
          <w:color w:val="FF0000"/>
          <w:lang w:val="vi-VN"/>
        </w:rPr>
      </w:pPr>
      <w:r w:rsidRPr="00BF5572">
        <w:rPr>
          <w:b/>
          <w:bCs/>
          <w:color w:val="FF0000"/>
          <w:lang w:val="en"/>
        </w:rPr>
        <w:t xml:space="preserve"> </w:t>
      </w:r>
    </w:p>
    <w:p w14:paraId="0C4FA4D9" w14:textId="0E701391" w:rsidR="004174EB" w:rsidRDefault="004174EB" w:rsidP="004174EB">
      <w:pPr>
        <w:suppressAutoHyphens/>
        <w:autoSpaceDE w:val="0"/>
        <w:autoSpaceDN w:val="0"/>
        <w:adjustRightInd w:val="0"/>
        <w:spacing w:line="360" w:lineRule="auto"/>
        <w:jc w:val="both"/>
        <w:rPr>
          <w:b/>
          <w:bCs/>
          <w:lang w:val="en"/>
        </w:rPr>
      </w:pPr>
    </w:p>
    <w:p w14:paraId="6199F74B" w14:textId="4E81D774" w:rsidR="004903C7" w:rsidRDefault="004903C7" w:rsidP="004174EB">
      <w:pPr>
        <w:suppressAutoHyphens/>
        <w:autoSpaceDE w:val="0"/>
        <w:autoSpaceDN w:val="0"/>
        <w:adjustRightInd w:val="0"/>
        <w:spacing w:line="360" w:lineRule="auto"/>
        <w:jc w:val="both"/>
        <w:rPr>
          <w:b/>
          <w:bCs/>
          <w:lang w:val="en"/>
        </w:rPr>
      </w:pPr>
    </w:p>
    <w:p w14:paraId="00E74390" w14:textId="77777777" w:rsidR="00043E92" w:rsidRPr="00BF5572" w:rsidRDefault="00043E92" w:rsidP="004174EB">
      <w:pPr>
        <w:suppressAutoHyphens/>
        <w:autoSpaceDE w:val="0"/>
        <w:autoSpaceDN w:val="0"/>
        <w:adjustRightInd w:val="0"/>
        <w:spacing w:line="360" w:lineRule="auto"/>
        <w:jc w:val="both"/>
        <w:rPr>
          <w:b/>
          <w:bCs/>
          <w:lang w:val="en"/>
        </w:rPr>
      </w:pPr>
    </w:p>
    <w:p w14:paraId="6673C8B6" w14:textId="166F25C4" w:rsidR="004174EB" w:rsidRPr="003616C9" w:rsidRDefault="004174EB" w:rsidP="004174EB">
      <w:pPr>
        <w:suppressAutoHyphens/>
        <w:autoSpaceDE w:val="0"/>
        <w:autoSpaceDN w:val="0"/>
        <w:adjustRightInd w:val="0"/>
        <w:spacing w:line="360" w:lineRule="auto"/>
        <w:jc w:val="right"/>
        <w:rPr>
          <w:sz w:val="28"/>
          <w:szCs w:val="28"/>
        </w:rPr>
      </w:pPr>
      <w:r w:rsidRPr="00BF5572">
        <w:rPr>
          <w:i/>
          <w:sz w:val="28"/>
          <w:szCs w:val="28"/>
          <w:lang w:val="en"/>
        </w:rPr>
        <w:t>Người h</w:t>
      </w:r>
      <w:r w:rsidRPr="00BF5572">
        <w:rPr>
          <w:i/>
          <w:sz w:val="28"/>
          <w:szCs w:val="28"/>
          <w:lang w:val="vi-VN"/>
        </w:rPr>
        <w:t>ướng dẫn</w:t>
      </w:r>
      <w:r w:rsidRPr="00BF5572">
        <w:rPr>
          <w:sz w:val="28"/>
          <w:szCs w:val="28"/>
          <w:lang w:val="vi-VN"/>
        </w:rPr>
        <w:t xml:space="preserve">: </w:t>
      </w:r>
      <w:r w:rsidR="00416531">
        <w:rPr>
          <w:b/>
          <w:sz w:val="28"/>
          <w:szCs w:val="28"/>
        </w:rPr>
        <w:t>GV. DOÃN XUÂN THANH</w:t>
      </w:r>
    </w:p>
    <w:p w14:paraId="02E7CA95" w14:textId="6235C1C3" w:rsidR="004174EB" w:rsidRPr="000E1D69" w:rsidRDefault="004174EB" w:rsidP="004174EB">
      <w:pPr>
        <w:suppressAutoHyphens/>
        <w:autoSpaceDE w:val="0"/>
        <w:autoSpaceDN w:val="0"/>
        <w:adjustRightInd w:val="0"/>
        <w:spacing w:line="360" w:lineRule="auto"/>
        <w:jc w:val="right"/>
        <w:rPr>
          <w:b/>
          <w:bCs/>
          <w:sz w:val="28"/>
          <w:szCs w:val="28"/>
          <w:lang w:val="vi-VN"/>
        </w:rPr>
      </w:pPr>
      <w:r w:rsidRPr="00BF5572">
        <w:rPr>
          <w:i/>
          <w:sz w:val="28"/>
          <w:szCs w:val="28"/>
          <w:lang w:val="vi-VN"/>
        </w:rPr>
        <w:t>Người thực hiện</w:t>
      </w:r>
      <w:r w:rsidRPr="00BF5572">
        <w:rPr>
          <w:sz w:val="28"/>
          <w:szCs w:val="28"/>
          <w:lang w:val="vi-VN"/>
        </w:rPr>
        <w:t>:</w:t>
      </w:r>
      <w:r w:rsidRPr="00BF5572">
        <w:rPr>
          <w:b/>
          <w:bCs/>
          <w:sz w:val="28"/>
          <w:szCs w:val="28"/>
          <w:lang w:val="vi-VN"/>
        </w:rPr>
        <w:t xml:space="preserve">   </w:t>
      </w:r>
      <w:r w:rsidR="00FF6E56">
        <w:rPr>
          <w:b/>
          <w:sz w:val="28"/>
          <w:szCs w:val="28"/>
        </w:rPr>
        <w:t>NGUYỄN THẾ ANH KHOA – 51703114</w:t>
      </w:r>
    </w:p>
    <w:p w14:paraId="2B87794D" w14:textId="77777777" w:rsidR="00ED1704" w:rsidRPr="00DD74FD" w:rsidRDefault="00ED1704" w:rsidP="00ED1704">
      <w:pPr>
        <w:suppressAutoHyphens/>
        <w:autoSpaceDE w:val="0"/>
        <w:autoSpaceDN w:val="0"/>
        <w:adjustRightInd w:val="0"/>
        <w:spacing w:line="360" w:lineRule="auto"/>
        <w:jc w:val="right"/>
        <w:rPr>
          <w:b/>
          <w:bCs/>
          <w:sz w:val="28"/>
          <w:szCs w:val="28"/>
        </w:rPr>
      </w:pPr>
      <w:r w:rsidRPr="00CA1C39">
        <w:rPr>
          <w:b/>
          <w:sz w:val="28"/>
          <w:szCs w:val="28"/>
          <w:lang w:val="vi-VN"/>
        </w:rPr>
        <w:t>TRẦN</w:t>
      </w:r>
      <w:r>
        <w:rPr>
          <w:b/>
          <w:sz w:val="28"/>
          <w:szCs w:val="28"/>
          <w:lang w:val="vi-VN"/>
        </w:rPr>
        <w:t xml:space="preserve"> CÔNG ĐẠT</w:t>
      </w:r>
      <w:r>
        <w:rPr>
          <w:b/>
          <w:sz w:val="28"/>
          <w:szCs w:val="28"/>
        </w:rPr>
        <w:t xml:space="preserve"> – 51800183</w:t>
      </w:r>
    </w:p>
    <w:p w14:paraId="2D9012D4" w14:textId="77777777" w:rsidR="004174EB" w:rsidRPr="00BF5572" w:rsidRDefault="004174EB" w:rsidP="004174EB">
      <w:pPr>
        <w:suppressAutoHyphens/>
        <w:autoSpaceDE w:val="0"/>
        <w:autoSpaceDN w:val="0"/>
        <w:adjustRightInd w:val="0"/>
        <w:rPr>
          <w:b/>
          <w:bCs/>
          <w:lang w:val="vi-VN"/>
        </w:rPr>
      </w:pPr>
    </w:p>
    <w:p w14:paraId="0B2F1A19" w14:textId="1F3814BD" w:rsidR="004174EB" w:rsidRDefault="004174EB" w:rsidP="004174EB">
      <w:pPr>
        <w:suppressAutoHyphens/>
        <w:autoSpaceDE w:val="0"/>
        <w:autoSpaceDN w:val="0"/>
        <w:adjustRightInd w:val="0"/>
        <w:rPr>
          <w:b/>
          <w:bCs/>
          <w:lang w:val="vi-VN"/>
        </w:rPr>
      </w:pPr>
    </w:p>
    <w:p w14:paraId="45805573" w14:textId="1D3F6EE9" w:rsidR="00A00814" w:rsidRDefault="00A00814" w:rsidP="004174EB">
      <w:pPr>
        <w:suppressAutoHyphens/>
        <w:autoSpaceDE w:val="0"/>
        <w:autoSpaceDN w:val="0"/>
        <w:adjustRightInd w:val="0"/>
        <w:rPr>
          <w:b/>
          <w:bCs/>
          <w:lang w:val="vi-VN"/>
        </w:rPr>
      </w:pPr>
    </w:p>
    <w:p w14:paraId="258E9A1E" w14:textId="57411F69" w:rsidR="004903C7" w:rsidRDefault="004903C7" w:rsidP="004174EB">
      <w:pPr>
        <w:suppressAutoHyphens/>
        <w:autoSpaceDE w:val="0"/>
        <w:autoSpaceDN w:val="0"/>
        <w:adjustRightInd w:val="0"/>
        <w:rPr>
          <w:b/>
          <w:bCs/>
          <w:lang w:val="vi-VN"/>
        </w:rPr>
      </w:pPr>
    </w:p>
    <w:p w14:paraId="785ED216" w14:textId="77777777" w:rsidR="004903C7" w:rsidRPr="00BF5572" w:rsidRDefault="004903C7" w:rsidP="004174EB">
      <w:pPr>
        <w:suppressAutoHyphens/>
        <w:autoSpaceDE w:val="0"/>
        <w:autoSpaceDN w:val="0"/>
        <w:adjustRightInd w:val="0"/>
        <w:rPr>
          <w:b/>
          <w:bCs/>
          <w:lang w:val="vi-VN"/>
        </w:rPr>
      </w:pPr>
    </w:p>
    <w:p w14:paraId="611F69D4" w14:textId="605B99AA" w:rsidR="00F04A8D" w:rsidRPr="00BF5572" w:rsidRDefault="00F04A8D" w:rsidP="004174EB">
      <w:pPr>
        <w:suppressAutoHyphens/>
        <w:autoSpaceDE w:val="0"/>
        <w:autoSpaceDN w:val="0"/>
        <w:adjustRightInd w:val="0"/>
        <w:rPr>
          <w:b/>
          <w:bCs/>
          <w:lang w:val="vi-VN"/>
        </w:rPr>
      </w:pPr>
    </w:p>
    <w:p w14:paraId="56522826" w14:textId="2772BE85" w:rsidR="00370E3F" w:rsidRDefault="00370E3F" w:rsidP="00370E3F">
      <w:pPr>
        <w:suppressAutoHyphens/>
        <w:autoSpaceDE w:val="0"/>
        <w:autoSpaceDN w:val="0"/>
        <w:adjustRightInd w:val="0"/>
        <w:rPr>
          <w:b/>
          <w:bCs/>
          <w:lang w:val="vi-VN"/>
        </w:rPr>
      </w:pPr>
    </w:p>
    <w:p w14:paraId="032E1F30" w14:textId="1F4FA664" w:rsidR="004174EB" w:rsidRPr="00370E3F" w:rsidRDefault="004174EB" w:rsidP="00370E3F">
      <w:pPr>
        <w:suppressAutoHyphens/>
        <w:autoSpaceDE w:val="0"/>
        <w:autoSpaceDN w:val="0"/>
        <w:adjustRightInd w:val="0"/>
        <w:jc w:val="center"/>
        <w:rPr>
          <w:sz w:val="28"/>
          <w:szCs w:val="28"/>
          <w:lang w:val="vi-VN"/>
        </w:rPr>
      </w:pPr>
      <w:r w:rsidRPr="00370E3F">
        <w:rPr>
          <w:b/>
          <w:bCs/>
          <w:sz w:val="28"/>
          <w:szCs w:val="28"/>
          <w:lang w:val="vi-VN"/>
        </w:rPr>
        <w:lastRenderedPageBreak/>
        <w:t>TH</w:t>
      </w:r>
      <w:r w:rsidR="00922D0A">
        <w:rPr>
          <w:b/>
          <w:bCs/>
          <w:iCs/>
          <w:sz w:val="28"/>
          <w:szCs w:val="28"/>
          <w:lang w:val="vi-VN"/>
        </w:rPr>
        <w:t>ÀNH PHỐ HỒ CHÍ MINH, NĂM 2022</w:t>
      </w:r>
    </w:p>
    <w:p w14:paraId="2453C4D6" w14:textId="77777777" w:rsidR="00370E3F" w:rsidRPr="00BF5572" w:rsidRDefault="00370E3F" w:rsidP="00370E3F">
      <w:pPr>
        <w:suppressAutoHyphens/>
        <w:autoSpaceDE w:val="0"/>
        <w:autoSpaceDN w:val="0"/>
        <w:adjustRightInd w:val="0"/>
        <w:jc w:val="center"/>
        <w:rPr>
          <w:sz w:val="28"/>
          <w:szCs w:val="28"/>
          <w:lang w:val="en"/>
        </w:rPr>
      </w:pPr>
      <w:r w:rsidRPr="00BF5572">
        <w:rPr>
          <w:bCs/>
          <w:sz w:val="28"/>
          <w:szCs w:val="28"/>
          <w:lang w:val="en"/>
        </w:rPr>
        <w:t>TỔNG LIÊN ĐOÀN LAO ĐỘNG VIỆT NAM</w:t>
      </w:r>
    </w:p>
    <w:p w14:paraId="3CB3158B" w14:textId="77777777" w:rsidR="00370E3F" w:rsidRPr="00BF5572" w:rsidRDefault="00370E3F" w:rsidP="00370E3F">
      <w:pPr>
        <w:suppressAutoHyphens/>
        <w:autoSpaceDE w:val="0"/>
        <w:autoSpaceDN w:val="0"/>
        <w:adjustRightInd w:val="0"/>
        <w:jc w:val="center"/>
        <w:rPr>
          <w:sz w:val="28"/>
          <w:szCs w:val="28"/>
        </w:rPr>
      </w:pPr>
      <w:r w:rsidRPr="00BF5572">
        <w:rPr>
          <w:b/>
          <w:bCs/>
          <w:sz w:val="28"/>
          <w:szCs w:val="28"/>
          <w:lang w:val="en"/>
        </w:rPr>
        <w:t>TR</w:t>
      </w:r>
      <w:r w:rsidRPr="00BF5572">
        <w:rPr>
          <w:b/>
          <w:bCs/>
          <w:sz w:val="28"/>
          <w:szCs w:val="28"/>
          <w:lang w:val="vi-VN"/>
        </w:rPr>
        <w:t>ƯỜNG ĐẠI HỌC TÔN ĐỨC THẮNG</w:t>
      </w:r>
    </w:p>
    <w:p w14:paraId="3D4E3A22" w14:textId="77777777" w:rsidR="00370E3F" w:rsidRPr="00BF5572" w:rsidRDefault="00370E3F" w:rsidP="00370E3F">
      <w:pPr>
        <w:suppressAutoHyphens/>
        <w:autoSpaceDE w:val="0"/>
        <w:autoSpaceDN w:val="0"/>
        <w:adjustRightInd w:val="0"/>
        <w:jc w:val="center"/>
        <w:rPr>
          <w:sz w:val="28"/>
          <w:szCs w:val="28"/>
          <w:lang w:val="en"/>
        </w:rPr>
      </w:pPr>
      <w:r w:rsidRPr="00BF5572">
        <w:rPr>
          <w:b/>
          <w:bCs/>
          <w:sz w:val="28"/>
          <w:szCs w:val="28"/>
          <w:lang w:val="en"/>
        </w:rPr>
        <w:t>KHOA CÔNG NGHỆ THÔNG TIN</w:t>
      </w:r>
    </w:p>
    <w:p w14:paraId="7D18EC83" w14:textId="77777777" w:rsidR="00370E3F" w:rsidRPr="00BF5572" w:rsidRDefault="00370E3F" w:rsidP="00370E3F">
      <w:pPr>
        <w:suppressAutoHyphens/>
        <w:autoSpaceDE w:val="0"/>
        <w:autoSpaceDN w:val="0"/>
        <w:adjustRightInd w:val="0"/>
        <w:ind w:firstLine="720"/>
        <w:jc w:val="center"/>
        <w:rPr>
          <w:lang w:val="en"/>
        </w:rPr>
      </w:pPr>
    </w:p>
    <w:p w14:paraId="40364657" w14:textId="77777777" w:rsidR="00370E3F" w:rsidRPr="00BF5572" w:rsidRDefault="00370E3F" w:rsidP="00370E3F">
      <w:pPr>
        <w:suppressAutoHyphens/>
        <w:autoSpaceDE w:val="0"/>
        <w:autoSpaceDN w:val="0"/>
        <w:adjustRightInd w:val="0"/>
        <w:ind w:firstLine="720"/>
        <w:jc w:val="center"/>
        <w:rPr>
          <w:b/>
          <w:bCs/>
          <w:sz w:val="28"/>
          <w:szCs w:val="28"/>
          <w:lang w:val="en"/>
        </w:rPr>
      </w:pPr>
      <w:r>
        <w:rPr>
          <w:b/>
          <w:bCs/>
          <w:noProof/>
          <w:sz w:val="28"/>
          <w:szCs w:val="28"/>
        </w:rPr>
        <w:drawing>
          <wp:inline distT="0" distB="0" distL="0" distR="0" wp14:anchorId="4C3002CC" wp14:editId="68E83ADA">
            <wp:extent cx="1043487" cy="57625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124" cy="600908"/>
                    </a:xfrm>
                    <a:prstGeom prst="rect">
                      <a:avLst/>
                    </a:prstGeom>
                  </pic:spPr>
                </pic:pic>
              </a:graphicData>
            </a:graphic>
          </wp:inline>
        </w:drawing>
      </w:r>
    </w:p>
    <w:p w14:paraId="7D354F0B" w14:textId="77777777" w:rsidR="00370E3F" w:rsidRPr="00BF5572" w:rsidRDefault="00370E3F" w:rsidP="00370E3F">
      <w:pPr>
        <w:suppressAutoHyphens/>
        <w:autoSpaceDE w:val="0"/>
        <w:autoSpaceDN w:val="0"/>
        <w:adjustRightInd w:val="0"/>
        <w:ind w:firstLine="720"/>
        <w:rPr>
          <w:b/>
          <w:bCs/>
          <w:sz w:val="28"/>
          <w:szCs w:val="28"/>
          <w:lang w:val="en"/>
        </w:rPr>
      </w:pPr>
    </w:p>
    <w:p w14:paraId="5DDB67CD" w14:textId="6564E8CA" w:rsidR="001628B4" w:rsidRDefault="00115D0B" w:rsidP="00370E3F">
      <w:pPr>
        <w:jc w:val="center"/>
        <w:rPr>
          <w:b/>
          <w:bCs/>
          <w:sz w:val="32"/>
          <w:szCs w:val="32"/>
          <w:lang w:val="en"/>
        </w:rPr>
      </w:pPr>
      <w:r>
        <w:rPr>
          <w:b/>
          <w:bCs/>
          <w:sz w:val="32"/>
          <w:szCs w:val="32"/>
          <w:lang w:val="en"/>
        </w:rPr>
        <w:t>BÁO</w:t>
      </w:r>
      <w:r w:rsidR="00A44A10">
        <w:rPr>
          <w:b/>
          <w:bCs/>
          <w:sz w:val="32"/>
          <w:szCs w:val="32"/>
          <w:lang w:val="en"/>
        </w:rPr>
        <w:t xml:space="preserve"> CÁO </w:t>
      </w:r>
      <w:r w:rsidR="001628B4">
        <w:rPr>
          <w:b/>
          <w:bCs/>
          <w:sz w:val="32"/>
          <w:szCs w:val="32"/>
          <w:lang w:val="en"/>
        </w:rPr>
        <w:t>MÔN</w:t>
      </w:r>
    </w:p>
    <w:p w14:paraId="6B4389E9" w14:textId="77777777" w:rsidR="00B2639B" w:rsidRDefault="00B2639B" w:rsidP="00370E3F">
      <w:pPr>
        <w:jc w:val="center"/>
        <w:rPr>
          <w:b/>
          <w:bCs/>
          <w:sz w:val="32"/>
          <w:szCs w:val="32"/>
          <w:lang w:val="en"/>
        </w:rPr>
      </w:pPr>
    </w:p>
    <w:p w14:paraId="0126583A" w14:textId="00A89150" w:rsidR="00370E3F" w:rsidRPr="00912A6E" w:rsidRDefault="00A44A10" w:rsidP="00370E3F">
      <w:pPr>
        <w:jc w:val="center"/>
        <w:rPr>
          <w:b/>
          <w:sz w:val="32"/>
          <w:szCs w:val="32"/>
        </w:rPr>
      </w:pPr>
      <w:r>
        <w:rPr>
          <w:b/>
          <w:bCs/>
          <w:sz w:val="32"/>
          <w:szCs w:val="32"/>
          <w:lang w:val="en"/>
        </w:rPr>
        <w:t>DỰ ÁN</w:t>
      </w:r>
      <w:r w:rsidR="001628B4">
        <w:rPr>
          <w:b/>
          <w:bCs/>
          <w:sz w:val="32"/>
          <w:szCs w:val="32"/>
          <w:lang w:val="en"/>
        </w:rPr>
        <w:t xml:space="preserve"> </w:t>
      </w:r>
      <w:r>
        <w:rPr>
          <w:b/>
          <w:bCs/>
          <w:sz w:val="32"/>
          <w:szCs w:val="32"/>
          <w:lang w:val="vi-VN"/>
        </w:rPr>
        <w:t>CÔNG NGHỆ THÔNG TIN 2</w:t>
      </w:r>
    </w:p>
    <w:p w14:paraId="37136D08" w14:textId="77777777" w:rsidR="00370E3F" w:rsidRPr="00BF5572" w:rsidRDefault="00370E3F" w:rsidP="00370E3F">
      <w:pPr>
        <w:jc w:val="center"/>
        <w:rPr>
          <w:b/>
          <w:sz w:val="32"/>
          <w:szCs w:val="32"/>
          <w:lang w:val="vi-VN"/>
        </w:rPr>
      </w:pPr>
    </w:p>
    <w:p w14:paraId="7F4A9C14" w14:textId="77777777" w:rsidR="00370E3F" w:rsidRPr="00BF5572" w:rsidRDefault="00370E3F" w:rsidP="00370E3F">
      <w:pPr>
        <w:suppressAutoHyphens/>
        <w:autoSpaceDE w:val="0"/>
        <w:autoSpaceDN w:val="0"/>
        <w:adjustRightInd w:val="0"/>
        <w:spacing w:line="360" w:lineRule="auto"/>
        <w:ind w:firstLine="720"/>
        <w:jc w:val="center"/>
        <w:rPr>
          <w:b/>
          <w:bCs/>
          <w:sz w:val="32"/>
          <w:szCs w:val="32"/>
          <w:lang w:val="en"/>
        </w:rPr>
      </w:pPr>
      <w:r w:rsidRPr="00BF5572">
        <w:rPr>
          <w:b/>
          <w:bCs/>
          <w:sz w:val="32"/>
          <w:szCs w:val="32"/>
          <w:lang w:val="en"/>
        </w:rPr>
        <w:t xml:space="preserve"> </w:t>
      </w:r>
    </w:p>
    <w:p w14:paraId="5753C9EF" w14:textId="77777777" w:rsidR="00591225" w:rsidRPr="00B10E7E" w:rsidRDefault="00591225" w:rsidP="00591225">
      <w:pPr>
        <w:suppressAutoHyphens/>
        <w:autoSpaceDE w:val="0"/>
        <w:autoSpaceDN w:val="0"/>
        <w:adjustRightInd w:val="0"/>
        <w:spacing w:line="360" w:lineRule="auto"/>
        <w:jc w:val="center"/>
        <w:rPr>
          <w:b/>
          <w:bCs/>
          <w:sz w:val="48"/>
          <w:szCs w:val="48"/>
          <w:lang w:val="en"/>
        </w:rPr>
      </w:pPr>
      <w:r>
        <w:rPr>
          <w:b/>
          <w:bCs/>
          <w:sz w:val="48"/>
          <w:szCs w:val="48"/>
          <w:lang w:val="en"/>
        </w:rPr>
        <w:t>XÂY DỰNG HỆ THỐNG GIAO ĐỒ ĂN TRÊN NỀN TẢNG WEB – MOBILE VỚI FLUTTER, REACT JS VÀ LARAVEL</w:t>
      </w:r>
    </w:p>
    <w:p w14:paraId="286D056A" w14:textId="77777777" w:rsidR="00A11A62" w:rsidRDefault="00A11A62" w:rsidP="00370E3F">
      <w:pPr>
        <w:suppressAutoHyphens/>
        <w:autoSpaceDE w:val="0"/>
        <w:autoSpaceDN w:val="0"/>
        <w:adjustRightInd w:val="0"/>
        <w:spacing w:line="360" w:lineRule="auto"/>
        <w:jc w:val="both"/>
        <w:rPr>
          <w:b/>
          <w:bCs/>
          <w:color w:val="FF0000"/>
          <w:lang w:val="en"/>
        </w:rPr>
      </w:pPr>
    </w:p>
    <w:p w14:paraId="136B4BD7" w14:textId="36E74EC3" w:rsidR="002435BD" w:rsidRPr="00936154" w:rsidRDefault="002435BD" w:rsidP="00370E3F">
      <w:pPr>
        <w:suppressAutoHyphens/>
        <w:autoSpaceDE w:val="0"/>
        <w:autoSpaceDN w:val="0"/>
        <w:adjustRightInd w:val="0"/>
        <w:spacing w:line="360" w:lineRule="auto"/>
        <w:jc w:val="both"/>
        <w:rPr>
          <w:b/>
          <w:bCs/>
          <w:color w:val="FF0000"/>
          <w:lang w:val="vi-VN"/>
        </w:rPr>
      </w:pPr>
    </w:p>
    <w:p w14:paraId="127494B6" w14:textId="77777777" w:rsidR="00370E3F" w:rsidRPr="00BF5572" w:rsidRDefault="00370E3F" w:rsidP="00370E3F">
      <w:pPr>
        <w:suppressAutoHyphens/>
        <w:autoSpaceDE w:val="0"/>
        <w:autoSpaceDN w:val="0"/>
        <w:adjustRightInd w:val="0"/>
        <w:spacing w:line="360" w:lineRule="auto"/>
        <w:jc w:val="both"/>
        <w:rPr>
          <w:b/>
          <w:bCs/>
          <w:lang w:val="en"/>
        </w:rPr>
      </w:pPr>
    </w:p>
    <w:p w14:paraId="1D79B5CE" w14:textId="77777777" w:rsidR="00370E3F" w:rsidRPr="00BF5572" w:rsidRDefault="00370E3F" w:rsidP="00370E3F">
      <w:pPr>
        <w:suppressAutoHyphens/>
        <w:autoSpaceDE w:val="0"/>
        <w:autoSpaceDN w:val="0"/>
        <w:adjustRightInd w:val="0"/>
        <w:spacing w:line="360" w:lineRule="auto"/>
        <w:jc w:val="both"/>
        <w:rPr>
          <w:b/>
          <w:bCs/>
          <w:lang w:val="en"/>
        </w:rPr>
      </w:pPr>
    </w:p>
    <w:p w14:paraId="61404F57" w14:textId="42FAE3B6" w:rsidR="00370E3F" w:rsidRPr="003616C9" w:rsidRDefault="00370E3F" w:rsidP="00370E3F">
      <w:pPr>
        <w:suppressAutoHyphens/>
        <w:autoSpaceDE w:val="0"/>
        <w:autoSpaceDN w:val="0"/>
        <w:adjustRightInd w:val="0"/>
        <w:spacing w:line="360" w:lineRule="auto"/>
        <w:jc w:val="right"/>
        <w:rPr>
          <w:sz w:val="28"/>
          <w:szCs w:val="28"/>
        </w:rPr>
      </w:pPr>
      <w:r w:rsidRPr="00BF5572">
        <w:rPr>
          <w:i/>
          <w:sz w:val="28"/>
          <w:szCs w:val="28"/>
          <w:lang w:val="en"/>
        </w:rPr>
        <w:t>Người h</w:t>
      </w:r>
      <w:r w:rsidRPr="00BF5572">
        <w:rPr>
          <w:i/>
          <w:sz w:val="28"/>
          <w:szCs w:val="28"/>
          <w:lang w:val="vi-VN"/>
        </w:rPr>
        <w:t>ướng dẫn</w:t>
      </w:r>
      <w:r w:rsidRPr="00BF5572">
        <w:rPr>
          <w:sz w:val="28"/>
          <w:szCs w:val="28"/>
          <w:lang w:val="vi-VN"/>
        </w:rPr>
        <w:t xml:space="preserve">: </w:t>
      </w:r>
      <w:r w:rsidR="001860E4">
        <w:rPr>
          <w:b/>
          <w:sz w:val="28"/>
          <w:szCs w:val="28"/>
        </w:rPr>
        <w:t>GV. DOÃN XUÂN THANH</w:t>
      </w:r>
    </w:p>
    <w:p w14:paraId="7B309C96" w14:textId="0A25DE09" w:rsidR="00370E3F" w:rsidRPr="00692254" w:rsidRDefault="00370E3F" w:rsidP="00692254">
      <w:pPr>
        <w:suppressAutoHyphens/>
        <w:autoSpaceDE w:val="0"/>
        <w:autoSpaceDN w:val="0"/>
        <w:adjustRightInd w:val="0"/>
        <w:spacing w:line="360" w:lineRule="auto"/>
        <w:jc w:val="right"/>
        <w:rPr>
          <w:b/>
          <w:sz w:val="28"/>
          <w:szCs w:val="28"/>
        </w:rPr>
      </w:pPr>
      <w:r w:rsidRPr="00BF5572">
        <w:rPr>
          <w:i/>
          <w:sz w:val="28"/>
          <w:szCs w:val="28"/>
          <w:lang w:val="vi-VN"/>
        </w:rPr>
        <w:t>Người thực hiện</w:t>
      </w:r>
      <w:r w:rsidRPr="00BF5572">
        <w:rPr>
          <w:sz w:val="28"/>
          <w:szCs w:val="28"/>
          <w:lang w:val="vi-VN"/>
        </w:rPr>
        <w:t>:</w:t>
      </w:r>
      <w:r w:rsidRPr="00BF5572">
        <w:rPr>
          <w:b/>
          <w:bCs/>
          <w:sz w:val="28"/>
          <w:szCs w:val="28"/>
          <w:lang w:val="vi-VN"/>
        </w:rPr>
        <w:t xml:space="preserve">   </w:t>
      </w:r>
      <w:r w:rsidR="00031E92">
        <w:rPr>
          <w:b/>
          <w:sz w:val="28"/>
          <w:szCs w:val="28"/>
        </w:rPr>
        <w:t>NGUYỄN THẾ ANH KHOA – 51703114</w:t>
      </w:r>
    </w:p>
    <w:p w14:paraId="473F635D" w14:textId="751100B0" w:rsidR="00370E3F" w:rsidRPr="00BF5572" w:rsidRDefault="00692254" w:rsidP="00900789">
      <w:pPr>
        <w:suppressAutoHyphens/>
        <w:autoSpaceDE w:val="0"/>
        <w:autoSpaceDN w:val="0"/>
        <w:adjustRightInd w:val="0"/>
        <w:spacing w:line="360" w:lineRule="auto"/>
        <w:jc w:val="right"/>
        <w:rPr>
          <w:b/>
          <w:bCs/>
          <w:lang w:val="vi-VN"/>
        </w:rPr>
      </w:pPr>
      <w:r w:rsidRPr="00CA1C39">
        <w:rPr>
          <w:b/>
          <w:sz w:val="28"/>
          <w:szCs w:val="28"/>
          <w:lang w:val="vi-VN"/>
        </w:rPr>
        <w:t>TRẦN</w:t>
      </w:r>
      <w:r>
        <w:rPr>
          <w:b/>
          <w:sz w:val="28"/>
          <w:szCs w:val="28"/>
          <w:lang w:val="vi-VN"/>
        </w:rPr>
        <w:t xml:space="preserve"> CÔNG ĐẠT</w:t>
      </w:r>
      <w:r>
        <w:rPr>
          <w:b/>
          <w:sz w:val="28"/>
          <w:szCs w:val="28"/>
        </w:rPr>
        <w:t xml:space="preserve"> – 51800183</w:t>
      </w:r>
    </w:p>
    <w:p w14:paraId="65D3C80A" w14:textId="7CA74EC6" w:rsidR="00370E3F" w:rsidRDefault="00370E3F" w:rsidP="00370E3F">
      <w:pPr>
        <w:suppressAutoHyphens/>
        <w:autoSpaceDE w:val="0"/>
        <w:autoSpaceDN w:val="0"/>
        <w:adjustRightInd w:val="0"/>
        <w:rPr>
          <w:b/>
          <w:bCs/>
          <w:lang w:val="vi-VN"/>
        </w:rPr>
      </w:pPr>
    </w:p>
    <w:p w14:paraId="39860D26" w14:textId="5F2C89BB" w:rsidR="002435BD" w:rsidRDefault="002435BD" w:rsidP="00370E3F">
      <w:pPr>
        <w:suppressAutoHyphens/>
        <w:autoSpaceDE w:val="0"/>
        <w:autoSpaceDN w:val="0"/>
        <w:adjustRightInd w:val="0"/>
        <w:rPr>
          <w:b/>
          <w:bCs/>
          <w:lang w:val="vi-VN"/>
        </w:rPr>
      </w:pPr>
    </w:p>
    <w:p w14:paraId="4AACC0A5" w14:textId="77777777" w:rsidR="00E9545F" w:rsidRPr="00BF5572" w:rsidRDefault="00E9545F" w:rsidP="00370E3F">
      <w:pPr>
        <w:suppressAutoHyphens/>
        <w:autoSpaceDE w:val="0"/>
        <w:autoSpaceDN w:val="0"/>
        <w:adjustRightInd w:val="0"/>
        <w:rPr>
          <w:b/>
          <w:bCs/>
          <w:lang w:val="vi-VN"/>
        </w:rPr>
      </w:pPr>
    </w:p>
    <w:p w14:paraId="08AE1EFF" w14:textId="4EAB7E83" w:rsidR="00370E3F" w:rsidRDefault="00370E3F" w:rsidP="00370E3F">
      <w:pPr>
        <w:suppressAutoHyphens/>
        <w:autoSpaceDE w:val="0"/>
        <w:autoSpaceDN w:val="0"/>
        <w:adjustRightInd w:val="0"/>
        <w:rPr>
          <w:b/>
          <w:bCs/>
          <w:lang w:val="vi-VN"/>
        </w:rPr>
      </w:pPr>
    </w:p>
    <w:p w14:paraId="24214793" w14:textId="77777777" w:rsidR="008E260B" w:rsidRPr="00BF5572" w:rsidRDefault="008E260B" w:rsidP="00370E3F">
      <w:pPr>
        <w:suppressAutoHyphens/>
        <w:autoSpaceDE w:val="0"/>
        <w:autoSpaceDN w:val="0"/>
        <w:adjustRightInd w:val="0"/>
        <w:rPr>
          <w:b/>
          <w:bCs/>
          <w:lang w:val="vi-VN"/>
        </w:rPr>
      </w:pPr>
    </w:p>
    <w:p w14:paraId="47DA519A" w14:textId="29490D3B" w:rsidR="00A86991" w:rsidRPr="004174EB" w:rsidRDefault="00370E3F" w:rsidP="00370E3F">
      <w:pPr>
        <w:suppressAutoHyphens/>
        <w:autoSpaceDE w:val="0"/>
        <w:autoSpaceDN w:val="0"/>
        <w:adjustRightInd w:val="0"/>
        <w:ind w:firstLine="720"/>
        <w:jc w:val="center"/>
        <w:rPr>
          <w:sz w:val="28"/>
          <w:szCs w:val="28"/>
          <w:lang w:val="vi-VN"/>
        </w:rPr>
        <w:sectPr w:rsidR="00A86991" w:rsidRPr="004174EB" w:rsidSect="005D5C20">
          <w:headerReference w:type="default" r:id="rId9"/>
          <w:pgSz w:w="12240" w:h="15840"/>
          <w:pgMar w:top="1985" w:right="1134" w:bottom="1701" w:left="1985" w:header="720" w:footer="720" w:gutter="0"/>
          <w:cols w:space="720"/>
          <w:docGrid w:linePitch="360"/>
        </w:sectPr>
      </w:pPr>
      <w:r w:rsidRPr="00370E3F">
        <w:rPr>
          <w:b/>
          <w:bCs/>
          <w:sz w:val="28"/>
          <w:szCs w:val="28"/>
          <w:lang w:val="vi-VN"/>
        </w:rPr>
        <w:t>TH</w:t>
      </w:r>
      <w:r w:rsidR="0067589D">
        <w:rPr>
          <w:b/>
          <w:bCs/>
          <w:iCs/>
          <w:sz w:val="28"/>
          <w:szCs w:val="28"/>
          <w:lang w:val="vi-VN"/>
        </w:rPr>
        <w:t>ÀNH PHỐ HỒ CHÍ MINH, NĂM 2022</w:t>
      </w:r>
      <w:r w:rsidR="004174EB">
        <w:rPr>
          <w:sz w:val="28"/>
          <w:szCs w:val="28"/>
          <w:lang w:val="vi-VN"/>
        </w:rPr>
        <w:tab/>
      </w:r>
    </w:p>
    <w:p w14:paraId="1A110CF8" w14:textId="77777777" w:rsidR="00BB2B2A" w:rsidRPr="004441A5" w:rsidRDefault="00BB2B2A" w:rsidP="00F13D90">
      <w:pPr>
        <w:pStyle w:val="Tiucctrangmu"/>
        <w:outlineLvl w:val="0"/>
        <w:rPr>
          <w:lang w:val="vi-VN"/>
        </w:rPr>
      </w:pPr>
      <w:bookmarkStart w:id="0" w:name="_Toc55428435"/>
      <w:bookmarkStart w:id="1" w:name="_Toc95486763"/>
      <w:r w:rsidRPr="004441A5">
        <w:rPr>
          <w:lang w:val="vi-VN"/>
        </w:rPr>
        <w:lastRenderedPageBreak/>
        <w:t>LỜI CẢM ƠN</w:t>
      </w:r>
      <w:bookmarkEnd w:id="0"/>
      <w:bookmarkEnd w:id="1"/>
    </w:p>
    <w:p w14:paraId="5997F9F2" w14:textId="77777777" w:rsidR="00291663" w:rsidRPr="00236CEF" w:rsidRDefault="00291663" w:rsidP="00236CEF">
      <w:pPr>
        <w:pStyle w:val="Nidungvnbn"/>
      </w:pPr>
      <w:r w:rsidRPr="00894B31">
        <w:t>Lời đầu tiên nhóm chúng em xin chân thành gửi lời cảm ơn chân thành đến Thầy Doãn Xuân Thanh đã tận tình hướng dẫn và giúp đỡ nhóm chúng em trong quá trình thực hiện bài báo cáo này</w:t>
      </w:r>
      <w:r w:rsidRPr="00236CEF">
        <w:t>.</w:t>
      </w:r>
    </w:p>
    <w:p w14:paraId="55ABCFE8" w14:textId="753050C8" w:rsidR="00291663" w:rsidRPr="00894B31" w:rsidRDefault="00291663" w:rsidP="00894B31">
      <w:pPr>
        <w:pStyle w:val="Nidungvnbn"/>
      </w:pPr>
      <w:r w:rsidRPr="00894B31">
        <w:t>Trong quá trình thực hiện bài báo cáo, nhóm chúng em đã có thêm nhiều kiến thức trong bài toán xác định và nhận diện văn bản trong ảnh và rút được những kinh nghiệm quý báu qua sự giúp đỡ tận tình của Thầy Doãn Xuân Thanh. Mặc dù nhóm chúng em đã cố gắng rất nhiều để hoàn thành bài báo cáo này nhưng bên cạnh đó cũng không tránh khỏi những thiếu sót và hạn chế. Vì vậy nhóm chúng em rất mong được nhận sự góp ý và chỉ bảo từ quý thầy cô để nhóm chúng em có thể hoàn thiện bài báo cáo một cách tốt nhất.</w:t>
      </w:r>
    </w:p>
    <w:p w14:paraId="1B2B3BAC" w14:textId="3B53DA7D" w:rsidR="00BB2B2A" w:rsidRPr="000F6BD8" w:rsidRDefault="00291663" w:rsidP="00236CEF">
      <w:pPr>
        <w:pStyle w:val="Nidungvnbn"/>
        <w:rPr>
          <w:lang w:val="vi-VN"/>
        </w:rPr>
      </w:pPr>
      <w:r w:rsidRPr="00236CEF">
        <w:t>Nhóm chúng em xin chân thành cảm ơn!</w:t>
      </w:r>
      <w:r>
        <w:t xml:space="preserve"> </w:t>
      </w:r>
      <w:r w:rsidR="00BB2B2A" w:rsidRPr="00667589">
        <w:rPr>
          <w:b/>
          <w:bCs/>
          <w:sz w:val="32"/>
          <w:szCs w:val="32"/>
          <w:lang w:val="vi-VN"/>
        </w:rPr>
        <w:br w:type="page"/>
      </w:r>
    </w:p>
    <w:p w14:paraId="649CE416" w14:textId="5ACC997F" w:rsidR="003218FF" w:rsidRPr="00F04593" w:rsidRDefault="00F5718D" w:rsidP="000B2297">
      <w:pPr>
        <w:pStyle w:val="Tiucctrangmu"/>
        <w:spacing w:before="0" w:after="0"/>
        <w:outlineLvl w:val="0"/>
      </w:pPr>
      <w:bookmarkStart w:id="2" w:name="_Toc55428436"/>
      <w:bookmarkStart w:id="3" w:name="_Toc95486764"/>
      <w:r>
        <w:lastRenderedPageBreak/>
        <w:t>BÁO CÁO</w:t>
      </w:r>
      <w:r w:rsidR="003218FF" w:rsidRPr="00F04593">
        <w:t xml:space="preserve"> ĐƯỢC HOÀN THÀNH</w:t>
      </w:r>
      <w:bookmarkEnd w:id="2"/>
      <w:bookmarkEnd w:id="3"/>
    </w:p>
    <w:p w14:paraId="71E71F71" w14:textId="16B29B66" w:rsidR="003218FF" w:rsidRPr="00F04593" w:rsidRDefault="003218FF" w:rsidP="000B2297">
      <w:pPr>
        <w:pStyle w:val="Tiucctrangmu"/>
        <w:spacing w:before="0" w:after="0"/>
      </w:pPr>
      <w:r w:rsidRPr="00F04593">
        <w:t>TẠI TRƯỜNG ĐẠI HỌC TÔN ĐỨC THẮNG</w:t>
      </w:r>
    </w:p>
    <w:p w14:paraId="4AAE3121" w14:textId="77777777" w:rsidR="00291721" w:rsidRPr="00667589" w:rsidRDefault="00291721" w:rsidP="003218FF">
      <w:pPr>
        <w:autoSpaceDE w:val="0"/>
        <w:autoSpaceDN w:val="0"/>
        <w:adjustRightInd w:val="0"/>
        <w:spacing w:line="360" w:lineRule="auto"/>
        <w:ind w:firstLine="720"/>
        <w:jc w:val="both"/>
        <w:rPr>
          <w:sz w:val="26"/>
          <w:szCs w:val="26"/>
          <w:lang w:val="vi-VN"/>
        </w:rPr>
      </w:pPr>
    </w:p>
    <w:p w14:paraId="6538A6CE" w14:textId="4141C264" w:rsidR="00F47FA4" w:rsidRPr="001275C2" w:rsidRDefault="0000482C" w:rsidP="001275C2">
      <w:pPr>
        <w:pStyle w:val="Nidungvnbn"/>
        <w:rPr>
          <w:lang w:val="vi-VN"/>
        </w:rPr>
      </w:pPr>
      <w:r w:rsidRPr="001275C2">
        <w:rPr>
          <w:lang w:val="vi-VN"/>
        </w:rPr>
        <w:t>Chúng</w:t>
      </w:r>
      <w:r w:rsidR="00F45B3E" w:rsidRPr="001275C2">
        <w:rPr>
          <w:lang w:val="vi-VN"/>
        </w:rPr>
        <w:t xml:space="preserve"> tôi </w:t>
      </w:r>
      <w:r w:rsidR="00F47FA4" w:rsidRPr="001275C2">
        <w:rPr>
          <w:lang w:val="vi-VN"/>
        </w:rPr>
        <w:t>xi</w:t>
      </w:r>
      <w:r w:rsidR="003D75FC" w:rsidRPr="001275C2">
        <w:rPr>
          <w:lang w:val="vi-VN"/>
        </w:rPr>
        <w:t xml:space="preserve">n cam </w:t>
      </w:r>
      <w:r w:rsidR="00A33865">
        <w:rPr>
          <w:lang w:val="vi-VN"/>
        </w:rPr>
        <w:t xml:space="preserve">đoan đây là </w:t>
      </w:r>
      <w:r w:rsidR="00AA7C95">
        <w:t>báo cáo</w:t>
      </w:r>
      <w:r w:rsidR="003D75FC" w:rsidRPr="001275C2">
        <w:rPr>
          <w:lang w:val="vi-VN"/>
        </w:rPr>
        <w:t xml:space="preserve"> của riêng</w:t>
      </w:r>
      <w:r w:rsidR="007C5BCF" w:rsidRPr="001275C2">
        <w:rPr>
          <w:lang w:val="vi-VN"/>
        </w:rPr>
        <w:t xml:space="preserve"> chúng tôi</w:t>
      </w:r>
      <w:r w:rsidR="00F47FA4" w:rsidRPr="001275C2">
        <w:rPr>
          <w:lang w:val="vi-VN"/>
        </w:rPr>
        <w:t xml:space="preserve"> và được sự hướng dẫn củ</w:t>
      </w:r>
      <w:r w:rsidR="00CA70C4">
        <w:rPr>
          <w:lang w:val="vi-VN"/>
        </w:rPr>
        <w:t xml:space="preserve">a </w:t>
      </w:r>
      <w:r w:rsidR="001521BE">
        <w:t>GV Doãn Xuân Thanh</w:t>
      </w:r>
      <w:r w:rsidR="00F47FA4" w:rsidRPr="001275C2">
        <w:rPr>
          <w:lang w:val="vi-VN"/>
        </w:rPr>
        <w:t>. Các nội dung nghiên cứu, kết quả trong đề tài này là trung thực và chưa</w:t>
      </w:r>
      <w:r w:rsidR="004550E2" w:rsidRPr="001275C2">
        <w:rPr>
          <w:lang w:val="vi-VN"/>
        </w:rPr>
        <w:t xml:space="preserve"> từng</w:t>
      </w:r>
      <w:r w:rsidR="00F47FA4" w:rsidRPr="001275C2">
        <w:rPr>
          <w:lang w:val="vi-VN"/>
        </w:rPr>
        <w:t xml:space="preserve"> công bố</w:t>
      </w:r>
      <w:r w:rsidR="00D64D10" w:rsidRPr="001275C2">
        <w:rPr>
          <w:lang w:val="vi-VN"/>
        </w:rPr>
        <w:t xml:space="preserve"> d</w:t>
      </w:r>
      <w:r w:rsidR="00F47FA4" w:rsidRPr="001275C2">
        <w:rPr>
          <w:lang w:val="vi-VN"/>
        </w:rPr>
        <w:t xml:space="preserve">ưới bất kỳ hình thức nào trước đây. Những số liệu trong các bảng biểu phục vụ cho việc phân tích, nhận </w:t>
      </w:r>
      <w:r w:rsidR="00D64447" w:rsidRPr="001275C2">
        <w:rPr>
          <w:lang w:val="vi-VN"/>
        </w:rPr>
        <w:t>xét, đánh giá được chính chúng tôi</w:t>
      </w:r>
      <w:r w:rsidR="00F47FA4" w:rsidRPr="001275C2">
        <w:rPr>
          <w:lang w:val="vi-VN"/>
        </w:rPr>
        <w:t xml:space="preserve"> thu thập từ các nguồn khác nhau </w:t>
      </w:r>
      <w:r w:rsidR="001275C2" w:rsidRPr="001275C2">
        <w:rPr>
          <w:lang w:val="vi-VN"/>
        </w:rPr>
        <w:t xml:space="preserve">và </w:t>
      </w:r>
      <w:r w:rsidR="00F47FA4" w:rsidRPr="001275C2">
        <w:rPr>
          <w:lang w:val="vi-VN"/>
        </w:rPr>
        <w:t>có ghi rõ trong phần tài liệu tham khảo.</w:t>
      </w:r>
    </w:p>
    <w:p w14:paraId="28F14BD4" w14:textId="1F66BE80" w:rsidR="003218FF" w:rsidRPr="001275C2" w:rsidRDefault="00F47FA4" w:rsidP="001275C2">
      <w:pPr>
        <w:autoSpaceDE w:val="0"/>
        <w:autoSpaceDN w:val="0"/>
        <w:adjustRightInd w:val="0"/>
        <w:spacing w:line="360" w:lineRule="auto"/>
        <w:ind w:firstLine="720"/>
        <w:jc w:val="both"/>
        <w:rPr>
          <w:b/>
          <w:sz w:val="26"/>
          <w:szCs w:val="26"/>
          <w:lang w:val="vi-VN"/>
        </w:rPr>
      </w:pPr>
      <w:r w:rsidRPr="000536E1">
        <w:rPr>
          <w:b/>
          <w:sz w:val="26"/>
          <w:szCs w:val="26"/>
          <w:lang w:val="vi-VN"/>
        </w:rPr>
        <w:t>Nếu phát hiện có bất kỳ sự gian lận nào chúng tôi xin hoàn toàn chịu trách nhiệm về n</w:t>
      </w:r>
      <w:r w:rsidR="00FA3932" w:rsidRPr="000536E1">
        <w:rPr>
          <w:b/>
          <w:sz w:val="26"/>
          <w:szCs w:val="26"/>
          <w:lang w:val="vi-VN"/>
        </w:rPr>
        <w:t>ội dung</w:t>
      </w:r>
      <w:r w:rsidR="00E53C84">
        <w:rPr>
          <w:b/>
          <w:sz w:val="26"/>
          <w:szCs w:val="26"/>
        </w:rPr>
        <w:t xml:space="preserve"> báo cáo</w:t>
      </w:r>
      <w:r w:rsidR="006C4C75" w:rsidRPr="000536E1">
        <w:rPr>
          <w:b/>
          <w:sz w:val="26"/>
          <w:szCs w:val="26"/>
          <w:lang w:val="vi-VN"/>
        </w:rPr>
        <w:t xml:space="preserve"> của mình.</w:t>
      </w:r>
      <w:r w:rsidR="006C4C75">
        <w:rPr>
          <w:sz w:val="26"/>
          <w:szCs w:val="26"/>
          <w:lang w:val="vi-VN"/>
        </w:rPr>
        <w:t xml:space="preserve"> Trường Đ</w:t>
      </w:r>
      <w:r w:rsidRPr="001275C2">
        <w:rPr>
          <w:sz w:val="26"/>
          <w:szCs w:val="26"/>
          <w:lang w:val="vi-VN"/>
        </w:rPr>
        <w:t>ại học Tôn Đức Thắng không liên quan đến những vi phạm tác quyền, bản quyền do chúng tôi gây ra trong quá trình thực hiện (nếu có).</w:t>
      </w:r>
    </w:p>
    <w:p w14:paraId="4BF6DE3B" w14:textId="4E1C7439" w:rsidR="003218FF" w:rsidRPr="00667589" w:rsidRDefault="00CD678E" w:rsidP="003218FF">
      <w:pPr>
        <w:autoSpaceDE w:val="0"/>
        <w:autoSpaceDN w:val="0"/>
        <w:adjustRightInd w:val="0"/>
        <w:spacing w:line="360" w:lineRule="auto"/>
        <w:ind w:left="3600"/>
        <w:jc w:val="center"/>
        <w:rPr>
          <w:i/>
          <w:sz w:val="26"/>
          <w:szCs w:val="26"/>
          <w:lang w:val="vi-VN"/>
        </w:rPr>
      </w:pPr>
      <w:r>
        <w:rPr>
          <w:i/>
          <w:sz w:val="26"/>
          <w:szCs w:val="26"/>
          <w:lang w:val="vi-VN"/>
        </w:rPr>
        <w:t>TP. Hồ Chí Minh, ngày</w:t>
      </w:r>
      <w:r w:rsidR="00F61E57">
        <w:rPr>
          <w:i/>
          <w:sz w:val="26"/>
          <w:szCs w:val="26"/>
        </w:rPr>
        <w:t xml:space="preserve"> 10</w:t>
      </w:r>
      <w:r>
        <w:rPr>
          <w:i/>
          <w:sz w:val="26"/>
          <w:szCs w:val="26"/>
        </w:rPr>
        <w:t xml:space="preserve"> </w:t>
      </w:r>
      <w:r w:rsidR="00F61E57">
        <w:rPr>
          <w:i/>
          <w:sz w:val="26"/>
          <w:szCs w:val="26"/>
          <w:lang w:val="vi-VN"/>
        </w:rPr>
        <w:t>tháng 02</w:t>
      </w:r>
      <w:r>
        <w:rPr>
          <w:i/>
          <w:sz w:val="26"/>
          <w:szCs w:val="26"/>
          <w:lang w:val="vi-VN"/>
        </w:rPr>
        <w:t xml:space="preserve"> </w:t>
      </w:r>
      <w:r w:rsidR="00D21A5B">
        <w:rPr>
          <w:i/>
          <w:sz w:val="26"/>
          <w:szCs w:val="26"/>
          <w:lang w:val="vi-VN"/>
        </w:rPr>
        <w:t xml:space="preserve">năm </w:t>
      </w:r>
      <w:r w:rsidR="005664C5">
        <w:rPr>
          <w:i/>
          <w:sz w:val="26"/>
          <w:szCs w:val="26"/>
        </w:rPr>
        <w:t>2022</w:t>
      </w:r>
      <w:r w:rsidR="00D21A5B">
        <w:rPr>
          <w:i/>
          <w:sz w:val="26"/>
          <w:szCs w:val="26"/>
          <w:lang w:val="vi-VN"/>
        </w:rPr>
        <w:t xml:space="preserve">     </w:t>
      </w:r>
    </w:p>
    <w:p w14:paraId="58B84B95" w14:textId="77777777" w:rsidR="003218FF" w:rsidRPr="00667589" w:rsidRDefault="003218FF" w:rsidP="00BB2B2A">
      <w:pPr>
        <w:tabs>
          <w:tab w:val="center" w:pos="6521"/>
        </w:tabs>
        <w:autoSpaceDE w:val="0"/>
        <w:autoSpaceDN w:val="0"/>
        <w:adjustRightInd w:val="0"/>
        <w:spacing w:line="360" w:lineRule="auto"/>
        <w:ind w:left="3600"/>
        <w:jc w:val="center"/>
        <w:rPr>
          <w:i/>
          <w:sz w:val="26"/>
          <w:szCs w:val="26"/>
          <w:lang w:val="vi-VN"/>
        </w:rPr>
      </w:pPr>
      <w:r w:rsidRPr="00667589">
        <w:rPr>
          <w:i/>
          <w:sz w:val="26"/>
          <w:szCs w:val="26"/>
          <w:lang w:val="vi-VN"/>
        </w:rPr>
        <w:t>Tác giả</w:t>
      </w:r>
    </w:p>
    <w:p w14:paraId="31387E47" w14:textId="6EA4A854" w:rsidR="00DE2DF8" w:rsidRPr="00667589" w:rsidRDefault="00BB2B2A" w:rsidP="00BB2B2A">
      <w:pPr>
        <w:tabs>
          <w:tab w:val="center" w:pos="6379"/>
        </w:tabs>
        <w:spacing w:after="200" w:line="276" w:lineRule="auto"/>
        <w:rPr>
          <w:i/>
          <w:sz w:val="26"/>
          <w:szCs w:val="26"/>
          <w:lang w:val="vi-VN"/>
        </w:rPr>
      </w:pPr>
      <w:r w:rsidRPr="00667589">
        <w:rPr>
          <w:i/>
          <w:sz w:val="26"/>
          <w:szCs w:val="26"/>
          <w:lang w:val="vi-VN"/>
        </w:rPr>
        <w:tab/>
      </w:r>
      <w:r w:rsidR="00C67BFD">
        <w:rPr>
          <w:i/>
          <w:sz w:val="26"/>
          <w:szCs w:val="26"/>
          <w:lang w:val="vi-VN"/>
        </w:rPr>
        <w:t>(ký</w:t>
      </w:r>
      <w:r w:rsidR="003218FF" w:rsidRPr="00667589">
        <w:rPr>
          <w:i/>
          <w:sz w:val="26"/>
          <w:szCs w:val="26"/>
          <w:lang w:val="vi-VN"/>
        </w:rPr>
        <w:t xml:space="preserve"> và ghi rõ họ tên)</w:t>
      </w:r>
    </w:p>
    <w:p w14:paraId="5F5139E4" w14:textId="77777777" w:rsidR="00BB2B2A" w:rsidRPr="00667589" w:rsidRDefault="00BB2B2A" w:rsidP="00BB2B2A">
      <w:pPr>
        <w:tabs>
          <w:tab w:val="center" w:pos="6379"/>
        </w:tabs>
        <w:spacing w:after="200" w:line="276" w:lineRule="auto"/>
        <w:rPr>
          <w:i/>
          <w:sz w:val="26"/>
          <w:szCs w:val="26"/>
          <w:lang w:val="vi-VN"/>
        </w:rPr>
      </w:pPr>
    </w:p>
    <w:p w14:paraId="65E42BD1" w14:textId="29E50177" w:rsidR="00F24973" w:rsidRPr="009A4C27" w:rsidRDefault="00F47FA4" w:rsidP="00EB41D1">
      <w:pPr>
        <w:tabs>
          <w:tab w:val="center" w:pos="6379"/>
        </w:tabs>
        <w:spacing w:after="200" w:line="276" w:lineRule="auto"/>
        <w:rPr>
          <w:i/>
          <w:sz w:val="26"/>
          <w:szCs w:val="26"/>
        </w:rPr>
      </w:pPr>
      <w:r w:rsidRPr="00667589">
        <w:rPr>
          <w:i/>
          <w:sz w:val="26"/>
          <w:szCs w:val="26"/>
          <w:lang w:val="vi-VN"/>
        </w:rPr>
        <w:tab/>
      </w:r>
      <w:r w:rsidR="00EB41D1">
        <w:rPr>
          <w:i/>
          <w:sz w:val="26"/>
          <w:szCs w:val="26"/>
        </w:rPr>
        <w:t>Nguyễn Thế Anh Khoa</w:t>
      </w:r>
    </w:p>
    <w:p w14:paraId="7D71E882" w14:textId="77777777" w:rsidR="00F24973" w:rsidRDefault="00F24973" w:rsidP="00F24973">
      <w:pPr>
        <w:tabs>
          <w:tab w:val="center" w:pos="6379"/>
        </w:tabs>
        <w:spacing w:after="200" w:line="276" w:lineRule="auto"/>
        <w:rPr>
          <w:i/>
          <w:sz w:val="26"/>
          <w:szCs w:val="26"/>
          <w:lang w:val="vi-VN"/>
        </w:rPr>
      </w:pPr>
    </w:p>
    <w:p w14:paraId="47ABC802" w14:textId="2CBC8456" w:rsidR="00DF19A7" w:rsidRDefault="00F24973" w:rsidP="00DF19A7">
      <w:pPr>
        <w:tabs>
          <w:tab w:val="center" w:pos="6379"/>
        </w:tabs>
        <w:spacing w:after="200" w:line="276" w:lineRule="auto"/>
        <w:rPr>
          <w:i/>
          <w:sz w:val="26"/>
          <w:szCs w:val="26"/>
          <w:lang w:val="vi-VN"/>
        </w:rPr>
      </w:pPr>
      <w:r>
        <w:rPr>
          <w:i/>
          <w:sz w:val="26"/>
          <w:szCs w:val="26"/>
          <w:lang w:val="vi-VN"/>
        </w:rPr>
        <w:tab/>
      </w:r>
      <w:r w:rsidR="00EB41D1" w:rsidRPr="00DB7595">
        <w:rPr>
          <w:i/>
          <w:sz w:val="26"/>
          <w:szCs w:val="26"/>
          <w:lang w:val="vi-VN"/>
        </w:rPr>
        <w:t xml:space="preserve">Trần </w:t>
      </w:r>
      <w:r w:rsidR="00EB41D1">
        <w:rPr>
          <w:i/>
          <w:sz w:val="26"/>
          <w:szCs w:val="26"/>
        </w:rPr>
        <w:t>Công Đạt</w:t>
      </w:r>
    </w:p>
    <w:p w14:paraId="313557F2" w14:textId="493C988D" w:rsidR="00DF19A7" w:rsidRDefault="00DF19A7" w:rsidP="00DF19A7">
      <w:pPr>
        <w:tabs>
          <w:tab w:val="center" w:pos="6379"/>
        </w:tabs>
        <w:spacing w:after="200" w:line="276" w:lineRule="auto"/>
        <w:rPr>
          <w:i/>
          <w:sz w:val="26"/>
          <w:szCs w:val="26"/>
          <w:lang w:val="vi-VN"/>
        </w:rPr>
      </w:pPr>
    </w:p>
    <w:p w14:paraId="0E9754A1" w14:textId="0DCD3F3F" w:rsidR="009A4C27" w:rsidRPr="00064865" w:rsidRDefault="00064865" w:rsidP="009A4C27">
      <w:pPr>
        <w:tabs>
          <w:tab w:val="center" w:pos="6379"/>
        </w:tabs>
        <w:spacing w:after="200" w:line="276" w:lineRule="auto"/>
        <w:rPr>
          <w:i/>
          <w:sz w:val="26"/>
          <w:szCs w:val="26"/>
        </w:rPr>
      </w:pPr>
      <w:r>
        <w:rPr>
          <w:i/>
          <w:sz w:val="26"/>
          <w:szCs w:val="26"/>
          <w:lang w:val="vi-VN"/>
        </w:rPr>
        <w:tab/>
      </w:r>
    </w:p>
    <w:p w14:paraId="3C56AEFD" w14:textId="77777777" w:rsidR="00BB2B2A" w:rsidRPr="00667589" w:rsidRDefault="00BB2B2A">
      <w:pPr>
        <w:spacing w:after="200" w:line="276" w:lineRule="auto"/>
        <w:rPr>
          <w:i/>
          <w:sz w:val="26"/>
          <w:szCs w:val="26"/>
          <w:lang w:val="vi-VN"/>
        </w:rPr>
      </w:pPr>
      <w:r w:rsidRPr="00667589">
        <w:rPr>
          <w:i/>
          <w:sz w:val="26"/>
          <w:szCs w:val="26"/>
          <w:lang w:val="vi-VN"/>
        </w:rPr>
        <w:br w:type="page"/>
      </w:r>
    </w:p>
    <w:p w14:paraId="6483E7B1" w14:textId="09E8121D" w:rsidR="00B118C8" w:rsidRPr="00F04593" w:rsidRDefault="00B118C8" w:rsidP="009A6F40">
      <w:pPr>
        <w:pStyle w:val="Tiucctrangmu"/>
        <w:outlineLvl w:val="0"/>
      </w:pPr>
      <w:bookmarkStart w:id="4" w:name="_Toc32767316"/>
      <w:bookmarkStart w:id="5" w:name="_Toc55428437"/>
      <w:bookmarkStart w:id="6" w:name="_Toc95486765"/>
      <w:r w:rsidRPr="00F04593">
        <w:lastRenderedPageBreak/>
        <w:t>PHẦN XÁC NHẬN VÀ ĐÁNH GIÁ CỦA GIẢNG VIÊN</w:t>
      </w:r>
      <w:bookmarkEnd w:id="4"/>
      <w:bookmarkEnd w:id="5"/>
      <w:bookmarkEnd w:id="6"/>
    </w:p>
    <w:p w14:paraId="335C4B97" w14:textId="77777777" w:rsidR="00B118C8" w:rsidRPr="00667589" w:rsidRDefault="00B118C8" w:rsidP="00B91F37">
      <w:pPr>
        <w:pStyle w:val="Nidungvnbn"/>
        <w:rPr>
          <w:b/>
          <w:lang w:val="vi-VN"/>
        </w:rPr>
      </w:pPr>
      <w:r w:rsidRPr="00667589">
        <w:rPr>
          <w:b/>
          <w:lang w:val="vi-VN"/>
        </w:rPr>
        <w:t>Phần xác nhận của GV hướng dẫn</w:t>
      </w:r>
    </w:p>
    <w:p w14:paraId="76CCB4F9" w14:textId="77777777" w:rsidR="00B118C8" w:rsidRPr="00667589" w:rsidRDefault="00B118C8" w:rsidP="00B118C8">
      <w:pPr>
        <w:spacing w:after="200" w:line="276" w:lineRule="auto"/>
        <w:rPr>
          <w:sz w:val="32"/>
          <w:szCs w:val="32"/>
          <w:lang w:val="vi-VN"/>
        </w:rPr>
      </w:pPr>
      <w:r w:rsidRPr="0066758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479B7C" w14:textId="343000F8" w:rsidR="00B118C8" w:rsidRPr="00667589" w:rsidRDefault="00B118C8" w:rsidP="00B118C8">
      <w:pPr>
        <w:tabs>
          <w:tab w:val="center" w:pos="6237"/>
        </w:tabs>
        <w:spacing w:line="276" w:lineRule="auto"/>
        <w:rPr>
          <w:lang w:val="vi-VN"/>
        </w:rPr>
      </w:pPr>
      <w:r w:rsidRPr="00667589">
        <w:rPr>
          <w:lang w:val="vi-VN"/>
        </w:rPr>
        <w:tab/>
        <w:t xml:space="preserve">Tp. Hồ Chí Minh, ngày     tháng   </w:t>
      </w:r>
      <w:r w:rsidR="00286C31">
        <w:rPr>
          <w:lang w:val="vi-VN"/>
        </w:rPr>
        <w:t xml:space="preserve">  </w:t>
      </w:r>
      <w:r w:rsidRPr="00667589">
        <w:rPr>
          <w:lang w:val="vi-VN"/>
        </w:rPr>
        <w:t xml:space="preserve">năm   </w:t>
      </w:r>
    </w:p>
    <w:p w14:paraId="2424B499" w14:textId="0BE8C2AA" w:rsidR="00B118C8" w:rsidRPr="00667589" w:rsidRDefault="006B7CDA" w:rsidP="00B118C8">
      <w:pPr>
        <w:tabs>
          <w:tab w:val="center" w:pos="6237"/>
        </w:tabs>
        <w:spacing w:line="276" w:lineRule="auto"/>
        <w:rPr>
          <w:lang w:val="vi-VN"/>
        </w:rPr>
      </w:pPr>
      <w:r>
        <w:rPr>
          <w:lang w:val="vi-VN"/>
        </w:rPr>
        <w:tab/>
        <w:t>(ký</w:t>
      </w:r>
      <w:r w:rsidR="00B118C8" w:rsidRPr="00667589">
        <w:rPr>
          <w:lang w:val="vi-VN"/>
        </w:rPr>
        <w:t xml:space="preserve"> và ghi</w:t>
      </w:r>
      <w:r w:rsidR="00BD59B2">
        <w:rPr>
          <w:lang w:val="vi-VN"/>
        </w:rPr>
        <w:t xml:space="preserve"> rõ</w:t>
      </w:r>
      <w:r w:rsidR="00B118C8" w:rsidRPr="00667589">
        <w:rPr>
          <w:lang w:val="vi-VN"/>
        </w:rPr>
        <w:t xml:space="preserve"> họ tên)</w:t>
      </w:r>
    </w:p>
    <w:p w14:paraId="2F310F2D" w14:textId="77777777" w:rsidR="00B118C8" w:rsidRPr="00667589" w:rsidRDefault="00B118C8">
      <w:pPr>
        <w:spacing w:after="200" w:line="276" w:lineRule="auto"/>
        <w:rPr>
          <w:lang w:val="vi-VN"/>
        </w:rPr>
      </w:pPr>
    </w:p>
    <w:p w14:paraId="081FF0AA" w14:textId="05CB0715" w:rsidR="00B118C8" w:rsidRPr="00667589" w:rsidRDefault="00B118C8">
      <w:pPr>
        <w:spacing w:after="200" w:line="276" w:lineRule="auto"/>
        <w:rPr>
          <w:lang w:val="vi-VN"/>
        </w:rPr>
      </w:pPr>
    </w:p>
    <w:p w14:paraId="58DB5950" w14:textId="77777777" w:rsidR="00E94CC2" w:rsidRPr="00667589" w:rsidRDefault="00E94CC2">
      <w:pPr>
        <w:spacing w:after="200" w:line="276" w:lineRule="auto"/>
        <w:rPr>
          <w:lang w:val="vi-VN"/>
        </w:rPr>
      </w:pPr>
    </w:p>
    <w:p w14:paraId="4C606FE4" w14:textId="77777777" w:rsidR="00B118C8" w:rsidRPr="00667589" w:rsidRDefault="00B118C8">
      <w:pPr>
        <w:spacing w:after="200" w:line="276" w:lineRule="auto"/>
        <w:rPr>
          <w:lang w:val="vi-VN"/>
        </w:rPr>
      </w:pPr>
    </w:p>
    <w:p w14:paraId="2AB15845" w14:textId="77777777" w:rsidR="00B118C8" w:rsidRPr="00667589" w:rsidRDefault="00B118C8" w:rsidP="00B91F37">
      <w:pPr>
        <w:pStyle w:val="Nidungvnbn"/>
        <w:rPr>
          <w:b/>
          <w:lang w:val="vi-VN"/>
        </w:rPr>
      </w:pPr>
      <w:r w:rsidRPr="00667589">
        <w:rPr>
          <w:b/>
          <w:lang w:val="vi-VN"/>
        </w:rPr>
        <w:t>Phần đánh giá của GV chấm bài</w:t>
      </w:r>
    </w:p>
    <w:p w14:paraId="70940BC1" w14:textId="77777777" w:rsidR="00B118C8" w:rsidRPr="00667589" w:rsidRDefault="00B118C8" w:rsidP="00B118C8">
      <w:pPr>
        <w:spacing w:after="200" w:line="276" w:lineRule="auto"/>
        <w:rPr>
          <w:sz w:val="32"/>
          <w:szCs w:val="32"/>
          <w:lang w:val="vi-VN"/>
        </w:rPr>
      </w:pPr>
      <w:r w:rsidRPr="0066758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93F042" w14:textId="717DF334" w:rsidR="00B118C8" w:rsidRPr="00667589" w:rsidRDefault="00B118C8" w:rsidP="00B118C8">
      <w:pPr>
        <w:tabs>
          <w:tab w:val="center" w:pos="6237"/>
        </w:tabs>
        <w:spacing w:line="276" w:lineRule="auto"/>
        <w:rPr>
          <w:lang w:val="vi-VN"/>
        </w:rPr>
      </w:pPr>
      <w:r w:rsidRPr="00667589">
        <w:rPr>
          <w:lang w:val="vi-VN"/>
        </w:rPr>
        <w:tab/>
        <w:t>Tp. Hồ Chí Minh, ngày     tháng</w:t>
      </w:r>
      <w:r w:rsidR="001C0E95">
        <w:rPr>
          <w:lang w:val="vi-VN"/>
        </w:rPr>
        <w:t xml:space="preserve">  </w:t>
      </w:r>
      <w:r w:rsidRPr="00667589">
        <w:rPr>
          <w:lang w:val="vi-VN"/>
        </w:rPr>
        <w:t xml:space="preserve">   năm   </w:t>
      </w:r>
    </w:p>
    <w:p w14:paraId="2F431382" w14:textId="00E95DD7" w:rsidR="00D56106" w:rsidRDefault="00525B73" w:rsidP="00D12F1B">
      <w:pPr>
        <w:tabs>
          <w:tab w:val="center" w:pos="6237"/>
        </w:tabs>
        <w:spacing w:line="276" w:lineRule="auto"/>
        <w:rPr>
          <w:lang w:val="vi-VN"/>
        </w:rPr>
      </w:pPr>
      <w:r>
        <w:rPr>
          <w:lang w:val="vi-VN"/>
        </w:rPr>
        <w:tab/>
        <w:t>(ký</w:t>
      </w:r>
      <w:r w:rsidR="00B118C8" w:rsidRPr="00667589">
        <w:rPr>
          <w:lang w:val="vi-VN"/>
        </w:rPr>
        <w:t xml:space="preserve"> và ghi</w:t>
      </w:r>
      <w:r w:rsidR="00F142AB">
        <w:rPr>
          <w:lang w:val="vi-VN"/>
        </w:rPr>
        <w:t xml:space="preserve"> rõ</w:t>
      </w:r>
      <w:r w:rsidR="00B118C8" w:rsidRPr="00667589">
        <w:rPr>
          <w:lang w:val="vi-VN"/>
        </w:rPr>
        <w:t xml:space="preserve"> họ tên)</w:t>
      </w:r>
    </w:p>
    <w:p w14:paraId="13C1BD93" w14:textId="77777777" w:rsidR="00D56106" w:rsidRDefault="00D56106">
      <w:pPr>
        <w:spacing w:after="200" w:line="276" w:lineRule="auto"/>
        <w:rPr>
          <w:lang w:val="vi-VN"/>
        </w:rPr>
      </w:pPr>
      <w:r>
        <w:rPr>
          <w:lang w:val="vi-VN"/>
        </w:rPr>
        <w:br w:type="page"/>
      </w:r>
    </w:p>
    <w:p w14:paraId="608C4E61" w14:textId="7CDF8AAE" w:rsidR="00D12F1B" w:rsidRPr="00EE3D58" w:rsidRDefault="00D56106" w:rsidP="005920FC">
      <w:pPr>
        <w:pStyle w:val="Tiucctrangmu"/>
        <w:spacing w:line="360" w:lineRule="auto"/>
        <w:outlineLvl w:val="0"/>
        <w:rPr>
          <w:lang w:val="vi-VN"/>
        </w:rPr>
      </w:pPr>
      <w:bookmarkStart w:id="7" w:name="_Toc95486766"/>
      <w:r w:rsidRPr="00EE3D58">
        <w:rPr>
          <w:lang w:val="vi-VN"/>
        </w:rPr>
        <w:lastRenderedPageBreak/>
        <w:t>TÓM TẮT</w:t>
      </w:r>
      <w:bookmarkEnd w:id="7"/>
    </w:p>
    <w:p w14:paraId="17A22216" w14:textId="3B20FD94" w:rsidR="00713B51" w:rsidRPr="00C63458" w:rsidRDefault="00C63458" w:rsidP="00607CDF">
      <w:pPr>
        <w:pStyle w:val="Nidungvnbn"/>
        <w:sectPr w:rsidR="00713B51" w:rsidRPr="00C63458" w:rsidSect="00B118C8">
          <w:headerReference w:type="default" r:id="rId10"/>
          <w:pgSz w:w="12240" w:h="15840"/>
          <w:pgMar w:top="1985" w:right="1134" w:bottom="1701" w:left="1985" w:header="720" w:footer="720" w:gutter="0"/>
          <w:pgNumType w:fmt="lowerRoman" w:start="1"/>
          <w:cols w:space="720"/>
          <w:docGrid w:linePitch="360"/>
        </w:sectPr>
      </w:pPr>
      <w:r>
        <w:t>Nội dung</w:t>
      </w:r>
    </w:p>
    <w:p w14:paraId="18D99FC2" w14:textId="66FD8D6E" w:rsidR="007E6AB9" w:rsidRPr="00524024" w:rsidRDefault="005102FC" w:rsidP="003F0C24">
      <w:pPr>
        <w:pStyle w:val="Tiucctrangmu"/>
        <w:outlineLvl w:val="0"/>
        <w:rPr>
          <w:lang w:val="vi-VN"/>
        </w:rPr>
      </w:pPr>
      <w:bookmarkStart w:id="8" w:name="_Toc55428439"/>
      <w:bookmarkStart w:id="9" w:name="_Toc95486767"/>
      <w:r w:rsidRPr="00667589">
        <w:rPr>
          <w:lang w:val="vi-VN"/>
        </w:rPr>
        <w:lastRenderedPageBreak/>
        <w:t>MỤC LỤC</w:t>
      </w:r>
      <w:bookmarkEnd w:id="8"/>
      <w:bookmarkEnd w:id="9"/>
    </w:p>
    <w:bookmarkStart w:id="10" w:name="_Toc32767318" w:displacedByCustomXml="next"/>
    <w:bookmarkStart w:id="11" w:name="_Toc55428440" w:displacedByCustomXml="next"/>
    <w:sdt>
      <w:sdtPr>
        <w:rPr>
          <w:rFonts w:eastAsia="Times New Roman" w:cs="Times New Roman"/>
          <w:b w:val="0"/>
          <w:bCs w:val="0"/>
          <w:sz w:val="24"/>
          <w:szCs w:val="24"/>
          <w:lang w:eastAsia="en-US"/>
        </w:rPr>
        <w:id w:val="-50547645"/>
        <w:docPartObj>
          <w:docPartGallery w:val="Table of Contents"/>
          <w:docPartUnique/>
        </w:docPartObj>
      </w:sdtPr>
      <w:sdtEndPr>
        <w:rPr>
          <w:noProof/>
        </w:rPr>
      </w:sdtEndPr>
      <w:sdtContent>
        <w:p w14:paraId="6D70B923" w14:textId="4D85F276" w:rsidR="001D0E16" w:rsidRDefault="001D0E16" w:rsidP="001D0E16">
          <w:pPr>
            <w:pStyle w:val="TOCHeading"/>
            <w:numPr>
              <w:ilvl w:val="0"/>
              <w:numId w:val="0"/>
            </w:numPr>
          </w:pPr>
        </w:p>
        <w:p w14:paraId="5E507044" w14:textId="7A5B1051" w:rsidR="0079155E" w:rsidRDefault="001D0E16">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5486763" w:history="1">
            <w:r w:rsidR="0079155E" w:rsidRPr="00A27FCC">
              <w:rPr>
                <w:rStyle w:val="Hyperlink"/>
                <w:noProof/>
                <w:lang w:val="vi-VN"/>
              </w:rPr>
              <w:t>LỜI CẢM ƠN</w:t>
            </w:r>
            <w:r w:rsidR="0079155E">
              <w:rPr>
                <w:noProof/>
                <w:webHidden/>
              </w:rPr>
              <w:tab/>
            </w:r>
            <w:r w:rsidR="0079155E">
              <w:rPr>
                <w:noProof/>
                <w:webHidden/>
              </w:rPr>
              <w:fldChar w:fldCharType="begin"/>
            </w:r>
            <w:r w:rsidR="0079155E">
              <w:rPr>
                <w:noProof/>
                <w:webHidden/>
              </w:rPr>
              <w:instrText xml:space="preserve"> PAGEREF _Toc95486763 \h </w:instrText>
            </w:r>
            <w:r w:rsidR="0079155E">
              <w:rPr>
                <w:noProof/>
                <w:webHidden/>
              </w:rPr>
            </w:r>
            <w:r w:rsidR="0079155E">
              <w:rPr>
                <w:noProof/>
                <w:webHidden/>
              </w:rPr>
              <w:fldChar w:fldCharType="separate"/>
            </w:r>
            <w:r w:rsidR="0079155E">
              <w:rPr>
                <w:noProof/>
                <w:webHidden/>
              </w:rPr>
              <w:t>i</w:t>
            </w:r>
            <w:r w:rsidR="0079155E">
              <w:rPr>
                <w:noProof/>
                <w:webHidden/>
              </w:rPr>
              <w:fldChar w:fldCharType="end"/>
            </w:r>
          </w:hyperlink>
        </w:p>
        <w:p w14:paraId="4EEFD837" w14:textId="57073AA0" w:rsidR="0079155E" w:rsidRDefault="006B178C">
          <w:pPr>
            <w:pStyle w:val="TOC1"/>
            <w:rPr>
              <w:rFonts w:asciiTheme="minorHAnsi" w:eastAsiaTheme="minorEastAsia" w:hAnsiTheme="minorHAnsi" w:cstheme="minorBidi"/>
              <w:noProof/>
              <w:sz w:val="22"/>
              <w:szCs w:val="22"/>
            </w:rPr>
          </w:pPr>
          <w:hyperlink w:anchor="_Toc95486764" w:history="1">
            <w:r w:rsidR="0079155E" w:rsidRPr="00A27FCC">
              <w:rPr>
                <w:rStyle w:val="Hyperlink"/>
                <w:noProof/>
              </w:rPr>
              <w:t>BÁO CÁO ĐƯỢC HOÀN THÀNH</w:t>
            </w:r>
            <w:r w:rsidR="0079155E">
              <w:rPr>
                <w:noProof/>
                <w:webHidden/>
              </w:rPr>
              <w:tab/>
            </w:r>
            <w:r w:rsidR="0079155E">
              <w:rPr>
                <w:noProof/>
                <w:webHidden/>
              </w:rPr>
              <w:fldChar w:fldCharType="begin"/>
            </w:r>
            <w:r w:rsidR="0079155E">
              <w:rPr>
                <w:noProof/>
                <w:webHidden/>
              </w:rPr>
              <w:instrText xml:space="preserve"> PAGEREF _Toc95486764 \h </w:instrText>
            </w:r>
            <w:r w:rsidR="0079155E">
              <w:rPr>
                <w:noProof/>
                <w:webHidden/>
              </w:rPr>
            </w:r>
            <w:r w:rsidR="0079155E">
              <w:rPr>
                <w:noProof/>
                <w:webHidden/>
              </w:rPr>
              <w:fldChar w:fldCharType="separate"/>
            </w:r>
            <w:r w:rsidR="0079155E">
              <w:rPr>
                <w:noProof/>
                <w:webHidden/>
              </w:rPr>
              <w:t>ii</w:t>
            </w:r>
            <w:r w:rsidR="0079155E">
              <w:rPr>
                <w:noProof/>
                <w:webHidden/>
              </w:rPr>
              <w:fldChar w:fldCharType="end"/>
            </w:r>
          </w:hyperlink>
        </w:p>
        <w:p w14:paraId="624684F4" w14:textId="3E5D294D" w:rsidR="0079155E" w:rsidRDefault="006B178C">
          <w:pPr>
            <w:pStyle w:val="TOC1"/>
            <w:rPr>
              <w:rFonts w:asciiTheme="minorHAnsi" w:eastAsiaTheme="minorEastAsia" w:hAnsiTheme="minorHAnsi" w:cstheme="minorBidi"/>
              <w:noProof/>
              <w:sz w:val="22"/>
              <w:szCs w:val="22"/>
            </w:rPr>
          </w:pPr>
          <w:hyperlink w:anchor="_Toc95486765" w:history="1">
            <w:r w:rsidR="0079155E" w:rsidRPr="00A27FCC">
              <w:rPr>
                <w:rStyle w:val="Hyperlink"/>
                <w:noProof/>
              </w:rPr>
              <w:t>PHẦN XÁC NHẬN VÀ ĐÁNH GIÁ CỦA GIẢNG VIÊN</w:t>
            </w:r>
            <w:r w:rsidR="0079155E">
              <w:rPr>
                <w:noProof/>
                <w:webHidden/>
              </w:rPr>
              <w:tab/>
            </w:r>
            <w:r w:rsidR="0079155E">
              <w:rPr>
                <w:noProof/>
                <w:webHidden/>
              </w:rPr>
              <w:fldChar w:fldCharType="begin"/>
            </w:r>
            <w:r w:rsidR="0079155E">
              <w:rPr>
                <w:noProof/>
                <w:webHidden/>
              </w:rPr>
              <w:instrText xml:space="preserve"> PAGEREF _Toc95486765 \h </w:instrText>
            </w:r>
            <w:r w:rsidR="0079155E">
              <w:rPr>
                <w:noProof/>
                <w:webHidden/>
              </w:rPr>
            </w:r>
            <w:r w:rsidR="0079155E">
              <w:rPr>
                <w:noProof/>
                <w:webHidden/>
              </w:rPr>
              <w:fldChar w:fldCharType="separate"/>
            </w:r>
            <w:r w:rsidR="0079155E">
              <w:rPr>
                <w:noProof/>
                <w:webHidden/>
              </w:rPr>
              <w:t>iii</w:t>
            </w:r>
            <w:r w:rsidR="0079155E">
              <w:rPr>
                <w:noProof/>
                <w:webHidden/>
              </w:rPr>
              <w:fldChar w:fldCharType="end"/>
            </w:r>
          </w:hyperlink>
        </w:p>
        <w:p w14:paraId="46676FB7" w14:textId="7DB4AA15" w:rsidR="0079155E" w:rsidRDefault="006B178C">
          <w:pPr>
            <w:pStyle w:val="TOC1"/>
            <w:rPr>
              <w:rFonts w:asciiTheme="minorHAnsi" w:eastAsiaTheme="minorEastAsia" w:hAnsiTheme="minorHAnsi" w:cstheme="minorBidi"/>
              <w:noProof/>
              <w:sz w:val="22"/>
              <w:szCs w:val="22"/>
            </w:rPr>
          </w:pPr>
          <w:hyperlink w:anchor="_Toc95486766" w:history="1">
            <w:r w:rsidR="0079155E" w:rsidRPr="00A27FCC">
              <w:rPr>
                <w:rStyle w:val="Hyperlink"/>
                <w:noProof/>
                <w:lang w:val="vi-VN"/>
              </w:rPr>
              <w:t>TÓM TẮT</w:t>
            </w:r>
            <w:r w:rsidR="0079155E">
              <w:rPr>
                <w:noProof/>
                <w:webHidden/>
              </w:rPr>
              <w:tab/>
            </w:r>
            <w:r w:rsidR="0079155E">
              <w:rPr>
                <w:noProof/>
                <w:webHidden/>
              </w:rPr>
              <w:fldChar w:fldCharType="begin"/>
            </w:r>
            <w:r w:rsidR="0079155E">
              <w:rPr>
                <w:noProof/>
                <w:webHidden/>
              </w:rPr>
              <w:instrText xml:space="preserve"> PAGEREF _Toc95486766 \h </w:instrText>
            </w:r>
            <w:r w:rsidR="0079155E">
              <w:rPr>
                <w:noProof/>
                <w:webHidden/>
              </w:rPr>
            </w:r>
            <w:r w:rsidR="0079155E">
              <w:rPr>
                <w:noProof/>
                <w:webHidden/>
              </w:rPr>
              <w:fldChar w:fldCharType="separate"/>
            </w:r>
            <w:r w:rsidR="0079155E">
              <w:rPr>
                <w:noProof/>
                <w:webHidden/>
              </w:rPr>
              <w:t>iv</w:t>
            </w:r>
            <w:r w:rsidR="0079155E">
              <w:rPr>
                <w:noProof/>
                <w:webHidden/>
              </w:rPr>
              <w:fldChar w:fldCharType="end"/>
            </w:r>
          </w:hyperlink>
        </w:p>
        <w:p w14:paraId="0935889D" w14:textId="3AE879A3" w:rsidR="0079155E" w:rsidRDefault="006B178C">
          <w:pPr>
            <w:pStyle w:val="TOC1"/>
            <w:rPr>
              <w:rFonts w:asciiTheme="minorHAnsi" w:eastAsiaTheme="minorEastAsia" w:hAnsiTheme="minorHAnsi" w:cstheme="minorBidi"/>
              <w:noProof/>
              <w:sz w:val="22"/>
              <w:szCs w:val="22"/>
            </w:rPr>
          </w:pPr>
          <w:hyperlink w:anchor="_Toc95486767" w:history="1">
            <w:r w:rsidR="0079155E" w:rsidRPr="00A27FCC">
              <w:rPr>
                <w:rStyle w:val="Hyperlink"/>
                <w:noProof/>
                <w:lang w:val="vi-VN"/>
              </w:rPr>
              <w:t>MỤC LỤC</w:t>
            </w:r>
            <w:r w:rsidR="0079155E">
              <w:rPr>
                <w:noProof/>
                <w:webHidden/>
              </w:rPr>
              <w:tab/>
            </w:r>
            <w:r w:rsidR="0079155E">
              <w:rPr>
                <w:noProof/>
                <w:webHidden/>
              </w:rPr>
              <w:fldChar w:fldCharType="begin"/>
            </w:r>
            <w:r w:rsidR="0079155E">
              <w:rPr>
                <w:noProof/>
                <w:webHidden/>
              </w:rPr>
              <w:instrText xml:space="preserve"> PAGEREF _Toc95486767 \h </w:instrText>
            </w:r>
            <w:r w:rsidR="0079155E">
              <w:rPr>
                <w:noProof/>
                <w:webHidden/>
              </w:rPr>
            </w:r>
            <w:r w:rsidR="0079155E">
              <w:rPr>
                <w:noProof/>
                <w:webHidden/>
              </w:rPr>
              <w:fldChar w:fldCharType="separate"/>
            </w:r>
            <w:r w:rsidR="0079155E">
              <w:rPr>
                <w:noProof/>
                <w:webHidden/>
              </w:rPr>
              <w:t>1</w:t>
            </w:r>
            <w:r w:rsidR="0079155E">
              <w:rPr>
                <w:noProof/>
                <w:webHidden/>
              </w:rPr>
              <w:fldChar w:fldCharType="end"/>
            </w:r>
          </w:hyperlink>
        </w:p>
        <w:p w14:paraId="65C6AD4C" w14:textId="7EEF86F3" w:rsidR="0079155E" w:rsidRDefault="006B178C">
          <w:pPr>
            <w:pStyle w:val="TOC1"/>
            <w:rPr>
              <w:rFonts w:asciiTheme="minorHAnsi" w:eastAsiaTheme="minorEastAsia" w:hAnsiTheme="minorHAnsi" w:cstheme="minorBidi"/>
              <w:noProof/>
              <w:sz w:val="22"/>
              <w:szCs w:val="22"/>
            </w:rPr>
          </w:pPr>
          <w:hyperlink w:anchor="_Toc95486768" w:history="1">
            <w:r w:rsidR="0079155E" w:rsidRPr="00A27FCC">
              <w:rPr>
                <w:rStyle w:val="Hyperlink"/>
                <w:noProof/>
              </w:rPr>
              <w:t>DANH MỤC CÁC BẢNG BIỂU, HÌNH VẼ, ĐỒ THỊ</w:t>
            </w:r>
            <w:r w:rsidR="0079155E">
              <w:rPr>
                <w:noProof/>
                <w:webHidden/>
              </w:rPr>
              <w:tab/>
            </w:r>
            <w:r w:rsidR="0079155E">
              <w:rPr>
                <w:noProof/>
                <w:webHidden/>
              </w:rPr>
              <w:fldChar w:fldCharType="begin"/>
            </w:r>
            <w:r w:rsidR="0079155E">
              <w:rPr>
                <w:noProof/>
                <w:webHidden/>
              </w:rPr>
              <w:instrText xml:space="preserve"> PAGEREF _Toc95486768 \h </w:instrText>
            </w:r>
            <w:r w:rsidR="0079155E">
              <w:rPr>
                <w:noProof/>
                <w:webHidden/>
              </w:rPr>
            </w:r>
            <w:r w:rsidR="0079155E">
              <w:rPr>
                <w:noProof/>
                <w:webHidden/>
              </w:rPr>
              <w:fldChar w:fldCharType="separate"/>
            </w:r>
            <w:r w:rsidR="0079155E">
              <w:rPr>
                <w:noProof/>
                <w:webHidden/>
              </w:rPr>
              <w:t>3</w:t>
            </w:r>
            <w:r w:rsidR="0079155E">
              <w:rPr>
                <w:noProof/>
                <w:webHidden/>
              </w:rPr>
              <w:fldChar w:fldCharType="end"/>
            </w:r>
          </w:hyperlink>
        </w:p>
        <w:p w14:paraId="11F33AA4" w14:textId="4FF7204C" w:rsidR="0079155E" w:rsidRDefault="006B178C">
          <w:pPr>
            <w:pStyle w:val="TOC1"/>
            <w:rPr>
              <w:rFonts w:asciiTheme="minorHAnsi" w:eastAsiaTheme="minorEastAsia" w:hAnsiTheme="minorHAnsi" w:cstheme="minorBidi"/>
              <w:noProof/>
              <w:sz w:val="22"/>
              <w:szCs w:val="22"/>
            </w:rPr>
          </w:pPr>
          <w:hyperlink w:anchor="_Toc95486769" w:history="1">
            <w:r w:rsidR="0079155E" w:rsidRPr="00A27FCC">
              <w:rPr>
                <w:rStyle w:val="Hyperlink"/>
                <w:noProof/>
              </w:rPr>
              <w:t>CHƯƠNG 1 – GIỚI THIỆU ĐỀ TÀI</w:t>
            </w:r>
            <w:r w:rsidR="0079155E">
              <w:rPr>
                <w:noProof/>
                <w:webHidden/>
              </w:rPr>
              <w:tab/>
            </w:r>
            <w:r w:rsidR="0079155E">
              <w:rPr>
                <w:noProof/>
                <w:webHidden/>
              </w:rPr>
              <w:fldChar w:fldCharType="begin"/>
            </w:r>
            <w:r w:rsidR="0079155E">
              <w:rPr>
                <w:noProof/>
                <w:webHidden/>
              </w:rPr>
              <w:instrText xml:space="preserve"> PAGEREF _Toc95486769 \h </w:instrText>
            </w:r>
            <w:r w:rsidR="0079155E">
              <w:rPr>
                <w:noProof/>
                <w:webHidden/>
              </w:rPr>
            </w:r>
            <w:r w:rsidR="0079155E">
              <w:rPr>
                <w:noProof/>
                <w:webHidden/>
              </w:rPr>
              <w:fldChar w:fldCharType="separate"/>
            </w:r>
            <w:r w:rsidR="0079155E">
              <w:rPr>
                <w:noProof/>
                <w:webHidden/>
              </w:rPr>
              <w:t>4</w:t>
            </w:r>
            <w:r w:rsidR="0079155E">
              <w:rPr>
                <w:noProof/>
                <w:webHidden/>
              </w:rPr>
              <w:fldChar w:fldCharType="end"/>
            </w:r>
          </w:hyperlink>
        </w:p>
        <w:p w14:paraId="3B1D6CFC" w14:textId="612DDC77"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70" w:history="1">
            <w:r w:rsidR="0079155E" w:rsidRPr="00A27FCC">
              <w:rPr>
                <w:rStyle w:val="Hyperlink"/>
                <w:noProof/>
                <w:lang w:val="vi-VN"/>
              </w:rPr>
              <w:t>1.1 Lý do chọn đề tài</w:t>
            </w:r>
            <w:r w:rsidR="0079155E">
              <w:rPr>
                <w:noProof/>
                <w:webHidden/>
              </w:rPr>
              <w:tab/>
            </w:r>
            <w:r w:rsidR="0079155E">
              <w:rPr>
                <w:noProof/>
                <w:webHidden/>
              </w:rPr>
              <w:fldChar w:fldCharType="begin"/>
            </w:r>
            <w:r w:rsidR="0079155E">
              <w:rPr>
                <w:noProof/>
                <w:webHidden/>
              </w:rPr>
              <w:instrText xml:space="preserve"> PAGEREF _Toc95486770 \h </w:instrText>
            </w:r>
            <w:r w:rsidR="0079155E">
              <w:rPr>
                <w:noProof/>
                <w:webHidden/>
              </w:rPr>
            </w:r>
            <w:r w:rsidR="0079155E">
              <w:rPr>
                <w:noProof/>
                <w:webHidden/>
              </w:rPr>
              <w:fldChar w:fldCharType="separate"/>
            </w:r>
            <w:r w:rsidR="0079155E">
              <w:rPr>
                <w:noProof/>
                <w:webHidden/>
              </w:rPr>
              <w:t>4</w:t>
            </w:r>
            <w:r w:rsidR="0079155E">
              <w:rPr>
                <w:noProof/>
                <w:webHidden/>
              </w:rPr>
              <w:fldChar w:fldCharType="end"/>
            </w:r>
          </w:hyperlink>
        </w:p>
        <w:p w14:paraId="72EADD5B" w14:textId="6D7A2B5E"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71" w:history="1">
            <w:r w:rsidR="0079155E" w:rsidRPr="00A27FCC">
              <w:rPr>
                <w:rStyle w:val="Hyperlink"/>
                <w:noProof/>
                <w:lang w:val="vi-VN"/>
              </w:rPr>
              <w:t>1.2</w:t>
            </w:r>
            <w:r w:rsidR="0079155E" w:rsidRPr="00A27FCC">
              <w:rPr>
                <w:rStyle w:val="Hyperlink"/>
                <w:noProof/>
              </w:rPr>
              <w:t xml:space="preserve"> Mục tiêu</w:t>
            </w:r>
            <w:r w:rsidR="0079155E">
              <w:rPr>
                <w:noProof/>
                <w:webHidden/>
              </w:rPr>
              <w:tab/>
            </w:r>
            <w:r w:rsidR="0079155E">
              <w:rPr>
                <w:noProof/>
                <w:webHidden/>
              </w:rPr>
              <w:fldChar w:fldCharType="begin"/>
            </w:r>
            <w:r w:rsidR="0079155E">
              <w:rPr>
                <w:noProof/>
                <w:webHidden/>
              </w:rPr>
              <w:instrText xml:space="preserve"> PAGEREF _Toc95486771 \h </w:instrText>
            </w:r>
            <w:r w:rsidR="0079155E">
              <w:rPr>
                <w:noProof/>
                <w:webHidden/>
              </w:rPr>
            </w:r>
            <w:r w:rsidR="0079155E">
              <w:rPr>
                <w:noProof/>
                <w:webHidden/>
              </w:rPr>
              <w:fldChar w:fldCharType="separate"/>
            </w:r>
            <w:r w:rsidR="0079155E">
              <w:rPr>
                <w:noProof/>
                <w:webHidden/>
              </w:rPr>
              <w:t>4</w:t>
            </w:r>
            <w:r w:rsidR="0079155E">
              <w:rPr>
                <w:noProof/>
                <w:webHidden/>
              </w:rPr>
              <w:fldChar w:fldCharType="end"/>
            </w:r>
          </w:hyperlink>
        </w:p>
        <w:p w14:paraId="373AD5C9" w14:textId="26C19FBD" w:rsidR="0079155E" w:rsidRDefault="006B178C">
          <w:pPr>
            <w:pStyle w:val="TOC1"/>
            <w:rPr>
              <w:rFonts w:asciiTheme="minorHAnsi" w:eastAsiaTheme="minorEastAsia" w:hAnsiTheme="minorHAnsi" w:cstheme="minorBidi"/>
              <w:noProof/>
              <w:sz w:val="22"/>
              <w:szCs w:val="22"/>
            </w:rPr>
          </w:pPr>
          <w:hyperlink w:anchor="_Toc95486772" w:history="1">
            <w:r w:rsidR="0079155E" w:rsidRPr="00A27FCC">
              <w:rPr>
                <w:rStyle w:val="Hyperlink"/>
                <w:noProof/>
              </w:rPr>
              <w:t>CHƯƠNG 2</w:t>
            </w:r>
            <w:r w:rsidR="0079155E" w:rsidRPr="00A27FCC">
              <w:rPr>
                <w:rStyle w:val="Hyperlink"/>
                <w:noProof/>
                <w:lang w:val="vi-VN"/>
              </w:rPr>
              <w:t xml:space="preserve"> – PHÂN TÍCH THIẾT KẾ</w:t>
            </w:r>
            <w:r w:rsidR="0079155E">
              <w:rPr>
                <w:noProof/>
                <w:webHidden/>
              </w:rPr>
              <w:tab/>
            </w:r>
            <w:r w:rsidR="0079155E">
              <w:rPr>
                <w:noProof/>
                <w:webHidden/>
              </w:rPr>
              <w:fldChar w:fldCharType="begin"/>
            </w:r>
            <w:r w:rsidR="0079155E">
              <w:rPr>
                <w:noProof/>
                <w:webHidden/>
              </w:rPr>
              <w:instrText xml:space="preserve"> PAGEREF _Toc95486772 \h </w:instrText>
            </w:r>
            <w:r w:rsidR="0079155E">
              <w:rPr>
                <w:noProof/>
                <w:webHidden/>
              </w:rPr>
            </w:r>
            <w:r w:rsidR="0079155E">
              <w:rPr>
                <w:noProof/>
                <w:webHidden/>
              </w:rPr>
              <w:fldChar w:fldCharType="separate"/>
            </w:r>
            <w:r w:rsidR="0079155E">
              <w:rPr>
                <w:noProof/>
                <w:webHidden/>
              </w:rPr>
              <w:t>5</w:t>
            </w:r>
            <w:r w:rsidR="0079155E">
              <w:rPr>
                <w:noProof/>
                <w:webHidden/>
              </w:rPr>
              <w:fldChar w:fldCharType="end"/>
            </w:r>
          </w:hyperlink>
        </w:p>
        <w:p w14:paraId="67283EE2" w14:textId="5E32651F"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73" w:history="1">
            <w:r w:rsidR="0079155E" w:rsidRPr="00A27FCC">
              <w:rPr>
                <w:rStyle w:val="Hyperlink"/>
                <w:noProof/>
              </w:rPr>
              <w:t xml:space="preserve">2.1 </w:t>
            </w:r>
            <w:r w:rsidR="0079155E" w:rsidRPr="00A27FCC">
              <w:rPr>
                <w:rStyle w:val="Hyperlink"/>
                <w:noProof/>
                <w:lang w:val="vi-VN"/>
              </w:rPr>
              <w:t>Đặc tả tóm tắt nghiệp vụ</w:t>
            </w:r>
            <w:r w:rsidR="0079155E">
              <w:rPr>
                <w:noProof/>
                <w:webHidden/>
              </w:rPr>
              <w:tab/>
            </w:r>
            <w:r w:rsidR="0079155E">
              <w:rPr>
                <w:noProof/>
                <w:webHidden/>
              </w:rPr>
              <w:fldChar w:fldCharType="begin"/>
            </w:r>
            <w:r w:rsidR="0079155E">
              <w:rPr>
                <w:noProof/>
                <w:webHidden/>
              </w:rPr>
              <w:instrText xml:space="preserve"> PAGEREF _Toc95486773 \h </w:instrText>
            </w:r>
            <w:r w:rsidR="0079155E">
              <w:rPr>
                <w:noProof/>
                <w:webHidden/>
              </w:rPr>
            </w:r>
            <w:r w:rsidR="0079155E">
              <w:rPr>
                <w:noProof/>
                <w:webHidden/>
              </w:rPr>
              <w:fldChar w:fldCharType="separate"/>
            </w:r>
            <w:r w:rsidR="0079155E">
              <w:rPr>
                <w:noProof/>
                <w:webHidden/>
              </w:rPr>
              <w:t>5</w:t>
            </w:r>
            <w:r w:rsidR="0079155E">
              <w:rPr>
                <w:noProof/>
                <w:webHidden/>
              </w:rPr>
              <w:fldChar w:fldCharType="end"/>
            </w:r>
          </w:hyperlink>
        </w:p>
        <w:p w14:paraId="0E014D28" w14:textId="6AE17FD3"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74" w:history="1">
            <w:r w:rsidR="0079155E" w:rsidRPr="00A27FCC">
              <w:rPr>
                <w:rStyle w:val="Hyperlink"/>
                <w:noProof/>
              </w:rPr>
              <w:t>2.2</w:t>
            </w:r>
            <w:r w:rsidR="0079155E" w:rsidRPr="00A27FCC">
              <w:rPr>
                <w:rStyle w:val="Hyperlink"/>
                <w:noProof/>
                <w:lang w:val="vi-VN"/>
              </w:rPr>
              <w:t xml:space="preserve"> Phần kỹ thuật</w:t>
            </w:r>
            <w:r w:rsidR="0079155E">
              <w:rPr>
                <w:noProof/>
                <w:webHidden/>
              </w:rPr>
              <w:tab/>
            </w:r>
            <w:r w:rsidR="0079155E">
              <w:rPr>
                <w:noProof/>
                <w:webHidden/>
              </w:rPr>
              <w:fldChar w:fldCharType="begin"/>
            </w:r>
            <w:r w:rsidR="0079155E">
              <w:rPr>
                <w:noProof/>
                <w:webHidden/>
              </w:rPr>
              <w:instrText xml:space="preserve"> PAGEREF _Toc95486774 \h </w:instrText>
            </w:r>
            <w:r w:rsidR="0079155E">
              <w:rPr>
                <w:noProof/>
                <w:webHidden/>
              </w:rPr>
            </w:r>
            <w:r w:rsidR="0079155E">
              <w:rPr>
                <w:noProof/>
                <w:webHidden/>
              </w:rPr>
              <w:fldChar w:fldCharType="separate"/>
            </w:r>
            <w:r w:rsidR="0079155E">
              <w:rPr>
                <w:noProof/>
                <w:webHidden/>
              </w:rPr>
              <w:t>5</w:t>
            </w:r>
            <w:r w:rsidR="0079155E">
              <w:rPr>
                <w:noProof/>
                <w:webHidden/>
              </w:rPr>
              <w:fldChar w:fldCharType="end"/>
            </w:r>
          </w:hyperlink>
        </w:p>
        <w:p w14:paraId="62F99DF8" w14:textId="119EA963"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75" w:history="1">
            <w:r w:rsidR="0079155E" w:rsidRPr="00A27FCC">
              <w:rPr>
                <w:rStyle w:val="Hyperlink"/>
                <w:noProof/>
              </w:rPr>
              <w:t xml:space="preserve">2.3 </w:t>
            </w:r>
            <w:r w:rsidR="0079155E" w:rsidRPr="00A27FCC">
              <w:rPr>
                <w:rStyle w:val="Hyperlink"/>
                <w:noProof/>
                <w:lang w:val="vi-VN"/>
              </w:rPr>
              <w:t>Thiết kế và mô tả</w:t>
            </w:r>
            <w:r w:rsidR="0079155E">
              <w:rPr>
                <w:noProof/>
                <w:webHidden/>
              </w:rPr>
              <w:tab/>
            </w:r>
            <w:r w:rsidR="0079155E">
              <w:rPr>
                <w:noProof/>
                <w:webHidden/>
              </w:rPr>
              <w:fldChar w:fldCharType="begin"/>
            </w:r>
            <w:r w:rsidR="0079155E">
              <w:rPr>
                <w:noProof/>
                <w:webHidden/>
              </w:rPr>
              <w:instrText xml:space="preserve"> PAGEREF _Toc95486775 \h </w:instrText>
            </w:r>
            <w:r w:rsidR="0079155E">
              <w:rPr>
                <w:noProof/>
                <w:webHidden/>
              </w:rPr>
            </w:r>
            <w:r w:rsidR="0079155E">
              <w:rPr>
                <w:noProof/>
                <w:webHidden/>
              </w:rPr>
              <w:fldChar w:fldCharType="separate"/>
            </w:r>
            <w:r w:rsidR="0079155E">
              <w:rPr>
                <w:noProof/>
                <w:webHidden/>
              </w:rPr>
              <w:t>6</w:t>
            </w:r>
            <w:r w:rsidR="0079155E">
              <w:rPr>
                <w:noProof/>
                <w:webHidden/>
              </w:rPr>
              <w:fldChar w:fldCharType="end"/>
            </w:r>
          </w:hyperlink>
        </w:p>
        <w:p w14:paraId="1D2E13E7" w14:textId="5F662F23"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76" w:history="1">
            <w:r w:rsidR="0079155E" w:rsidRPr="00A27FCC">
              <w:rPr>
                <w:rStyle w:val="Hyperlink"/>
                <w:noProof/>
              </w:rPr>
              <w:t>2.4</w:t>
            </w:r>
            <w:r w:rsidR="0079155E" w:rsidRPr="00A27FCC">
              <w:rPr>
                <w:rStyle w:val="Hyperlink"/>
                <w:noProof/>
                <w:lang w:val="vi-VN"/>
              </w:rPr>
              <w:t xml:space="preserve"> Thiết kế </w:t>
            </w:r>
            <w:r w:rsidR="0079155E" w:rsidRPr="00A27FCC">
              <w:rPr>
                <w:rStyle w:val="Hyperlink"/>
                <w:noProof/>
              </w:rPr>
              <w:t>Database</w:t>
            </w:r>
            <w:r w:rsidR="0079155E">
              <w:rPr>
                <w:noProof/>
                <w:webHidden/>
              </w:rPr>
              <w:tab/>
            </w:r>
            <w:r w:rsidR="0079155E">
              <w:rPr>
                <w:noProof/>
                <w:webHidden/>
              </w:rPr>
              <w:fldChar w:fldCharType="begin"/>
            </w:r>
            <w:r w:rsidR="0079155E">
              <w:rPr>
                <w:noProof/>
                <w:webHidden/>
              </w:rPr>
              <w:instrText xml:space="preserve"> PAGEREF _Toc95486776 \h </w:instrText>
            </w:r>
            <w:r w:rsidR="0079155E">
              <w:rPr>
                <w:noProof/>
                <w:webHidden/>
              </w:rPr>
            </w:r>
            <w:r w:rsidR="0079155E">
              <w:rPr>
                <w:noProof/>
                <w:webHidden/>
              </w:rPr>
              <w:fldChar w:fldCharType="separate"/>
            </w:r>
            <w:r w:rsidR="0079155E">
              <w:rPr>
                <w:noProof/>
                <w:webHidden/>
              </w:rPr>
              <w:t>7</w:t>
            </w:r>
            <w:r w:rsidR="0079155E">
              <w:rPr>
                <w:noProof/>
                <w:webHidden/>
              </w:rPr>
              <w:fldChar w:fldCharType="end"/>
            </w:r>
          </w:hyperlink>
        </w:p>
        <w:p w14:paraId="0BBE5279" w14:textId="42180DB9"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77" w:history="1">
            <w:r w:rsidR="0079155E" w:rsidRPr="00A27FCC">
              <w:rPr>
                <w:rStyle w:val="Hyperlink"/>
                <w:noProof/>
              </w:rPr>
              <w:t>2.5</w:t>
            </w:r>
            <w:r w:rsidR="0079155E" w:rsidRPr="00A27FCC">
              <w:rPr>
                <w:rStyle w:val="Hyperlink"/>
                <w:noProof/>
                <w:lang w:val="vi-VN"/>
              </w:rPr>
              <w:t xml:space="preserve"> </w:t>
            </w:r>
            <w:r w:rsidR="0079155E" w:rsidRPr="00A27FCC">
              <w:rPr>
                <w:rStyle w:val="Hyperlink"/>
                <w:noProof/>
              </w:rPr>
              <w:t>Thiết kế luồng thông báo</w:t>
            </w:r>
            <w:r w:rsidR="0079155E">
              <w:rPr>
                <w:noProof/>
                <w:webHidden/>
              </w:rPr>
              <w:tab/>
            </w:r>
            <w:r w:rsidR="0079155E">
              <w:rPr>
                <w:noProof/>
                <w:webHidden/>
              </w:rPr>
              <w:fldChar w:fldCharType="begin"/>
            </w:r>
            <w:r w:rsidR="0079155E">
              <w:rPr>
                <w:noProof/>
                <w:webHidden/>
              </w:rPr>
              <w:instrText xml:space="preserve"> PAGEREF _Toc95486777 \h </w:instrText>
            </w:r>
            <w:r w:rsidR="0079155E">
              <w:rPr>
                <w:noProof/>
                <w:webHidden/>
              </w:rPr>
            </w:r>
            <w:r w:rsidR="0079155E">
              <w:rPr>
                <w:noProof/>
                <w:webHidden/>
              </w:rPr>
              <w:fldChar w:fldCharType="separate"/>
            </w:r>
            <w:r w:rsidR="0079155E">
              <w:rPr>
                <w:noProof/>
                <w:webHidden/>
              </w:rPr>
              <w:t>8</w:t>
            </w:r>
            <w:r w:rsidR="0079155E">
              <w:rPr>
                <w:noProof/>
                <w:webHidden/>
              </w:rPr>
              <w:fldChar w:fldCharType="end"/>
            </w:r>
          </w:hyperlink>
        </w:p>
        <w:p w14:paraId="1F6E9F5C" w14:textId="5BEFD76D"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78" w:history="1">
            <w:r w:rsidR="0079155E" w:rsidRPr="00A27FCC">
              <w:rPr>
                <w:rStyle w:val="Hyperlink"/>
                <w:noProof/>
              </w:rPr>
              <w:t>2.6</w:t>
            </w:r>
            <w:r w:rsidR="0079155E" w:rsidRPr="00A27FCC">
              <w:rPr>
                <w:rStyle w:val="Hyperlink"/>
                <w:noProof/>
                <w:lang w:val="vi-VN"/>
              </w:rPr>
              <w:t xml:space="preserve"> Kế hoạch thực hiện</w:t>
            </w:r>
            <w:r w:rsidR="0079155E">
              <w:rPr>
                <w:noProof/>
                <w:webHidden/>
              </w:rPr>
              <w:tab/>
            </w:r>
            <w:r w:rsidR="0079155E">
              <w:rPr>
                <w:noProof/>
                <w:webHidden/>
              </w:rPr>
              <w:fldChar w:fldCharType="begin"/>
            </w:r>
            <w:r w:rsidR="0079155E">
              <w:rPr>
                <w:noProof/>
                <w:webHidden/>
              </w:rPr>
              <w:instrText xml:space="preserve"> PAGEREF _Toc95486778 \h </w:instrText>
            </w:r>
            <w:r w:rsidR="0079155E">
              <w:rPr>
                <w:noProof/>
                <w:webHidden/>
              </w:rPr>
            </w:r>
            <w:r w:rsidR="0079155E">
              <w:rPr>
                <w:noProof/>
                <w:webHidden/>
              </w:rPr>
              <w:fldChar w:fldCharType="separate"/>
            </w:r>
            <w:r w:rsidR="0079155E">
              <w:rPr>
                <w:noProof/>
                <w:webHidden/>
              </w:rPr>
              <w:t>10</w:t>
            </w:r>
            <w:r w:rsidR="0079155E">
              <w:rPr>
                <w:noProof/>
                <w:webHidden/>
              </w:rPr>
              <w:fldChar w:fldCharType="end"/>
            </w:r>
          </w:hyperlink>
        </w:p>
        <w:p w14:paraId="71E4571F" w14:textId="74BA696D" w:rsidR="0079155E" w:rsidRDefault="006B178C">
          <w:pPr>
            <w:pStyle w:val="TOC1"/>
            <w:rPr>
              <w:rFonts w:asciiTheme="minorHAnsi" w:eastAsiaTheme="minorEastAsia" w:hAnsiTheme="minorHAnsi" w:cstheme="minorBidi"/>
              <w:noProof/>
              <w:sz w:val="22"/>
              <w:szCs w:val="22"/>
            </w:rPr>
          </w:pPr>
          <w:hyperlink w:anchor="_Toc95486779" w:history="1">
            <w:r w:rsidR="0079155E" w:rsidRPr="00A27FCC">
              <w:rPr>
                <w:rStyle w:val="Hyperlink"/>
                <w:noProof/>
              </w:rPr>
              <w:t>CHƯƠNG 3 – TRANG WEB</w:t>
            </w:r>
            <w:r w:rsidR="0079155E">
              <w:rPr>
                <w:noProof/>
                <w:webHidden/>
              </w:rPr>
              <w:tab/>
            </w:r>
            <w:r w:rsidR="0079155E">
              <w:rPr>
                <w:noProof/>
                <w:webHidden/>
              </w:rPr>
              <w:fldChar w:fldCharType="begin"/>
            </w:r>
            <w:r w:rsidR="0079155E">
              <w:rPr>
                <w:noProof/>
                <w:webHidden/>
              </w:rPr>
              <w:instrText xml:space="preserve"> PAGEREF _Toc95486779 \h </w:instrText>
            </w:r>
            <w:r w:rsidR="0079155E">
              <w:rPr>
                <w:noProof/>
                <w:webHidden/>
              </w:rPr>
            </w:r>
            <w:r w:rsidR="0079155E">
              <w:rPr>
                <w:noProof/>
                <w:webHidden/>
              </w:rPr>
              <w:fldChar w:fldCharType="separate"/>
            </w:r>
            <w:r w:rsidR="0079155E">
              <w:rPr>
                <w:noProof/>
                <w:webHidden/>
              </w:rPr>
              <w:t>12</w:t>
            </w:r>
            <w:r w:rsidR="0079155E">
              <w:rPr>
                <w:noProof/>
                <w:webHidden/>
              </w:rPr>
              <w:fldChar w:fldCharType="end"/>
            </w:r>
          </w:hyperlink>
        </w:p>
        <w:p w14:paraId="5FEF4422" w14:textId="0B526BB8"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80" w:history="1">
            <w:r w:rsidR="0079155E" w:rsidRPr="00A27FCC">
              <w:rPr>
                <w:rStyle w:val="Hyperlink"/>
                <w:noProof/>
              </w:rPr>
              <w:t>3.1 Trang đăng nhập</w:t>
            </w:r>
            <w:r w:rsidR="0079155E">
              <w:rPr>
                <w:noProof/>
                <w:webHidden/>
              </w:rPr>
              <w:tab/>
            </w:r>
            <w:r w:rsidR="0079155E">
              <w:rPr>
                <w:noProof/>
                <w:webHidden/>
              </w:rPr>
              <w:fldChar w:fldCharType="begin"/>
            </w:r>
            <w:r w:rsidR="0079155E">
              <w:rPr>
                <w:noProof/>
                <w:webHidden/>
              </w:rPr>
              <w:instrText xml:space="preserve"> PAGEREF _Toc95486780 \h </w:instrText>
            </w:r>
            <w:r w:rsidR="0079155E">
              <w:rPr>
                <w:noProof/>
                <w:webHidden/>
              </w:rPr>
            </w:r>
            <w:r w:rsidR="0079155E">
              <w:rPr>
                <w:noProof/>
                <w:webHidden/>
              </w:rPr>
              <w:fldChar w:fldCharType="separate"/>
            </w:r>
            <w:r w:rsidR="0079155E">
              <w:rPr>
                <w:noProof/>
                <w:webHidden/>
              </w:rPr>
              <w:t>12</w:t>
            </w:r>
            <w:r w:rsidR="0079155E">
              <w:rPr>
                <w:noProof/>
                <w:webHidden/>
              </w:rPr>
              <w:fldChar w:fldCharType="end"/>
            </w:r>
          </w:hyperlink>
        </w:p>
        <w:p w14:paraId="7915C090" w14:textId="485CEF58"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81" w:history="1">
            <w:r w:rsidR="0079155E" w:rsidRPr="00A27FCC">
              <w:rPr>
                <w:rStyle w:val="Hyperlink"/>
                <w:noProof/>
              </w:rPr>
              <w:t>3.2 Trang quản lý Merchant</w:t>
            </w:r>
            <w:r w:rsidR="0079155E">
              <w:rPr>
                <w:noProof/>
                <w:webHidden/>
              </w:rPr>
              <w:tab/>
            </w:r>
            <w:r w:rsidR="0079155E">
              <w:rPr>
                <w:noProof/>
                <w:webHidden/>
              </w:rPr>
              <w:fldChar w:fldCharType="begin"/>
            </w:r>
            <w:r w:rsidR="0079155E">
              <w:rPr>
                <w:noProof/>
                <w:webHidden/>
              </w:rPr>
              <w:instrText xml:space="preserve"> PAGEREF _Toc95486781 \h </w:instrText>
            </w:r>
            <w:r w:rsidR="0079155E">
              <w:rPr>
                <w:noProof/>
                <w:webHidden/>
              </w:rPr>
            </w:r>
            <w:r w:rsidR="0079155E">
              <w:rPr>
                <w:noProof/>
                <w:webHidden/>
              </w:rPr>
              <w:fldChar w:fldCharType="separate"/>
            </w:r>
            <w:r w:rsidR="0079155E">
              <w:rPr>
                <w:noProof/>
                <w:webHidden/>
              </w:rPr>
              <w:t>13</w:t>
            </w:r>
            <w:r w:rsidR="0079155E">
              <w:rPr>
                <w:noProof/>
                <w:webHidden/>
              </w:rPr>
              <w:fldChar w:fldCharType="end"/>
            </w:r>
          </w:hyperlink>
        </w:p>
        <w:p w14:paraId="528949F3" w14:textId="78E846E0"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82" w:history="1">
            <w:r w:rsidR="0079155E" w:rsidRPr="00A27FCC">
              <w:rPr>
                <w:rStyle w:val="Hyperlink"/>
                <w:noProof/>
              </w:rPr>
              <w:t>3.3 Trang quản lý Shipper</w:t>
            </w:r>
            <w:r w:rsidR="0079155E">
              <w:rPr>
                <w:noProof/>
                <w:webHidden/>
              </w:rPr>
              <w:tab/>
            </w:r>
            <w:r w:rsidR="0079155E">
              <w:rPr>
                <w:noProof/>
                <w:webHidden/>
              </w:rPr>
              <w:fldChar w:fldCharType="begin"/>
            </w:r>
            <w:r w:rsidR="0079155E">
              <w:rPr>
                <w:noProof/>
                <w:webHidden/>
              </w:rPr>
              <w:instrText xml:space="preserve"> PAGEREF _Toc95486782 \h </w:instrText>
            </w:r>
            <w:r w:rsidR="0079155E">
              <w:rPr>
                <w:noProof/>
                <w:webHidden/>
              </w:rPr>
            </w:r>
            <w:r w:rsidR="0079155E">
              <w:rPr>
                <w:noProof/>
                <w:webHidden/>
              </w:rPr>
              <w:fldChar w:fldCharType="separate"/>
            </w:r>
            <w:r w:rsidR="0079155E">
              <w:rPr>
                <w:noProof/>
                <w:webHidden/>
              </w:rPr>
              <w:t>14</w:t>
            </w:r>
            <w:r w:rsidR="0079155E">
              <w:rPr>
                <w:noProof/>
                <w:webHidden/>
              </w:rPr>
              <w:fldChar w:fldCharType="end"/>
            </w:r>
          </w:hyperlink>
        </w:p>
        <w:p w14:paraId="77E6D002" w14:textId="21976B23"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83" w:history="1">
            <w:r w:rsidR="0079155E" w:rsidRPr="00A27FCC">
              <w:rPr>
                <w:rStyle w:val="Hyperlink"/>
                <w:noProof/>
              </w:rPr>
              <w:t>3.4 Quản lý Order phía Admin</w:t>
            </w:r>
            <w:r w:rsidR="0079155E">
              <w:rPr>
                <w:noProof/>
                <w:webHidden/>
              </w:rPr>
              <w:tab/>
            </w:r>
            <w:r w:rsidR="0079155E">
              <w:rPr>
                <w:noProof/>
                <w:webHidden/>
              </w:rPr>
              <w:fldChar w:fldCharType="begin"/>
            </w:r>
            <w:r w:rsidR="0079155E">
              <w:rPr>
                <w:noProof/>
                <w:webHidden/>
              </w:rPr>
              <w:instrText xml:space="preserve"> PAGEREF _Toc95486783 \h </w:instrText>
            </w:r>
            <w:r w:rsidR="0079155E">
              <w:rPr>
                <w:noProof/>
                <w:webHidden/>
              </w:rPr>
            </w:r>
            <w:r w:rsidR="0079155E">
              <w:rPr>
                <w:noProof/>
                <w:webHidden/>
              </w:rPr>
              <w:fldChar w:fldCharType="separate"/>
            </w:r>
            <w:r w:rsidR="0079155E">
              <w:rPr>
                <w:noProof/>
                <w:webHidden/>
              </w:rPr>
              <w:t>15</w:t>
            </w:r>
            <w:r w:rsidR="0079155E">
              <w:rPr>
                <w:noProof/>
                <w:webHidden/>
              </w:rPr>
              <w:fldChar w:fldCharType="end"/>
            </w:r>
          </w:hyperlink>
        </w:p>
        <w:p w14:paraId="6CC6C9AB" w14:textId="7AE21040"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84" w:history="1">
            <w:r w:rsidR="0079155E" w:rsidRPr="00A27FCC">
              <w:rPr>
                <w:rStyle w:val="Hyperlink"/>
                <w:noProof/>
              </w:rPr>
              <w:t>3.5 Quản lý user</w:t>
            </w:r>
            <w:r w:rsidR="0079155E">
              <w:rPr>
                <w:noProof/>
                <w:webHidden/>
              </w:rPr>
              <w:tab/>
            </w:r>
            <w:r w:rsidR="0079155E">
              <w:rPr>
                <w:noProof/>
                <w:webHidden/>
              </w:rPr>
              <w:fldChar w:fldCharType="begin"/>
            </w:r>
            <w:r w:rsidR="0079155E">
              <w:rPr>
                <w:noProof/>
                <w:webHidden/>
              </w:rPr>
              <w:instrText xml:space="preserve"> PAGEREF _Toc95486784 \h </w:instrText>
            </w:r>
            <w:r w:rsidR="0079155E">
              <w:rPr>
                <w:noProof/>
                <w:webHidden/>
              </w:rPr>
            </w:r>
            <w:r w:rsidR="0079155E">
              <w:rPr>
                <w:noProof/>
                <w:webHidden/>
              </w:rPr>
              <w:fldChar w:fldCharType="separate"/>
            </w:r>
            <w:r w:rsidR="0079155E">
              <w:rPr>
                <w:noProof/>
                <w:webHidden/>
              </w:rPr>
              <w:t>17</w:t>
            </w:r>
            <w:r w:rsidR="0079155E">
              <w:rPr>
                <w:noProof/>
                <w:webHidden/>
              </w:rPr>
              <w:fldChar w:fldCharType="end"/>
            </w:r>
          </w:hyperlink>
        </w:p>
        <w:p w14:paraId="2133A986" w14:textId="41224EF0"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85" w:history="1">
            <w:r w:rsidR="0079155E" w:rsidRPr="00A27FCC">
              <w:rPr>
                <w:rStyle w:val="Hyperlink"/>
                <w:noProof/>
              </w:rPr>
              <w:t>3.6 Quản lý món ăn</w:t>
            </w:r>
            <w:r w:rsidR="0079155E">
              <w:rPr>
                <w:noProof/>
                <w:webHidden/>
              </w:rPr>
              <w:tab/>
            </w:r>
            <w:r w:rsidR="0079155E">
              <w:rPr>
                <w:noProof/>
                <w:webHidden/>
              </w:rPr>
              <w:fldChar w:fldCharType="begin"/>
            </w:r>
            <w:r w:rsidR="0079155E">
              <w:rPr>
                <w:noProof/>
                <w:webHidden/>
              </w:rPr>
              <w:instrText xml:space="preserve"> PAGEREF _Toc95486785 \h </w:instrText>
            </w:r>
            <w:r w:rsidR="0079155E">
              <w:rPr>
                <w:noProof/>
                <w:webHidden/>
              </w:rPr>
            </w:r>
            <w:r w:rsidR="0079155E">
              <w:rPr>
                <w:noProof/>
                <w:webHidden/>
              </w:rPr>
              <w:fldChar w:fldCharType="separate"/>
            </w:r>
            <w:r w:rsidR="0079155E">
              <w:rPr>
                <w:noProof/>
                <w:webHidden/>
              </w:rPr>
              <w:t>18</w:t>
            </w:r>
            <w:r w:rsidR="0079155E">
              <w:rPr>
                <w:noProof/>
                <w:webHidden/>
              </w:rPr>
              <w:fldChar w:fldCharType="end"/>
            </w:r>
          </w:hyperlink>
        </w:p>
        <w:p w14:paraId="55FB2BA8" w14:textId="3F5EFB6D" w:rsidR="0079155E" w:rsidRDefault="006B178C">
          <w:pPr>
            <w:pStyle w:val="TOC1"/>
            <w:rPr>
              <w:rFonts w:asciiTheme="minorHAnsi" w:eastAsiaTheme="minorEastAsia" w:hAnsiTheme="minorHAnsi" w:cstheme="minorBidi"/>
              <w:noProof/>
              <w:sz w:val="22"/>
              <w:szCs w:val="22"/>
            </w:rPr>
          </w:pPr>
          <w:hyperlink w:anchor="_Toc95486786" w:history="1">
            <w:r w:rsidR="0079155E" w:rsidRPr="00A27FCC">
              <w:rPr>
                <w:rStyle w:val="Hyperlink"/>
                <w:noProof/>
              </w:rPr>
              <w:t>CHƯƠNG 4 – ỨNG DỤNG DI ĐỘNG</w:t>
            </w:r>
            <w:r w:rsidR="0079155E">
              <w:rPr>
                <w:noProof/>
                <w:webHidden/>
              </w:rPr>
              <w:tab/>
            </w:r>
            <w:r w:rsidR="0079155E">
              <w:rPr>
                <w:noProof/>
                <w:webHidden/>
              </w:rPr>
              <w:fldChar w:fldCharType="begin"/>
            </w:r>
            <w:r w:rsidR="0079155E">
              <w:rPr>
                <w:noProof/>
                <w:webHidden/>
              </w:rPr>
              <w:instrText xml:space="preserve"> PAGEREF _Toc95486786 \h </w:instrText>
            </w:r>
            <w:r w:rsidR="0079155E">
              <w:rPr>
                <w:noProof/>
                <w:webHidden/>
              </w:rPr>
            </w:r>
            <w:r w:rsidR="0079155E">
              <w:rPr>
                <w:noProof/>
                <w:webHidden/>
              </w:rPr>
              <w:fldChar w:fldCharType="separate"/>
            </w:r>
            <w:r w:rsidR="0079155E">
              <w:rPr>
                <w:noProof/>
                <w:webHidden/>
              </w:rPr>
              <w:t>20</w:t>
            </w:r>
            <w:r w:rsidR="0079155E">
              <w:rPr>
                <w:noProof/>
                <w:webHidden/>
              </w:rPr>
              <w:fldChar w:fldCharType="end"/>
            </w:r>
          </w:hyperlink>
        </w:p>
        <w:p w14:paraId="1FC6ABCB" w14:textId="0B5C435E"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87" w:history="1">
            <w:r w:rsidR="0079155E" w:rsidRPr="00A27FCC">
              <w:rPr>
                <w:rStyle w:val="Hyperlink"/>
                <w:noProof/>
              </w:rPr>
              <w:t>4.1 Chức năng đăng ký, đăng nhập</w:t>
            </w:r>
            <w:r w:rsidR="0079155E">
              <w:rPr>
                <w:noProof/>
                <w:webHidden/>
              </w:rPr>
              <w:tab/>
            </w:r>
            <w:r w:rsidR="0079155E">
              <w:rPr>
                <w:noProof/>
                <w:webHidden/>
              </w:rPr>
              <w:fldChar w:fldCharType="begin"/>
            </w:r>
            <w:r w:rsidR="0079155E">
              <w:rPr>
                <w:noProof/>
                <w:webHidden/>
              </w:rPr>
              <w:instrText xml:space="preserve"> PAGEREF _Toc95486787 \h </w:instrText>
            </w:r>
            <w:r w:rsidR="0079155E">
              <w:rPr>
                <w:noProof/>
                <w:webHidden/>
              </w:rPr>
            </w:r>
            <w:r w:rsidR="0079155E">
              <w:rPr>
                <w:noProof/>
                <w:webHidden/>
              </w:rPr>
              <w:fldChar w:fldCharType="separate"/>
            </w:r>
            <w:r w:rsidR="0079155E">
              <w:rPr>
                <w:noProof/>
                <w:webHidden/>
              </w:rPr>
              <w:t>20</w:t>
            </w:r>
            <w:r w:rsidR="0079155E">
              <w:rPr>
                <w:noProof/>
                <w:webHidden/>
              </w:rPr>
              <w:fldChar w:fldCharType="end"/>
            </w:r>
          </w:hyperlink>
        </w:p>
        <w:p w14:paraId="23B94378" w14:textId="7EF37FA7"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88" w:history="1">
            <w:r w:rsidR="0079155E" w:rsidRPr="00A27FCC">
              <w:rPr>
                <w:rStyle w:val="Hyperlink"/>
                <w:noProof/>
              </w:rPr>
              <w:t>4.2 Trang Home Page</w:t>
            </w:r>
            <w:r w:rsidR="0079155E">
              <w:rPr>
                <w:noProof/>
                <w:webHidden/>
              </w:rPr>
              <w:tab/>
            </w:r>
            <w:r w:rsidR="0079155E">
              <w:rPr>
                <w:noProof/>
                <w:webHidden/>
              </w:rPr>
              <w:fldChar w:fldCharType="begin"/>
            </w:r>
            <w:r w:rsidR="0079155E">
              <w:rPr>
                <w:noProof/>
                <w:webHidden/>
              </w:rPr>
              <w:instrText xml:space="preserve"> PAGEREF _Toc95486788 \h </w:instrText>
            </w:r>
            <w:r w:rsidR="0079155E">
              <w:rPr>
                <w:noProof/>
                <w:webHidden/>
              </w:rPr>
            </w:r>
            <w:r w:rsidR="0079155E">
              <w:rPr>
                <w:noProof/>
                <w:webHidden/>
              </w:rPr>
              <w:fldChar w:fldCharType="separate"/>
            </w:r>
            <w:r w:rsidR="0079155E">
              <w:rPr>
                <w:noProof/>
                <w:webHidden/>
              </w:rPr>
              <w:t>21</w:t>
            </w:r>
            <w:r w:rsidR="0079155E">
              <w:rPr>
                <w:noProof/>
                <w:webHidden/>
              </w:rPr>
              <w:fldChar w:fldCharType="end"/>
            </w:r>
          </w:hyperlink>
        </w:p>
        <w:p w14:paraId="155E1954" w14:textId="690ADF36"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89" w:history="1">
            <w:r w:rsidR="0079155E" w:rsidRPr="00A27FCC">
              <w:rPr>
                <w:rStyle w:val="Hyperlink"/>
                <w:noProof/>
              </w:rPr>
              <w:t>4.3 Trang Store Page</w:t>
            </w:r>
            <w:r w:rsidR="0079155E">
              <w:rPr>
                <w:noProof/>
                <w:webHidden/>
              </w:rPr>
              <w:tab/>
            </w:r>
            <w:r w:rsidR="0079155E">
              <w:rPr>
                <w:noProof/>
                <w:webHidden/>
              </w:rPr>
              <w:fldChar w:fldCharType="begin"/>
            </w:r>
            <w:r w:rsidR="0079155E">
              <w:rPr>
                <w:noProof/>
                <w:webHidden/>
              </w:rPr>
              <w:instrText xml:space="preserve"> PAGEREF _Toc95486789 \h </w:instrText>
            </w:r>
            <w:r w:rsidR="0079155E">
              <w:rPr>
                <w:noProof/>
                <w:webHidden/>
              </w:rPr>
            </w:r>
            <w:r w:rsidR="0079155E">
              <w:rPr>
                <w:noProof/>
                <w:webHidden/>
              </w:rPr>
              <w:fldChar w:fldCharType="separate"/>
            </w:r>
            <w:r w:rsidR="0079155E">
              <w:rPr>
                <w:noProof/>
                <w:webHidden/>
              </w:rPr>
              <w:t>22</w:t>
            </w:r>
            <w:r w:rsidR="0079155E">
              <w:rPr>
                <w:noProof/>
                <w:webHidden/>
              </w:rPr>
              <w:fldChar w:fldCharType="end"/>
            </w:r>
          </w:hyperlink>
        </w:p>
        <w:p w14:paraId="55FE70F9" w14:textId="6AAFB969"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90" w:history="1">
            <w:r w:rsidR="0079155E" w:rsidRPr="00A27FCC">
              <w:rPr>
                <w:rStyle w:val="Hyperlink"/>
                <w:noProof/>
              </w:rPr>
              <w:t>4.4 Trang Cart và Order</w:t>
            </w:r>
            <w:r w:rsidR="0079155E">
              <w:rPr>
                <w:noProof/>
                <w:webHidden/>
              </w:rPr>
              <w:tab/>
            </w:r>
            <w:r w:rsidR="0079155E">
              <w:rPr>
                <w:noProof/>
                <w:webHidden/>
              </w:rPr>
              <w:fldChar w:fldCharType="begin"/>
            </w:r>
            <w:r w:rsidR="0079155E">
              <w:rPr>
                <w:noProof/>
                <w:webHidden/>
              </w:rPr>
              <w:instrText xml:space="preserve"> PAGEREF _Toc95486790 \h </w:instrText>
            </w:r>
            <w:r w:rsidR="0079155E">
              <w:rPr>
                <w:noProof/>
                <w:webHidden/>
              </w:rPr>
            </w:r>
            <w:r w:rsidR="0079155E">
              <w:rPr>
                <w:noProof/>
                <w:webHidden/>
              </w:rPr>
              <w:fldChar w:fldCharType="separate"/>
            </w:r>
            <w:r w:rsidR="0079155E">
              <w:rPr>
                <w:noProof/>
                <w:webHidden/>
              </w:rPr>
              <w:t>24</w:t>
            </w:r>
            <w:r w:rsidR="0079155E">
              <w:rPr>
                <w:noProof/>
                <w:webHidden/>
              </w:rPr>
              <w:fldChar w:fldCharType="end"/>
            </w:r>
          </w:hyperlink>
        </w:p>
        <w:p w14:paraId="1D40E8E9" w14:textId="76894AEB"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91" w:history="1">
            <w:r w:rsidR="0079155E" w:rsidRPr="00A27FCC">
              <w:rPr>
                <w:rStyle w:val="Hyperlink"/>
                <w:noProof/>
              </w:rPr>
              <w:t>4.5 Trang quản lý tài khoản</w:t>
            </w:r>
            <w:r w:rsidR="0079155E">
              <w:rPr>
                <w:noProof/>
                <w:webHidden/>
              </w:rPr>
              <w:tab/>
            </w:r>
            <w:r w:rsidR="0079155E">
              <w:rPr>
                <w:noProof/>
                <w:webHidden/>
              </w:rPr>
              <w:fldChar w:fldCharType="begin"/>
            </w:r>
            <w:r w:rsidR="0079155E">
              <w:rPr>
                <w:noProof/>
                <w:webHidden/>
              </w:rPr>
              <w:instrText xml:space="preserve"> PAGEREF _Toc95486791 \h </w:instrText>
            </w:r>
            <w:r w:rsidR="0079155E">
              <w:rPr>
                <w:noProof/>
                <w:webHidden/>
              </w:rPr>
            </w:r>
            <w:r w:rsidR="0079155E">
              <w:rPr>
                <w:noProof/>
                <w:webHidden/>
              </w:rPr>
              <w:fldChar w:fldCharType="separate"/>
            </w:r>
            <w:r w:rsidR="0079155E">
              <w:rPr>
                <w:noProof/>
                <w:webHidden/>
              </w:rPr>
              <w:t>26</w:t>
            </w:r>
            <w:r w:rsidR="0079155E">
              <w:rPr>
                <w:noProof/>
                <w:webHidden/>
              </w:rPr>
              <w:fldChar w:fldCharType="end"/>
            </w:r>
          </w:hyperlink>
        </w:p>
        <w:p w14:paraId="5E33EE10" w14:textId="6917DA52"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92" w:history="1">
            <w:r w:rsidR="0079155E" w:rsidRPr="00A27FCC">
              <w:rPr>
                <w:rStyle w:val="Hyperlink"/>
                <w:noProof/>
              </w:rPr>
              <w:t>4.6 Trang Shipper</w:t>
            </w:r>
            <w:r w:rsidR="0079155E">
              <w:rPr>
                <w:noProof/>
                <w:webHidden/>
              </w:rPr>
              <w:tab/>
            </w:r>
            <w:r w:rsidR="0079155E">
              <w:rPr>
                <w:noProof/>
                <w:webHidden/>
              </w:rPr>
              <w:fldChar w:fldCharType="begin"/>
            </w:r>
            <w:r w:rsidR="0079155E">
              <w:rPr>
                <w:noProof/>
                <w:webHidden/>
              </w:rPr>
              <w:instrText xml:space="preserve"> PAGEREF _Toc95486792 \h </w:instrText>
            </w:r>
            <w:r w:rsidR="0079155E">
              <w:rPr>
                <w:noProof/>
                <w:webHidden/>
              </w:rPr>
            </w:r>
            <w:r w:rsidR="0079155E">
              <w:rPr>
                <w:noProof/>
                <w:webHidden/>
              </w:rPr>
              <w:fldChar w:fldCharType="separate"/>
            </w:r>
            <w:r w:rsidR="0079155E">
              <w:rPr>
                <w:noProof/>
                <w:webHidden/>
              </w:rPr>
              <w:t>29</w:t>
            </w:r>
            <w:r w:rsidR="0079155E">
              <w:rPr>
                <w:noProof/>
                <w:webHidden/>
              </w:rPr>
              <w:fldChar w:fldCharType="end"/>
            </w:r>
          </w:hyperlink>
        </w:p>
        <w:p w14:paraId="0940B73B" w14:textId="072EBADA" w:rsidR="0079155E" w:rsidRDefault="006B178C">
          <w:pPr>
            <w:pStyle w:val="TOC2"/>
            <w:tabs>
              <w:tab w:val="right" w:leader="dot" w:pos="9255"/>
            </w:tabs>
            <w:rPr>
              <w:rFonts w:asciiTheme="minorHAnsi" w:eastAsiaTheme="minorEastAsia" w:hAnsiTheme="minorHAnsi" w:cstheme="minorBidi"/>
              <w:noProof/>
              <w:sz w:val="22"/>
              <w:szCs w:val="22"/>
            </w:rPr>
          </w:pPr>
          <w:hyperlink w:anchor="_Toc95486793" w:history="1">
            <w:r w:rsidR="0079155E" w:rsidRPr="00A27FCC">
              <w:rPr>
                <w:rStyle w:val="Hyperlink"/>
                <w:noProof/>
              </w:rPr>
              <w:t>4.7 Trang Shipper Account</w:t>
            </w:r>
            <w:r w:rsidR="0079155E">
              <w:rPr>
                <w:noProof/>
                <w:webHidden/>
              </w:rPr>
              <w:tab/>
            </w:r>
            <w:r w:rsidR="0079155E">
              <w:rPr>
                <w:noProof/>
                <w:webHidden/>
              </w:rPr>
              <w:fldChar w:fldCharType="begin"/>
            </w:r>
            <w:r w:rsidR="0079155E">
              <w:rPr>
                <w:noProof/>
                <w:webHidden/>
              </w:rPr>
              <w:instrText xml:space="preserve"> PAGEREF _Toc95486793 \h </w:instrText>
            </w:r>
            <w:r w:rsidR="0079155E">
              <w:rPr>
                <w:noProof/>
                <w:webHidden/>
              </w:rPr>
            </w:r>
            <w:r w:rsidR="0079155E">
              <w:rPr>
                <w:noProof/>
                <w:webHidden/>
              </w:rPr>
              <w:fldChar w:fldCharType="separate"/>
            </w:r>
            <w:r w:rsidR="0079155E">
              <w:rPr>
                <w:noProof/>
                <w:webHidden/>
              </w:rPr>
              <w:t>30</w:t>
            </w:r>
            <w:r w:rsidR="0079155E">
              <w:rPr>
                <w:noProof/>
                <w:webHidden/>
              </w:rPr>
              <w:fldChar w:fldCharType="end"/>
            </w:r>
          </w:hyperlink>
        </w:p>
        <w:p w14:paraId="12C1F6A1" w14:textId="071A0798" w:rsidR="0079155E" w:rsidRDefault="006B178C">
          <w:pPr>
            <w:pStyle w:val="TOC1"/>
            <w:rPr>
              <w:rFonts w:asciiTheme="minorHAnsi" w:eastAsiaTheme="minorEastAsia" w:hAnsiTheme="minorHAnsi" w:cstheme="minorBidi"/>
              <w:noProof/>
              <w:sz w:val="22"/>
              <w:szCs w:val="22"/>
            </w:rPr>
          </w:pPr>
          <w:hyperlink w:anchor="_Toc95486794" w:history="1">
            <w:r w:rsidR="0079155E" w:rsidRPr="00A27FCC">
              <w:rPr>
                <w:rStyle w:val="Hyperlink"/>
                <w:noProof/>
                <w:lang w:val="vi-VN"/>
              </w:rPr>
              <w:t>TÀI LIỆU THAM KHẢO</w:t>
            </w:r>
            <w:r w:rsidR="0079155E">
              <w:rPr>
                <w:noProof/>
                <w:webHidden/>
              </w:rPr>
              <w:tab/>
            </w:r>
            <w:r w:rsidR="0079155E">
              <w:rPr>
                <w:noProof/>
                <w:webHidden/>
              </w:rPr>
              <w:fldChar w:fldCharType="begin"/>
            </w:r>
            <w:r w:rsidR="0079155E">
              <w:rPr>
                <w:noProof/>
                <w:webHidden/>
              </w:rPr>
              <w:instrText xml:space="preserve"> PAGEREF _Toc95486794 \h </w:instrText>
            </w:r>
            <w:r w:rsidR="0079155E">
              <w:rPr>
                <w:noProof/>
                <w:webHidden/>
              </w:rPr>
            </w:r>
            <w:r w:rsidR="0079155E">
              <w:rPr>
                <w:noProof/>
                <w:webHidden/>
              </w:rPr>
              <w:fldChar w:fldCharType="separate"/>
            </w:r>
            <w:r w:rsidR="0079155E">
              <w:rPr>
                <w:noProof/>
                <w:webHidden/>
              </w:rPr>
              <w:t>32</w:t>
            </w:r>
            <w:r w:rsidR="0079155E">
              <w:rPr>
                <w:noProof/>
                <w:webHidden/>
              </w:rPr>
              <w:fldChar w:fldCharType="end"/>
            </w:r>
          </w:hyperlink>
        </w:p>
        <w:p w14:paraId="10655C04" w14:textId="231456BE" w:rsidR="0020084A" w:rsidRPr="006D798B" w:rsidRDefault="001D0E16" w:rsidP="006D798B">
          <w:r>
            <w:rPr>
              <w:b/>
              <w:bCs/>
              <w:noProof/>
            </w:rPr>
            <w:fldChar w:fldCharType="end"/>
          </w:r>
        </w:p>
      </w:sdtContent>
    </w:sdt>
    <w:p w14:paraId="248E9510" w14:textId="77777777" w:rsidR="0019692B" w:rsidRDefault="0019692B">
      <w:pPr>
        <w:spacing w:after="200" w:line="276" w:lineRule="auto"/>
        <w:rPr>
          <w:b/>
          <w:sz w:val="32"/>
          <w:szCs w:val="32"/>
        </w:rPr>
      </w:pPr>
      <w:r>
        <w:br w:type="page"/>
      </w:r>
    </w:p>
    <w:p w14:paraId="0C16F8B7" w14:textId="56A8CB5D" w:rsidR="00B26AB4" w:rsidRDefault="007B1A23" w:rsidP="00E92341">
      <w:pPr>
        <w:pStyle w:val="Tiucctrangmu"/>
        <w:spacing w:line="360" w:lineRule="auto"/>
        <w:outlineLvl w:val="0"/>
      </w:pPr>
      <w:bookmarkStart w:id="12" w:name="_Toc95486768"/>
      <w:r w:rsidRPr="00447BDF">
        <w:lastRenderedPageBreak/>
        <w:t>DANH MỤC CÁC BẢNG BIỂU, HÌNH VẼ, ĐỒ THỊ</w:t>
      </w:r>
      <w:bookmarkEnd w:id="11"/>
      <w:bookmarkEnd w:id="10"/>
      <w:bookmarkEnd w:id="12"/>
    </w:p>
    <w:p w14:paraId="661ED9C0" w14:textId="28191DED" w:rsidR="00835FAB" w:rsidRDefault="00835FAB" w:rsidP="00FD447B">
      <w:pPr>
        <w:pStyle w:val="Chng"/>
        <w:outlineLvl w:val="9"/>
        <w:rPr>
          <w:sz w:val="26"/>
          <w:szCs w:val="26"/>
        </w:rPr>
      </w:pPr>
      <w:r>
        <w:rPr>
          <w:sz w:val="26"/>
          <w:szCs w:val="26"/>
        </w:rPr>
        <w:t>DANH MỤC BẢNG</w:t>
      </w:r>
    </w:p>
    <w:p w14:paraId="7DAD1CC5" w14:textId="358CDF8B" w:rsidR="00592D92" w:rsidRDefault="00835FAB">
      <w:pPr>
        <w:pStyle w:val="TableofFigures"/>
        <w:tabs>
          <w:tab w:val="right" w:leader="dot" w:pos="9255"/>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95397949" w:history="1">
        <w:r w:rsidR="00592D92" w:rsidRPr="00196C76">
          <w:rPr>
            <w:rStyle w:val="Hyperlink"/>
            <w:noProof/>
          </w:rPr>
          <w:t>Bảng 2.1 Kế hoạch thực hiện</w:t>
        </w:r>
        <w:r w:rsidR="00592D92">
          <w:rPr>
            <w:noProof/>
            <w:webHidden/>
          </w:rPr>
          <w:tab/>
        </w:r>
        <w:r w:rsidR="00592D92">
          <w:rPr>
            <w:noProof/>
            <w:webHidden/>
          </w:rPr>
          <w:fldChar w:fldCharType="begin"/>
        </w:r>
        <w:r w:rsidR="00592D92">
          <w:rPr>
            <w:noProof/>
            <w:webHidden/>
          </w:rPr>
          <w:instrText xml:space="preserve"> PAGEREF _Toc95397949 \h </w:instrText>
        </w:r>
        <w:r w:rsidR="00592D92">
          <w:rPr>
            <w:noProof/>
            <w:webHidden/>
          </w:rPr>
        </w:r>
        <w:r w:rsidR="00592D92">
          <w:rPr>
            <w:noProof/>
            <w:webHidden/>
          </w:rPr>
          <w:fldChar w:fldCharType="separate"/>
        </w:r>
        <w:r w:rsidR="008E3BE5">
          <w:rPr>
            <w:noProof/>
            <w:webHidden/>
          </w:rPr>
          <w:t>10</w:t>
        </w:r>
        <w:r w:rsidR="00592D92">
          <w:rPr>
            <w:noProof/>
            <w:webHidden/>
          </w:rPr>
          <w:fldChar w:fldCharType="end"/>
        </w:r>
      </w:hyperlink>
    </w:p>
    <w:p w14:paraId="669DDCAB" w14:textId="44E76F7E" w:rsidR="00835FAB" w:rsidRDefault="00835FAB" w:rsidP="00835FAB">
      <w:r>
        <w:fldChar w:fldCharType="end"/>
      </w:r>
    </w:p>
    <w:p w14:paraId="00AB6904" w14:textId="330C12EE" w:rsidR="005E7284" w:rsidRDefault="002B7827" w:rsidP="00FD447B">
      <w:pPr>
        <w:pStyle w:val="Chng"/>
        <w:outlineLvl w:val="9"/>
        <w:rPr>
          <w:sz w:val="26"/>
          <w:szCs w:val="26"/>
          <w:lang w:val="vi-VN"/>
        </w:rPr>
      </w:pPr>
      <w:r>
        <w:rPr>
          <w:sz w:val="26"/>
          <w:szCs w:val="26"/>
          <w:lang w:val="vi-VN"/>
        </w:rPr>
        <w:t>DANH MỤC HÌNH</w:t>
      </w:r>
    </w:p>
    <w:p w14:paraId="1E522F38" w14:textId="5825424C" w:rsidR="00532073" w:rsidRDefault="00532073">
      <w:pPr>
        <w:pStyle w:val="TableofFigures"/>
        <w:tabs>
          <w:tab w:val="right" w:leader="dot" w:pos="9255"/>
        </w:tabs>
        <w:rPr>
          <w:rFonts w:asciiTheme="minorHAnsi" w:eastAsiaTheme="minorEastAsia" w:hAnsiTheme="minorHAnsi" w:cstheme="minorBidi"/>
          <w:noProof/>
          <w:sz w:val="22"/>
          <w:szCs w:val="22"/>
        </w:rPr>
      </w:pPr>
      <w:r>
        <w:rPr>
          <w:szCs w:val="26"/>
          <w:lang w:val="vi-VN"/>
        </w:rPr>
        <w:fldChar w:fldCharType="begin"/>
      </w:r>
      <w:r>
        <w:rPr>
          <w:szCs w:val="26"/>
          <w:lang w:val="vi-VN"/>
        </w:rPr>
        <w:instrText xml:space="preserve"> TOC \h \z \c "Hình" </w:instrText>
      </w:r>
      <w:r>
        <w:rPr>
          <w:szCs w:val="26"/>
          <w:lang w:val="vi-VN"/>
        </w:rPr>
        <w:fldChar w:fldCharType="separate"/>
      </w:r>
      <w:hyperlink w:anchor="_Toc95487816" w:history="1">
        <w:r w:rsidRPr="000570F3">
          <w:rPr>
            <w:rStyle w:val="Hyperlink"/>
            <w:noProof/>
          </w:rPr>
          <w:t>Hình 1. Thiết kế Database</w:t>
        </w:r>
        <w:r>
          <w:rPr>
            <w:noProof/>
            <w:webHidden/>
          </w:rPr>
          <w:tab/>
        </w:r>
        <w:r>
          <w:rPr>
            <w:noProof/>
            <w:webHidden/>
          </w:rPr>
          <w:fldChar w:fldCharType="begin"/>
        </w:r>
        <w:r>
          <w:rPr>
            <w:noProof/>
            <w:webHidden/>
          </w:rPr>
          <w:instrText xml:space="preserve"> PAGEREF _Toc95487816 \h </w:instrText>
        </w:r>
        <w:r>
          <w:rPr>
            <w:noProof/>
            <w:webHidden/>
          </w:rPr>
        </w:r>
        <w:r>
          <w:rPr>
            <w:noProof/>
            <w:webHidden/>
          </w:rPr>
          <w:fldChar w:fldCharType="separate"/>
        </w:r>
        <w:r>
          <w:rPr>
            <w:noProof/>
            <w:webHidden/>
          </w:rPr>
          <w:t>7</w:t>
        </w:r>
        <w:r>
          <w:rPr>
            <w:noProof/>
            <w:webHidden/>
          </w:rPr>
          <w:fldChar w:fldCharType="end"/>
        </w:r>
      </w:hyperlink>
    </w:p>
    <w:p w14:paraId="51EA414C" w14:textId="02ADE40D"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17" w:history="1">
        <w:r w:rsidR="00532073" w:rsidRPr="000570F3">
          <w:rPr>
            <w:rStyle w:val="Hyperlink"/>
            <w:noProof/>
          </w:rPr>
          <w:t>Hình 2. Lược đồ hoạt động (Activity diagram) khi bắn thông báo</w:t>
        </w:r>
        <w:r w:rsidR="00532073">
          <w:rPr>
            <w:noProof/>
            <w:webHidden/>
          </w:rPr>
          <w:tab/>
        </w:r>
        <w:r w:rsidR="00532073">
          <w:rPr>
            <w:noProof/>
            <w:webHidden/>
          </w:rPr>
          <w:fldChar w:fldCharType="begin"/>
        </w:r>
        <w:r w:rsidR="00532073">
          <w:rPr>
            <w:noProof/>
            <w:webHidden/>
          </w:rPr>
          <w:instrText xml:space="preserve"> PAGEREF _Toc95487817 \h </w:instrText>
        </w:r>
        <w:r w:rsidR="00532073">
          <w:rPr>
            <w:noProof/>
            <w:webHidden/>
          </w:rPr>
        </w:r>
        <w:r w:rsidR="00532073">
          <w:rPr>
            <w:noProof/>
            <w:webHidden/>
          </w:rPr>
          <w:fldChar w:fldCharType="separate"/>
        </w:r>
        <w:r w:rsidR="00532073">
          <w:rPr>
            <w:noProof/>
            <w:webHidden/>
          </w:rPr>
          <w:t>9</w:t>
        </w:r>
        <w:r w:rsidR="00532073">
          <w:rPr>
            <w:noProof/>
            <w:webHidden/>
          </w:rPr>
          <w:fldChar w:fldCharType="end"/>
        </w:r>
      </w:hyperlink>
    </w:p>
    <w:p w14:paraId="22D7E52A" w14:textId="5B1EA905"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18" w:history="1">
        <w:r w:rsidR="00532073" w:rsidRPr="000570F3">
          <w:rPr>
            <w:rStyle w:val="Hyperlink"/>
            <w:noProof/>
          </w:rPr>
          <w:t>Hình 3. Sơ đồ tuần tự của hệ thống</w:t>
        </w:r>
        <w:r w:rsidR="00532073">
          <w:rPr>
            <w:noProof/>
            <w:webHidden/>
          </w:rPr>
          <w:tab/>
        </w:r>
        <w:r w:rsidR="00532073">
          <w:rPr>
            <w:noProof/>
            <w:webHidden/>
          </w:rPr>
          <w:fldChar w:fldCharType="begin"/>
        </w:r>
        <w:r w:rsidR="00532073">
          <w:rPr>
            <w:noProof/>
            <w:webHidden/>
          </w:rPr>
          <w:instrText xml:space="preserve"> PAGEREF _Toc95487818 \h </w:instrText>
        </w:r>
        <w:r w:rsidR="00532073">
          <w:rPr>
            <w:noProof/>
            <w:webHidden/>
          </w:rPr>
        </w:r>
        <w:r w:rsidR="00532073">
          <w:rPr>
            <w:noProof/>
            <w:webHidden/>
          </w:rPr>
          <w:fldChar w:fldCharType="separate"/>
        </w:r>
        <w:r w:rsidR="00532073">
          <w:rPr>
            <w:noProof/>
            <w:webHidden/>
          </w:rPr>
          <w:t>10</w:t>
        </w:r>
        <w:r w:rsidR="00532073">
          <w:rPr>
            <w:noProof/>
            <w:webHidden/>
          </w:rPr>
          <w:fldChar w:fldCharType="end"/>
        </w:r>
      </w:hyperlink>
    </w:p>
    <w:p w14:paraId="4F7F4CF4" w14:textId="6239A277"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19" w:history="1">
        <w:r w:rsidR="00532073" w:rsidRPr="000570F3">
          <w:rPr>
            <w:rStyle w:val="Hyperlink"/>
            <w:noProof/>
          </w:rPr>
          <w:t>Hình 4.Giao diện trang đăng nhập</w:t>
        </w:r>
        <w:r w:rsidR="00532073">
          <w:rPr>
            <w:noProof/>
            <w:webHidden/>
          </w:rPr>
          <w:tab/>
        </w:r>
        <w:r w:rsidR="00532073">
          <w:rPr>
            <w:noProof/>
            <w:webHidden/>
          </w:rPr>
          <w:fldChar w:fldCharType="begin"/>
        </w:r>
        <w:r w:rsidR="00532073">
          <w:rPr>
            <w:noProof/>
            <w:webHidden/>
          </w:rPr>
          <w:instrText xml:space="preserve"> PAGEREF _Toc95487819 \h </w:instrText>
        </w:r>
        <w:r w:rsidR="00532073">
          <w:rPr>
            <w:noProof/>
            <w:webHidden/>
          </w:rPr>
        </w:r>
        <w:r w:rsidR="00532073">
          <w:rPr>
            <w:noProof/>
            <w:webHidden/>
          </w:rPr>
          <w:fldChar w:fldCharType="separate"/>
        </w:r>
        <w:r w:rsidR="00532073">
          <w:rPr>
            <w:noProof/>
            <w:webHidden/>
          </w:rPr>
          <w:t>12</w:t>
        </w:r>
        <w:r w:rsidR="00532073">
          <w:rPr>
            <w:noProof/>
            <w:webHidden/>
          </w:rPr>
          <w:fldChar w:fldCharType="end"/>
        </w:r>
      </w:hyperlink>
    </w:p>
    <w:p w14:paraId="61B81E88" w14:textId="75D4FFF7"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0" w:history="1">
        <w:r w:rsidR="00532073" w:rsidRPr="000570F3">
          <w:rPr>
            <w:rStyle w:val="Hyperlink"/>
            <w:noProof/>
          </w:rPr>
          <w:t>Hình 5. Giao diện tạo Merchant</w:t>
        </w:r>
        <w:r w:rsidR="00532073">
          <w:rPr>
            <w:noProof/>
            <w:webHidden/>
          </w:rPr>
          <w:tab/>
        </w:r>
        <w:r w:rsidR="00532073">
          <w:rPr>
            <w:noProof/>
            <w:webHidden/>
          </w:rPr>
          <w:fldChar w:fldCharType="begin"/>
        </w:r>
        <w:r w:rsidR="00532073">
          <w:rPr>
            <w:noProof/>
            <w:webHidden/>
          </w:rPr>
          <w:instrText xml:space="preserve"> PAGEREF _Toc95487820 \h </w:instrText>
        </w:r>
        <w:r w:rsidR="00532073">
          <w:rPr>
            <w:noProof/>
            <w:webHidden/>
          </w:rPr>
        </w:r>
        <w:r w:rsidR="00532073">
          <w:rPr>
            <w:noProof/>
            <w:webHidden/>
          </w:rPr>
          <w:fldChar w:fldCharType="separate"/>
        </w:r>
        <w:r w:rsidR="00532073">
          <w:rPr>
            <w:noProof/>
            <w:webHidden/>
          </w:rPr>
          <w:t>14</w:t>
        </w:r>
        <w:r w:rsidR="00532073">
          <w:rPr>
            <w:noProof/>
            <w:webHidden/>
          </w:rPr>
          <w:fldChar w:fldCharType="end"/>
        </w:r>
      </w:hyperlink>
    </w:p>
    <w:p w14:paraId="6F7824D7" w14:textId="5C90D64E"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1" w:history="1">
        <w:r w:rsidR="00532073" w:rsidRPr="000570F3">
          <w:rPr>
            <w:rStyle w:val="Hyperlink"/>
            <w:noProof/>
          </w:rPr>
          <w:t>Hình 6. Giao diện tạo shipper</w:t>
        </w:r>
        <w:r w:rsidR="00532073">
          <w:rPr>
            <w:noProof/>
            <w:webHidden/>
          </w:rPr>
          <w:tab/>
        </w:r>
        <w:r w:rsidR="00532073">
          <w:rPr>
            <w:noProof/>
            <w:webHidden/>
          </w:rPr>
          <w:fldChar w:fldCharType="begin"/>
        </w:r>
        <w:r w:rsidR="00532073">
          <w:rPr>
            <w:noProof/>
            <w:webHidden/>
          </w:rPr>
          <w:instrText xml:space="preserve"> PAGEREF _Toc95487821 \h </w:instrText>
        </w:r>
        <w:r w:rsidR="00532073">
          <w:rPr>
            <w:noProof/>
            <w:webHidden/>
          </w:rPr>
        </w:r>
        <w:r w:rsidR="00532073">
          <w:rPr>
            <w:noProof/>
            <w:webHidden/>
          </w:rPr>
          <w:fldChar w:fldCharType="separate"/>
        </w:r>
        <w:r w:rsidR="00532073">
          <w:rPr>
            <w:noProof/>
            <w:webHidden/>
          </w:rPr>
          <w:t>15</w:t>
        </w:r>
        <w:r w:rsidR="00532073">
          <w:rPr>
            <w:noProof/>
            <w:webHidden/>
          </w:rPr>
          <w:fldChar w:fldCharType="end"/>
        </w:r>
      </w:hyperlink>
    </w:p>
    <w:p w14:paraId="6F2A3959" w14:textId="07A34BDB"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2" w:history="1">
        <w:r w:rsidR="00532073" w:rsidRPr="000570F3">
          <w:rPr>
            <w:rStyle w:val="Hyperlink"/>
            <w:noProof/>
          </w:rPr>
          <w:t>Hình 7. Giao diện quản lý order</w:t>
        </w:r>
        <w:r w:rsidR="00532073">
          <w:rPr>
            <w:noProof/>
            <w:webHidden/>
          </w:rPr>
          <w:tab/>
        </w:r>
        <w:r w:rsidR="00532073">
          <w:rPr>
            <w:noProof/>
            <w:webHidden/>
          </w:rPr>
          <w:fldChar w:fldCharType="begin"/>
        </w:r>
        <w:r w:rsidR="00532073">
          <w:rPr>
            <w:noProof/>
            <w:webHidden/>
          </w:rPr>
          <w:instrText xml:space="preserve"> PAGEREF _Toc95487822 \h </w:instrText>
        </w:r>
        <w:r w:rsidR="00532073">
          <w:rPr>
            <w:noProof/>
            <w:webHidden/>
          </w:rPr>
        </w:r>
        <w:r w:rsidR="00532073">
          <w:rPr>
            <w:noProof/>
            <w:webHidden/>
          </w:rPr>
          <w:fldChar w:fldCharType="separate"/>
        </w:r>
        <w:r w:rsidR="00532073">
          <w:rPr>
            <w:noProof/>
            <w:webHidden/>
          </w:rPr>
          <w:t>16</w:t>
        </w:r>
        <w:r w:rsidR="00532073">
          <w:rPr>
            <w:noProof/>
            <w:webHidden/>
          </w:rPr>
          <w:fldChar w:fldCharType="end"/>
        </w:r>
      </w:hyperlink>
    </w:p>
    <w:p w14:paraId="41E7053E" w14:textId="41CA0D3D"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3" w:history="1">
        <w:r w:rsidR="00532073" w:rsidRPr="000570F3">
          <w:rPr>
            <w:rStyle w:val="Hyperlink"/>
            <w:noProof/>
          </w:rPr>
          <w:t>Hình 8. Giao diện thông tin order</w:t>
        </w:r>
        <w:r w:rsidR="00532073">
          <w:rPr>
            <w:noProof/>
            <w:webHidden/>
          </w:rPr>
          <w:tab/>
        </w:r>
        <w:r w:rsidR="00532073">
          <w:rPr>
            <w:noProof/>
            <w:webHidden/>
          </w:rPr>
          <w:fldChar w:fldCharType="begin"/>
        </w:r>
        <w:r w:rsidR="00532073">
          <w:rPr>
            <w:noProof/>
            <w:webHidden/>
          </w:rPr>
          <w:instrText xml:space="preserve"> PAGEREF _Toc95487823 \h </w:instrText>
        </w:r>
        <w:r w:rsidR="00532073">
          <w:rPr>
            <w:noProof/>
            <w:webHidden/>
          </w:rPr>
        </w:r>
        <w:r w:rsidR="00532073">
          <w:rPr>
            <w:noProof/>
            <w:webHidden/>
          </w:rPr>
          <w:fldChar w:fldCharType="separate"/>
        </w:r>
        <w:r w:rsidR="00532073">
          <w:rPr>
            <w:noProof/>
            <w:webHidden/>
          </w:rPr>
          <w:t>17</w:t>
        </w:r>
        <w:r w:rsidR="00532073">
          <w:rPr>
            <w:noProof/>
            <w:webHidden/>
          </w:rPr>
          <w:fldChar w:fldCharType="end"/>
        </w:r>
      </w:hyperlink>
    </w:p>
    <w:p w14:paraId="56C0E361" w14:textId="16703FC0"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4" w:history="1">
        <w:r w:rsidR="00532073" w:rsidRPr="000570F3">
          <w:rPr>
            <w:rStyle w:val="Hyperlink"/>
            <w:noProof/>
          </w:rPr>
          <w:t>Hình 9. Giao diện quản lý User</w:t>
        </w:r>
        <w:r w:rsidR="00532073">
          <w:rPr>
            <w:noProof/>
            <w:webHidden/>
          </w:rPr>
          <w:tab/>
        </w:r>
        <w:r w:rsidR="00532073">
          <w:rPr>
            <w:noProof/>
            <w:webHidden/>
          </w:rPr>
          <w:fldChar w:fldCharType="begin"/>
        </w:r>
        <w:r w:rsidR="00532073">
          <w:rPr>
            <w:noProof/>
            <w:webHidden/>
          </w:rPr>
          <w:instrText xml:space="preserve"> PAGEREF _Toc95487824 \h </w:instrText>
        </w:r>
        <w:r w:rsidR="00532073">
          <w:rPr>
            <w:noProof/>
            <w:webHidden/>
          </w:rPr>
        </w:r>
        <w:r w:rsidR="00532073">
          <w:rPr>
            <w:noProof/>
            <w:webHidden/>
          </w:rPr>
          <w:fldChar w:fldCharType="separate"/>
        </w:r>
        <w:r w:rsidR="00532073">
          <w:rPr>
            <w:noProof/>
            <w:webHidden/>
          </w:rPr>
          <w:t>18</w:t>
        </w:r>
        <w:r w:rsidR="00532073">
          <w:rPr>
            <w:noProof/>
            <w:webHidden/>
          </w:rPr>
          <w:fldChar w:fldCharType="end"/>
        </w:r>
      </w:hyperlink>
    </w:p>
    <w:p w14:paraId="40DFE17F" w14:textId="20CDB02E"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5" w:history="1">
        <w:r w:rsidR="00532073" w:rsidRPr="000570F3">
          <w:rPr>
            <w:rStyle w:val="Hyperlink"/>
            <w:noProof/>
          </w:rPr>
          <w:t>Hình 10. Giao diện thêm món ăn</w:t>
        </w:r>
        <w:r w:rsidR="00532073">
          <w:rPr>
            <w:noProof/>
            <w:webHidden/>
          </w:rPr>
          <w:tab/>
        </w:r>
        <w:r w:rsidR="00532073">
          <w:rPr>
            <w:noProof/>
            <w:webHidden/>
          </w:rPr>
          <w:fldChar w:fldCharType="begin"/>
        </w:r>
        <w:r w:rsidR="00532073">
          <w:rPr>
            <w:noProof/>
            <w:webHidden/>
          </w:rPr>
          <w:instrText xml:space="preserve"> PAGEREF _Toc95487825 \h </w:instrText>
        </w:r>
        <w:r w:rsidR="00532073">
          <w:rPr>
            <w:noProof/>
            <w:webHidden/>
          </w:rPr>
        </w:r>
        <w:r w:rsidR="00532073">
          <w:rPr>
            <w:noProof/>
            <w:webHidden/>
          </w:rPr>
          <w:fldChar w:fldCharType="separate"/>
        </w:r>
        <w:r w:rsidR="00532073">
          <w:rPr>
            <w:noProof/>
            <w:webHidden/>
          </w:rPr>
          <w:t>19</w:t>
        </w:r>
        <w:r w:rsidR="00532073">
          <w:rPr>
            <w:noProof/>
            <w:webHidden/>
          </w:rPr>
          <w:fldChar w:fldCharType="end"/>
        </w:r>
      </w:hyperlink>
    </w:p>
    <w:p w14:paraId="67DA9622" w14:textId="6A92FBBD"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6" w:history="1">
        <w:r w:rsidR="00532073" w:rsidRPr="000570F3">
          <w:rPr>
            <w:rStyle w:val="Hyperlink"/>
            <w:noProof/>
          </w:rPr>
          <w:t>Hình 11. Giao diện đăng ký, đăng nhập</w:t>
        </w:r>
        <w:r w:rsidR="00532073">
          <w:rPr>
            <w:noProof/>
            <w:webHidden/>
          </w:rPr>
          <w:tab/>
        </w:r>
        <w:r w:rsidR="00532073">
          <w:rPr>
            <w:noProof/>
            <w:webHidden/>
          </w:rPr>
          <w:fldChar w:fldCharType="begin"/>
        </w:r>
        <w:r w:rsidR="00532073">
          <w:rPr>
            <w:noProof/>
            <w:webHidden/>
          </w:rPr>
          <w:instrText xml:space="preserve"> PAGEREF _Toc95487826 \h </w:instrText>
        </w:r>
        <w:r w:rsidR="00532073">
          <w:rPr>
            <w:noProof/>
            <w:webHidden/>
          </w:rPr>
        </w:r>
        <w:r w:rsidR="00532073">
          <w:rPr>
            <w:noProof/>
            <w:webHidden/>
          </w:rPr>
          <w:fldChar w:fldCharType="separate"/>
        </w:r>
        <w:r w:rsidR="00532073">
          <w:rPr>
            <w:noProof/>
            <w:webHidden/>
          </w:rPr>
          <w:t>21</w:t>
        </w:r>
        <w:r w:rsidR="00532073">
          <w:rPr>
            <w:noProof/>
            <w:webHidden/>
          </w:rPr>
          <w:fldChar w:fldCharType="end"/>
        </w:r>
      </w:hyperlink>
    </w:p>
    <w:p w14:paraId="47BE7DC1" w14:textId="6BD1F45B"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7" w:history="1">
        <w:r w:rsidR="00532073" w:rsidRPr="000570F3">
          <w:rPr>
            <w:rStyle w:val="Hyperlink"/>
            <w:noProof/>
          </w:rPr>
          <w:t>Hình 12. Giao diện trang chủ</w:t>
        </w:r>
        <w:r w:rsidR="00532073">
          <w:rPr>
            <w:noProof/>
            <w:webHidden/>
          </w:rPr>
          <w:tab/>
        </w:r>
        <w:r w:rsidR="00532073">
          <w:rPr>
            <w:noProof/>
            <w:webHidden/>
          </w:rPr>
          <w:fldChar w:fldCharType="begin"/>
        </w:r>
        <w:r w:rsidR="00532073">
          <w:rPr>
            <w:noProof/>
            <w:webHidden/>
          </w:rPr>
          <w:instrText xml:space="preserve"> PAGEREF _Toc95487827 \h </w:instrText>
        </w:r>
        <w:r w:rsidR="00532073">
          <w:rPr>
            <w:noProof/>
            <w:webHidden/>
          </w:rPr>
        </w:r>
        <w:r w:rsidR="00532073">
          <w:rPr>
            <w:noProof/>
            <w:webHidden/>
          </w:rPr>
          <w:fldChar w:fldCharType="separate"/>
        </w:r>
        <w:r w:rsidR="00532073">
          <w:rPr>
            <w:noProof/>
            <w:webHidden/>
          </w:rPr>
          <w:t>22</w:t>
        </w:r>
        <w:r w:rsidR="00532073">
          <w:rPr>
            <w:noProof/>
            <w:webHidden/>
          </w:rPr>
          <w:fldChar w:fldCharType="end"/>
        </w:r>
      </w:hyperlink>
    </w:p>
    <w:p w14:paraId="71EB2210" w14:textId="2206DA3B"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8" w:history="1">
        <w:r w:rsidR="00532073" w:rsidRPr="000570F3">
          <w:rPr>
            <w:rStyle w:val="Hyperlink"/>
            <w:noProof/>
          </w:rPr>
          <w:t>Hình 13. Giao diện trang thêm món ăn</w:t>
        </w:r>
        <w:r w:rsidR="00532073">
          <w:rPr>
            <w:noProof/>
            <w:webHidden/>
          </w:rPr>
          <w:tab/>
        </w:r>
        <w:r w:rsidR="00532073">
          <w:rPr>
            <w:noProof/>
            <w:webHidden/>
          </w:rPr>
          <w:fldChar w:fldCharType="begin"/>
        </w:r>
        <w:r w:rsidR="00532073">
          <w:rPr>
            <w:noProof/>
            <w:webHidden/>
          </w:rPr>
          <w:instrText xml:space="preserve"> PAGEREF _Toc95487828 \h </w:instrText>
        </w:r>
        <w:r w:rsidR="00532073">
          <w:rPr>
            <w:noProof/>
            <w:webHidden/>
          </w:rPr>
        </w:r>
        <w:r w:rsidR="00532073">
          <w:rPr>
            <w:noProof/>
            <w:webHidden/>
          </w:rPr>
          <w:fldChar w:fldCharType="separate"/>
        </w:r>
        <w:r w:rsidR="00532073">
          <w:rPr>
            <w:noProof/>
            <w:webHidden/>
          </w:rPr>
          <w:t>23</w:t>
        </w:r>
        <w:r w:rsidR="00532073">
          <w:rPr>
            <w:noProof/>
            <w:webHidden/>
          </w:rPr>
          <w:fldChar w:fldCharType="end"/>
        </w:r>
      </w:hyperlink>
    </w:p>
    <w:p w14:paraId="6486AE8E" w14:textId="7DBB9F4C"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29" w:history="1">
        <w:r w:rsidR="00532073" w:rsidRPr="000570F3">
          <w:rPr>
            <w:rStyle w:val="Hyperlink"/>
            <w:noProof/>
          </w:rPr>
          <w:t>Hình 14. Giao diện trang thanh toán</w:t>
        </w:r>
        <w:r w:rsidR="00532073">
          <w:rPr>
            <w:noProof/>
            <w:webHidden/>
          </w:rPr>
          <w:tab/>
        </w:r>
        <w:r w:rsidR="00532073">
          <w:rPr>
            <w:noProof/>
            <w:webHidden/>
          </w:rPr>
          <w:fldChar w:fldCharType="begin"/>
        </w:r>
        <w:r w:rsidR="00532073">
          <w:rPr>
            <w:noProof/>
            <w:webHidden/>
          </w:rPr>
          <w:instrText xml:space="preserve"> PAGEREF _Toc95487829 \h </w:instrText>
        </w:r>
        <w:r w:rsidR="00532073">
          <w:rPr>
            <w:noProof/>
            <w:webHidden/>
          </w:rPr>
        </w:r>
        <w:r w:rsidR="00532073">
          <w:rPr>
            <w:noProof/>
            <w:webHidden/>
          </w:rPr>
          <w:fldChar w:fldCharType="separate"/>
        </w:r>
        <w:r w:rsidR="00532073">
          <w:rPr>
            <w:noProof/>
            <w:webHidden/>
          </w:rPr>
          <w:t>24</w:t>
        </w:r>
        <w:r w:rsidR="00532073">
          <w:rPr>
            <w:noProof/>
            <w:webHidden/>
          </w:rPr>
          <w:fldChar w:fldCharType="end"/>
        </w:r>
      </w:hyperlink>
    </w:p>
    <w:p w14:paraId="1DE36969" w14:textId="3D328233"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30" w:history="1">
        <w:r w:rsidR="00532073" w:rsidRPr="000570F3">
          <w:rPr>
            <w:rStyle w:val="Hyperlink"/>
            <w:noProof/>
          </w:rPr>
          <w:t>Hình 15. Giao diện danh sách order, chi tiết order</w:t>
        </w:r>
        <w:r w:rsidR="00532073">
          <w:rPr>
            <w:noProof/>
            <w:webHidden/>
          </w:rPr>
          <w:tab/>
        </w:r>
        <w:r w:rsidR="00532073">
          <w:rPr>
            <w:noProof/>
            <w:webHidden/>
          </w:rPr>
          <w:fldChar w:fldCharType="begin"/>
        </w:r>
        <w:r w:rsidR="00532073">
          <w:rPr>
            <w:noProof/>
            <w:webHidden/>
          </w:rPr>
          <w:instrText xml:space="preserve"> PAGEREF _Toc95487830 \h </w:instrText>
        </w:r>
        <w:r w:rsidR="00532073">
          <w:rPr>
            <w:noProof/>
            <w:webHidden/>
          </w:rPr>
        </w:r>
        <w:r w:rsidR="00532073">
          <w:rPr>
            <w:noProof/>
            <w:webHidden/>
          </w:rPr>
          <w:fldChar w:fldCharType="separate"/>
        </w:r>
        <w:r w:rsidR="00532073">
          <w:rPr>
            <w:noProof/>
            <w:webHidden/>
          </w:rPr>
          <w:t>26</w:t>
        </w:r>
        <w:r w:rsidR="00532073">
          <w:rPr>
            <w:noProof/>
            <w:webHidden/>
          </w:rPr>
          <w:fldChar w:fldCharType="end"/>
        </w:r>
      </w:hyperlink>
    </w:p>
    <w:p w14:paraId="384FA33B" w14:textId="13B46763"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31" w:history="1">
        <w:r w:rsidR="00532073" w:rsidRPr="000570F3">
          <w:rPr>
            <w:rStyle w:val="Hyperlink"/>
            <w:noProof/>
          </w:rPr>
          <w:t>Hình 16. Giao diện quản lý tài khoản</w:t>
        </w:r>
        <w:r w:rsidR="00532073">
          <w:rPr>
            <w:noProof/>
            <w:webHidden/>
          </w:rPr>
          <w:tab/>
        </w:r>
        <w:r w:rsidR="00532073">
          <w:rPr>
            <w:noProof/>
            <w:webHidden/>
          </w:rPr>
          <w:fldChar w:fldCharType="begin"/>
        </w:r>
        <w:r w:rsidR="00532073">
          <w:rPr>
            <w:noProof/>
            <w:webHidden/>
          </w:rPr>
          <w:instrText xml:space="preserve"> PAGEREF _Toc95487831 \h </w:instrText>
        </w:r>
        <w:r w:rsidR="00532073">
          <w:rPr>
            <w:noProof/>
            <w:webHidden/>
          </w:rPr>
        </w:r>
        <w:r w:rsidR="00532073">
          <w:rPr>
            <w:noProof/>
            <w:webHidden/>
          </w:rPr>
          <w:fldChar w:fldCharType="separate"/>
        </w:r>
        <w:r w:rsidR="00532073">
          <w:rPr>
            <w:noProof/>
            <w:webHidden/>
          </w:rPr>
          <w:t>28</w:t>
        </w:r>
        <w:r w:rsidR="00532073">
          <w:rPr>
            <w:noProof/>
            <w:webHidden/>
          </w:rPr>
          <w:fldChar w:fldCharType="end"/>
        </w:r>
      </w:hyperlink>
    </w:p>
    <w:p w14:paraId="6235F037" w14:textId="6FAFEC82"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32" w:history="1">
        <w:r w:rsidR="00532073" w:rsidRPr="000570F3">
          <w:rPr>
            <w:rStyle w:val="Hyperlink"/>
            <w:noProof/>
          </w:rPr>
          <w:t>Hình 17. Giao diện lựa chọn ngôn ngữ</w:t>
        </w:r>
        <w:r w:rsidR="00532073">
          <w:rPr>
            <w:noProof/>
            <w:webHidden/>
          </w:rPr>
          <w:tab/>
        </w:r>
        <w:r w:rsidR="00532073">
          <w:rPr>
            <w:noProof/>
            <w:webHidden/>
          </w:rPr>
          <w:fldChar w:fldCharType="begin"/>
        </w:r>
        <w:r w:rsidR="00532073">
          <w:rPr>
            <w:noProof/>
            <w:webHidden/>
          </w:rPr>
          <w:instrText xml:space="preserve"> PAGEREF _Toc95487832 \h </w:instrText>
        </w:r>
        <w:r w:rsidR="00532073">
          <w:rPr>
            <w:noProof/>
            <w:webHidden/>
          </w:rPr>
        </w:r>
        <w:r w:rsidR="00532073">
          <w:rPr>
            <w:noProof/>
            <w:webHidden/>
          </w:rPr>
          <w:fldChar w:fldCharType="separate"/>
        </w:r>
        <w:r w:rsidR="00532073">
          <w:rPr>
            <w:noProof/>
            <w:webHidden/>
          </w:rPr>
          <w:t>29</w:t>
        </w:r>
        <w:r w:rsidR="00532073">
          <w:rPr>
            <w:noProof/>
            <w:webHidden/>
          </w:rPr>
          <w:fldChar w:fldCharType="end"/>
        </w:r>
      </w:hyperlink>
    </w:p>
    <w:p w14:paraId="4A4D4965" w14:textId="54576D40"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33" w:history="1">
        <w:r w:rsidR="00532073" w:rsidRPr="000570F3">
          <w:rPr>
            <w:rStyle w:val="Hyperlink"/>
            <w:noProof/>
          </w:rPr>
          <w:t>Hình 18. Giao diện shipper</w:t>
        </w:r>
        <w:r w:rsidR="00532073">
          <w:rPr>
            <w:noProof/>
            <w:webHidden/>
          </w:rPr>
          <w:tab/>
        </w:r>
        <w:r w:rsidR="00532073">
          <w:rPr>
            <w:noProof/>
            <w:webHidden/>
          </w:rPr>
          <w:fldChar w:fldCharType="begin"/>
        </w:r>
        <w:r w:rsidR="00532073">
          <w:rPr>
            <w:noProof/>
            <w:webHidden/>
          </w:rPr>
          <w:instrText xml:space="preserve"> PAGEREF _Toc95487833 \h </w:instrText>
        </w:r>
        <w:r w:rsidR="00532073">
          <w:rPr>
            <w:noProof/>
            <w:webHidden/>
          </w:rPr>
        </w:r>
        <w:r w:rsidR="00532073">
          <w:rPr>
            <w:noProof/>
            <w:webHidden/>
          </w:rPr>
          <w:fldChar w:fldCharType="separate"/>
        </w:r>
        <w:r w:rsidR="00532073">
          <w:rPr>
            <w:noProof/>
            <w:webHidden/>
          </w:rPr>
          <w:t>30</w:t>
        </w:r>
        <w:r w:rsidR="00532073">
          <w:rPr>
            <w:noProof/>
            <w:webHidden/>
          </w:rPr>
          <w:fldChar w:fldCharType="end"/>
        </w:r>
      </w:hyperlink>
    </w:p>
    <w:p w14:paraId="12057240" w14:textId="34FBF19D" w:rsidR="00532073" w:rsidRDefault="006B178C">
      <w:pPr>
        <w:pStyle w:val="TableofFigures"/>
        <w:tabs>
          <w:tab w:val="right" w:leader="dot" w:pos="9255"/>
        </w:tabs>
        <w:rPr>
          <w:rFonts w:asciiTheme="minorHAnsi" w:eastAsiaTheme="minorEastAsia" w:hAnsiTheme="minorHAnsi" w:cstheme="minorBidi"/>
          <w:noProof/>
          <w:sz w:val="22"/>
          <w:szCs w:val="22"/>
        </w:rPr>
      </w:pPr>
      <w:hyperlink w:anchor="_Toc95487834" w:history="1">
        <w:r w:rsidR="00532073" w:rsidRPr="000570F3">
          <w:rPr>
            <w:rStyle w:val="Hyperlink"/>
            <w:noProof/>
          </w:rPr>
          <w:t>Hình 19. Giao diện quản lý thông tin shipper</w:t>
        </w:r>
        <w:r w:rsidR="00532073">
          <w:rPr>
            <w:noProof/>
            <w:webHidden/>
          </w:rPr>
          <w:tab/>
        </w:r>
        <w:r w:rsidR="00532073">
          <w:rPr>
            <w:noProof/>
            <w:webHidden/>
          </w:rPr>
          <w:fldChar w:fldCharType="begin"/>
        </w:r>
        <w:r w:rsidR="00532073">
          <w:rPr>
            <w:noProof/>
            <w:webHidden/>
          </w:rPr>
          <w:instrText xml:space="preserve"> PAGEREF _Toc95487834 \h </w:instrText>
        </w:r>
        <w:r w:rsidR="00532073">
          <w:rPr>
            <w:noProof/>
            <w:webHidden/>
          </w:rPr>
        </w:r>
        <w:r w:rsidR="00532073">
          <w:rPr>
            <w:noProof/>
            <w:webHidden/>
          </w:rPr>
          <w:fldChar w:fldCharType="separate"/>
        </w:r>
        <w:r w:rsidR="00532073">
          <w:rPr>
            <w:noProof/>
            <w:webHidden/>
          </w:rPr>
          <w:t>31</w:t>
        </w:r>
        <w:r w:rsidR="00532073">
          <w:rPr>
            <w:noProof/>
            <w:webHidden/>
          </w:rPr>
          <w:fldChar w:fldCharType="end"/>
        </w:r>
      </w:hyperlink>
    </w:p>
    <w:p w14:paraId="18E1DBAA" w14:textId="2F5757F3" w:rsidR="00D91580" w:rsidRDefault="00532073" w:rsidP="00D91580">
      <w:pPr>
        <w:pStyle w:val="Chng"/>
        <w:tabs>
          <w:tab w:val="clear" w:pos="6379"/>
          <w:tab w:val="left" w:pos="792"/>
        </w:tabs>
        <w:outlineLvl w:val="9"/>
        <w:rPr>
          <w:b w:val="0"/>
          <w:sz w:val="26"/>
          <w:szCs w:val="26"/>
          <w:lang w:val="vi-VN"/>
        </w:rPr>
      </w:pPr>
      <w:r>
        <w:rPr>
          <w:sz w:val="26"/>
          <w:szCs w:val="26"/>
          <w:lang w:val="vi-VN"/>
        </w:rPr>
        <w:fldChar w:fldCharType="end"/>
      </w:r>
    </w:p>
    <w:p w14:paraId="361BF678" w14:textId="70C41CAA" w:rsidR="001F3128" w:rsidRPr="003D1D9E" w:rsidRDefault="001F3128" w:rsidP="003D1D9E">
      <w:pPr>
        <w:spacing w:after="200" w:line="276" w:lineRule="auto"/>
      </w:pPr>
      <w:r>
        <w:br w:type="page"/>
      </w:r>
    </w:p>
    <w:p w14:paraId="28A508A8" w14:textId="516AE9C5" w:rsidR="0033415F" w:rsidRPr="00B53F58" w:rsidRDefault="00B53F58" w:rsidP="00B53F58">
      <w:pPr>
        <w:pStyle w:val="Heading1"/>
        <w:numPr>
          <w:ilvl w:val="0"/>
          <w:numId w:val="0"/>
        </w:numPr>
      </w:pPr>
      <w:bookmarkStart w:id="13" w:name="_Toc95486769"/>
      <w:r>
        <w:lastRenderedPageBreak/>
        <w:t xml:space="preserve">CHƯƠNG 1 </w:t>
      </w:r>
      <w:r w:rsidR="0033415F" w:rsidRPr="00B53F58">
        <w:t xml:space="preserve">– </w:t>
      </w:r>
      <w:r w:rsidR="005F67A3" w:rsidRPr="00B53F58">
        <w:t>GIỚI THIỆU ĐỀ TÀI</w:t>
      </w:r>
      <w:bookmarkEnd w:id="13"/>
    </w:p>
    <w:p w14:paraId="2C5F09CD" w14:textId="1ACBEE1F" w:rsidR="00A24535" w:rsidRDefault="00A24535" w:rsidP="00A24535">
      <w:pPr>
        <w:pStyle w:val="Heading2"/>
        <w:rPr>
          <w:lang w:val="vi-VN"/>
        </w:rPr>
      </w:pPr>
      <w:r>
        <w:rPr>
          <w:lang w:val="vi-VN"/>
        </w:rPr>
        <w:t xml:space="preserve"> </w:t>
      </w:r>
      <w:bookmarkStart w:id="14" w:name="_Toc95486770"/>
      <w:r>
        <w:rPr>
          <w:lang w:val="vi-VN"/>
        </w:rPr>
        <w:t xml:space="preserve">Lý do </w:t>
      </w:r>
      <w:r w:rsidR="00D35EE3">
        <w:rPr>
          <w:lang w:val="vi-VN"/>
        </w:rPr>
        <w:t>chọn đề tài</w:t>
      </w:r>
      <w:bookmarkEnd w:id="14"/>
    </w:p>
    <w:p w14:paraId="327918D2" w14:textId="1D3641B0" w:rsidR="00593287" w:rsidRDefault="00593287" w:rsidP="00B53F58">
      <w:pPr>
        <w:pStyle w:val="Nidungvnbn"/>
      </w:pPr>
      <w:r>
        <w:t>Theo nhu cầu thị trường hiện nay và một phần do dịch covid, nhu cầu đặt thức ăn giao tại nhà ngày càng tăng cao</w:t>
      </w:r>
      <w:r w:rsidR="009B0838">
        <w:t>,</w:t>
      </w:r>
      <w:r>
        <w:t xml:space="preserve"> các ứng dụng giao thức ăn ngày càng phát triển.</w:t>
      </w:r>
    </w:p>
    <w:p w14:paraId="4582BB5A" w14:textId="313A8754" w:rsidR="00244DD5" w:rsidRPr="009B0838" w:rsidRDefault="00A56D46" w:rsidP="00B53F58">
      <w:pPr>
        <w:pStyle w:val="Nidungvnbn"/>
        <w:rPr>
          <w:szCs w:val="24"/>
        </w:rPr>
      </w:pPr>
      <w:r>
        <w:t xml:space="preserve">Với sự tiện lợi, mức giá hợp lý, cùng với chất lượng đồ ăn luôn được đảm bảo thì hình như mua đồ ăn online đã dần quen thuộc trong đời sống hằng ngày của </w:t>
      </w:r>
      <w:r w:rsidR="00D305A6">
        <w:t>chúng ta.</w:t>
      </w:r>
    </w:p>
    <w:p w14:paraId="6AB9F6A5" w14:textId="33934500" w:rsidR="00593287" w:rsidRDefault="00593287" w:rsidP="00593287">
      <w:pPr>
        <w:pStyle w:val="Nidungvnbn"/>
      </w:pPr>
      <w:r>
        <w:t> Đây là lí do chúng em chọn đề tài này. Một phần để thực hành áp dụng những kiến thức đã học và có thể thực hiện thiết kế cơ bản tổng thể của một ứng dụng giao thức ăn bao gồm cả phía quản lý và người dùng.</w:t>
      </w:r>
    </w:p>
    <w:p w14:paraId="1C7AEE96" w14:textId="47CA334A" w:rsidR="00593287" w:rsidRPr="00593287" w:rsidRDefault="00593287" w:rsidP="00593287">
      <w:pPr>
        <w:pStyle w:val="Nidungvnbn"/>
        <w:rPr>
          <w:lang w:val="vi-VN"/>
        </w:rPr>
      </w:pPr>
      <w:r>
        <w:t>Để phát triển dự án này, về phần kĩ thuật, web sẽ được phát triển bằng ReactJs - một thư viện đang khá</w:t>
      </w:r>
      <w:r w:rsidR="00165D8B">
        <w:t xml:space="preserve"> nổi tiếng được phát triển bởi F</w:t>
      </w:r>
      <w:r>
        <w:t xml:space="preserve">acebook và Flutter </w:t>
      </w:r>
      <w:r w:rsidR="00165D8B">
        <w:t xml:space="preserve">– </w:t>
      </w:r>
      <w:r>
        <w:rPr>
          <w:color w:val="1B1B1B"/>
          <w:shd w:val="clear" w:color="auto" w:fill="FFFFFF"/>
        </w:rPr>
        <w:t>mobile UI framework của Google</w:t>
      </w:r>
      <w:r w:rsidR="00F55135">
        <w:rPr>
          <w:color w:val="1B1B1B"/>
          <w:shd w:val="clear" w:color="auto" w:fill="FFFFFF"/>
        </w:rPr>
        <w:t>,</w:t>
      </w:r>
      <w:r>
        <w:rPr>
          <w:color w:val="1B1B1B"/>
          <w:shd w:val="clear" w:color="auto" w:fill="FFFFFF"/>
        </w:rPr>
        <w:t xml:space="preserve"> để tạo ra cá</w:t>
      </w:r>
      <w:r w:rsidR="00F55135">
        <w:rPr>
          <w:color w:val="1B1B1B"/>
          <w:shd w:val="clear" w:color="auto" w:fill="FFFFFF"/>
        </w:rPr>
        <w:t xml:space="preserve">c giao diện chất lượng cao trên </w:t>
      </w:r>
      <w:r>
        <w:rPr>
          <w:color w:val="1B1B1B"/>
          <w:shd w:val="clear" w:color="auto" w:fill="FFFFFF"/>
        </w:rPr>
        <w:t>iOS và Android.</w:t>
      </w:r>
      <w:r w:rsidR="00660924">
        <w:rPr>
          <w:color w:val="1B1B1B"/>
          <w:shd w:val="clear" w:color="auto" w:fill="FFFFFF"/>
        </w:rPr>
        <w:t xml:space="preserve"> Cùng với REST API được xây dựng bằng LARAVEL 8</w:t>
      </w:r>
      <w:r w:rsidR="00563548">
        <w:rPr>
          <w:color w:val="1B1B1B"/>
          <w:shd w:val="clear" w:color="auto" w:fill="FFFFFF"/>
        </w:rPr>
        <w:t>.</w:t>
      </w:r>
    </w:p>
    <w:p w14:paraId="587CCC81" w14:textId="77777777" w:rsidR="00F31FD4" w:rsidRPr="00F31FD4" w:rsidRDefault="00D14D4C" w:rsidP="00F31FD4">
      <w:pPr>
        <w:pStyle w:val="Heading2"/>
        <w:rPr>
          <w:lang w:val="vi-VN"/>
        </w:rPr>
      </w:pPr>
      <w:r>
        <w:t xml:space="preserve"> </w:t>
      </w:r>
      <w:bookmarkStart w:id="15" w:name="_Toc95486771"/>
      <w:r w:rsidR="000E6AAE">
        <w:t>Mục tiêu</w:t>
      </w:r>
      <w:bookmarkEnd w:id="15"/>
    </w:p>
    <w:p w14:paraId="6C717AE0" w14:textId="717C82A3" w:rsidR="00F31FD4" w:rsidRPr="00F31FD4" w:rsidRDefault="00F31FD4" w:rsidP="00F31FD4">
      <w:pPr>
        <w:pStyle w:val="Nidungvnbn"/>
        <w:rPr>
          <w:szCs w:val="24"/>
        </w:rPr>
      </w:pPr>
      <w:r>
        <w:t>Trong dự án này, chúng em sẽ tập trung chính vào phần nhận thông báo và cập nhật trạng thái của đơn đặt hàng trong thời gian thực. Ứng dụng và web có thể thực hiện hoàn chỉnh từ các bước tạo món ăn đến tạo và cập nhật trạng thái đơn hàng giữa các actor chính.</w:t>
      </w:r>
    </w:p>
    <w:p w14:paraId="0E3973C5" w14:textId="6E20F43A" w:rsidR="00135A74" w:rsidRPr="00F31FD4" w:rsidRDefault="00F31FD4" w:rsidP="00F31FD4">
      <w:pPr>
        <w:pStyle w:val="Nidungvnbn"/>
      </w:pPr>
      <w:r>
        <w:t>Trong tương lai, sẽ bổ sung hoàn chỉnh các chức năng còn sót của một ứng dụng đặt đồ ăn hoàn chỉnh như: đánh giá nhà hàng,</w:t>
      </w:r>
      <w:r w:rsidR="0053679A">
        <w:t xml:space="preserve"> đánh giá shipper, huỷ đơn </w:t>
      </w:r>
      <w:proofErr w:type="gramStart"/>
      <w:r w:rsidR="0053679A">
        <w:t>hàng,…</w:t>
      </w:r>
      <w:proofErr w:type="gramEnd"/>
      <w:r>
        <w:t xml:space="preserve"> và một số chức năng hỗ trợ user tốt hơn</w:t>
      </w:r>
      <w:r w:rsidR="0053679A">
        <w:t>.</w:t>
      </w:r>
      <w:r w:rsidR="001A036E" w:rsidRPr="00F31FD4">
        <w:rPr>
          <w:lang w:val="vi-VN"/>
        </w:rPr>
        <w:br w:type="page"/>
      </w:r>
    </w:p>
    <w:p w14:paraId="4B0B6EF7" w14:textId="4FC5FF0B" w:rsidR="0089179D" w:rsidRPr="00522391" w:rsidRDefault="00CB0587" w:rsidP="00CB0587">
      <w:pPr>
        <w:pStyle w:val="Heading1"/>
        <w:numPr>
          <w:ilvl w:val="0"/>
          <w:numId w:val="0"/>
        </w:numPr>
        <w:spacing w:line="360" w:lineRule="auto"/>
        <w:rPr>
          <w:rFonts w:cs="Times New Roman"/>
          <w:szCs w:val="32"/>
          <w:lang w:val="vi-VN"/>
        </w:rPr>
      </w:pPr>
      <w:bookmarkStart w:id="16" w:name="_Toc55428445"/>
      <w:bookmarkStart w:id="17" w:name="_Toc95486772"/>
      <w:r>
        <w:rPr>
          <w:rFonts w:cs="Times New Roman"/>
          <w:szCs w:val="32"/>
        </w:rPr>
        <w:lastRenderedPageBreak/>
        <w:t>CHƯƠNG 2</w:t>
      </w:r>
      <w:r w:rsidR="002C7D31">
        <w:rPr>
          <w:rFonts w:cs="Times New Roman"/>
          <w:szCs w:val="32"/>
          <w:lang w:val="vi-VN"/>
        </w:rPr>
        <w:t xml:space="preserve"> </w:t>
      </w:r>
      <w:r w:rsidR="00AB05FE" w:rsidRPr="00522391">
        <w:rPr>
          <w:rFonts w:cs="Times New Roman"/>
          <w:szCs w:val="32"/>
          <w:lang w:val="vi-VN"/>
        </w:rPr>
        <w:t>–</w:t>
      </w:r>
      <w:bookmarkEnd w:id="16"/>
      <w:r w:rsidR="00E060AA" w:rsidRPr="00522391">
        <w:rPr>
          <w:rFonts w:cs="Times New Roman"/>
          <w:szCs w:val="32"/>
          <w:lang w:val="vi-VN"/>
        </w:rPr>
        <w:t xml:space="preserve"> </w:t>
      </w:r>
      <w:bookmarkStart w:id="18" w:name="_Toc36162307"/>
      <w:r w:rsidR="001437A5">
        <w:rPr>
          <w:rFonts w:cs="Times New Roman"/>
          <w:szCs w:val="32"/>
          <w:lang w:val="vi-VN"/>
        </w:rPr>
        <w:t>PHÂN TÍCH THIẾT KẾ</w:t>
      </w:r>
      <w:bookmarkEnd w:id="17"/>
    </w:p>
    <w:p w14:paraId="734B83EB" w14:textId="6A4495A3" w:rsidR="0052247A" w:rsidRDefault="0000346C" w:rsidP="0000346C">
      <w:pPr>
        <w:pStyle w:val="Heading2"/>
        <w:numPr>
          <w:ilvl w:val="0"/>
          <w:numId w:val="0"/>
        </w:numPr>
        <w:spacing w:before="0"/>
        <w:rPr>
          <w:lang w:val="vi-VN"/>
        </w:rPr>
      </w:pPr>
      <w:bookmarkStart w:id="19" w:name="_Toc95486773"/>
      <w:r>
        <w:t>2.1</w:t>
      </w:r>
      <w:r w:rsidR="003B364E">
        <w:t xml:space="preserve"> </w:t>
      </w:r>
      <w:r w:rsidR="00BE740B">
        <w:rPr>
          <w:lang w:val="vi-VN"/>
        </w:rPr>
        <w:t>Đặc tả tóm tắt nghiệp vụ</w:t>
      </w:r>
      <w:bookmarkEnd w:id="19"/>
    </w:p>
    <w:p w14:paraId="580FD0B7" w14:textId="41D70063" w:rsidR="003D381D" w:rsidRDefault="003D381D" w:rsidP="003D381D">
      <w:pPr>
        <w:pStyle w:val="Nidungvnbn"/>
        <w:rPr>
          <w:szCs w:val="24"/>
        </w:rPr>
      </w:pPr>
      <w:r>
        <w:t xml:space="preserve">Hệ thống đặt món ăn sẽ bao gồm 4 </w:t>
      </w:r>
      <w:r w:rsidR="00ED4229">
        <w:t>actor:</w:t>
      </w:r>
      <w:r>
        <w:t xml:space="preserve"> </w:t>
      </w:r>
      <w:r w:rsidRPr="00E52894">
        <w:rPr>
          <w:i/>
        </w:rPr>
        <w:t>admin, merchant, shipper, user.</w:t>
      </w:r>
    </w:p>
    <w:p w14:paraId="76354125" w14:textId="1CAB27A3" w:rsidR="003D381D" w:rsidRDefault="003D381D" w:rsidP="003D381D">
      <w:pPr>
        <w:pStyle w:val="Nidungvnbn"/>
      </w:pPr>
      <w:r>
        <w:t>Admin sẽ là có quyền quản lý các tài khoản của merchant, shipper và user bao gồm việc tạo, cập nhật thông tin, cập nhật trạng thái của các tài khoản. Đồng thời phía admin có thể lấy danh sách các đơn hàng và cập nhật trạng thái cho các đơn hàng.</w:t>
      </w:r>
    </w:p>
    <w:p w14:paraId="50262123" w14:textId="7DF3CE3E" w:rsidR="003D381D" w:rsidRDefault="003D381D" w:rsidP="007139AE">
      <w:pPr>
        <w:pStyle w:val="Nidungvnbn"/>
      </w:pPr>
      <w:r>
        <w:t>Phía merchant sẽ có các quyền quản lý tài khoản của merchant đó, cập nhật thông tin củ</w:t>
      </w:r>
      <w:r w:rsidR="009E658A">
        <w:t>a tài khoản, quản lý các món ăn</w:t>
      </w:r>
      <w:r>
        <w:t>, menu của cửa hàng và các đơn hàng của cửa hàng</w:t>
      </w:r>
      <w:r w:rsidR="009E658A">
        <w:t>.</w:t>
      </w:r>
    </w:p>
    <w:p w14:paraId="558BA37F" w14:textId="4D07339A" w:rsidR="003D381D" w:rsidRDefault="003D381D" w:rsidP="007139AE">
      <w:pPr>
        <w:pStyle w:val="Nidungvnbn"/>
      </w:pPr>
      <w:r>
        <w:t>Phía shipper chủ yếu sẽ tương tác với hệ thống thông qua việc nhận đơn để cập nhật trạng thái của đơn hàng thông qua ứng dụng di động</w:t>
      </w:r>
      <w:r w:rsidR="007139AE">
        <w:t>.</w:t>
      </w:r>
    </w:p>
    <w:p w14:paraId="572F4B5A" w14:textId="504DE6A5" w:rsidR="003D381D" w:rsidRPr="003D381D" w:rsidRDefault="003D381D" w:rsidP="003D381D">
      <w:pPr>
        <w:pStyle w:val="Nidungvnbn"/>
      </w:pPr>
      <w:r>
        <w:t>User sẽ là người dùng cuối của hệ thống ph</w:t>
      </w:r>
      <w:r w:rsidR="00FD54E1">
        <w:t>ía user có thể thực hiện đăng ký</w:t>
      </w:r>
      <w:r w:rsidR="00FE7101">
        <w:t>,</w:t>
      </w:r>
      <w:r>
        <w:t xml:space="preserve"> đăng nhập ứng dụng và thực hiện đặt đơn hàng, lấy danh sách các đơn hàng đã được thực thi.</w:t>
      </w:r>
    </w:p>
    <w:p w14:paraId="21390174" w14:textId="187BBA58" w:rsidR="00B254A1" w:rsidRDefault="00407215" w:rsidP="00407215">
      <w:pPr>
        <w:pStyle w:val="Heading2"/>
        <w:numPr>
          <w:ilvl w:val="0"/>
          <w:numId w:val="0"/>
        </w:numPr>
        <w:rPr>
          <w:lang w:val="vi-VN"/>
        </w:rPr>
      </w:pPr>
      <w:bookmarkStart w:id="20" w:name="_Toc95486774"/>
      <w:r>
        <w:t>2.2</w:t>
      </w:r>
      <w:r w:rsidR="00B254A1">
        <w:rPr>
          <w:lang w:val="vi-VN"/>
        </w:rPr>
        <w:t xml:space="preserve"> </w:t>
      </w:r>
      <w:r w:rsidR="00D512A3">
        <w:rPr>
          <w:lang w:val="vi-VN"/>
        </w:rPr>
        <w:t>Phần kỹ thuật</w:t>
      </w:r>
      <w:bookmarkEnd w:id="20"/>
    </w:p>
    <w:p w14:paraId="1A05381D" w14:textId="7284F72C" w:rsidR="00813F74" w:rsidRDefault="00813F74" w:rsidP="00813F74">
      <w:pPr>
        <w:pStyle w:val="Nidungvnbn"/>
      </w:pPr>
      <w:r>
        <w:t>Dự án được p</w:t>
      </w:r>
      <w:r w:rsidR="00193E8B">
        <w:t>hát triển trên 2 nền tảng là trang web</w:t>
      </w:r>
      <w:r>
        <w:t xml:space="preserve"> và ứng dụng di động.</w:t>
      </w:r>
    </w:p>
    <w:p w14:paraId="6BB9F6DA" w14:textId="29468F0F" w:rsidR="00D849D1" w:rsidRDefault="00D849D1" w:rsidP="00FC13BA">
      <w:pPr>
        <w:pStyle w:val="Nidungvnbn"/>
        <w:numPr>
          <w:ilvl w:val="0"/>
          <w:numId w:val="4"/>
        </w:numPr>
        <w:rPr>
          <w:szCs w:val="24"/>
        </w:rPr>
      </w:pPr>
      <w:r>
        <w:t>We</w:t>
      </w:r>
      <w:r w:rsidR="00224B38">
        <w:t>b được phát triển với thư viện R</w:t>
      </w:r>
      <w:r w:rsidR="00A26D51">
        <w:t>eactJS</w:t>
      </w:r>
      <w:r>
        <w:t>,</w:t>
      </w:r>
      <w:r w:rsidR="004C37F4">
        <w:t xml:space="preserve"> </w:t>
      </w:r>
      <w:r>
        <w:t>quản lý state bằng redux và redux thunk</w:t>
      </w:r>
      <w:r w:rsidR="004C37F4">
        <w:t>.</w:t>
      </w:r>
    </w:p>
    <w:p w14:paraId="583FFCF5" w14:textId="40C5CBA6" w:rsidR="00D849D1" w:rsidRDefault="00D849D1" w:rsidP="00FC13BA">
      <w:pPr>
        <w:pStyle w:val="Nidungvnbn"/>
        <w:numPr>
          <w:ilvl w:val="0"/>
          <w:numId w:val="4"/>
        </w:numPr>
      </w:pPr>
      <w:r>
        <w:t>Ứng dụn</w:t>
      </w:r>
      <w:r w:rsidR="004C37F4">
        <w:t>g di động được phát triển bằng F</w:t>
      </w:r>
      <w:r>
        <w:t>lutter, quản lý state với provider</w:t>
      </w:r>
      <w:r w:rsidR="004C37F4">
        <w:t>.</w:t>
      </w:r>
    </w:p>
    <w:p w14:paraId="29D83545" w14:textId="66BA54AE" w:rsidR="00D849D1" w:rsidRDefault="00D849D1" w:rsidP="00FC13BA">
      <w:pPr>
        <w:pStyle w:val="Nidungvnbn"/>
        <w:numPr>
          <w:ilvl w:val="0"/>
          <w:numId w:val="4"/>
        </w:numPr>
      </w:pPr>
      <w:r>
        <w:t xml:space="preserve">Phía Backend </w:t>
      </w:r>
      <w:r w:rsidR="00F96846">
        <w:t>được phát triển bằng framework L</w:t>
      </w:r>
      <w:r>
        <w:t>aravel</w:t>
      </w:r>
      <w:r w:rsidR="00F96846">
        <w:t>.</w:t>
      </w:r>
    </w:p>
    <w:p w14:paraId="668071FA" w14:textId="46DC420B" w:rsidR="00D849D1" w:rsidRDefault="00D849D1" w:rsidP="00FC13BA">
      <w:pPr>
        <w:pStyle w:val="Nidungvnbn"/>
        <w:numPr>
          <w:ilvl w:val="0"/>
          <w:numId w:val="4"/>
        </w:numPr>
      </w:pPr>
      <w:r>
        <w:t>Database sử dụng MySQL</w:t>
      </w:r>
      <w:r w:rsidR="00F96846">
        <w:t>.</w:t>
      </w:r>
    </w:p>
    <w:p w14:paraId="68A182D2" w14:textId="6BC015F4" w:rsidR="00D849D1" w:rsidRDefault="00D849D1" w:rsidP="00FC13BA">
      <w:pPr>
        <w:pStyle w:val="Nidungvnbn"/>
        <w:numPr>
          <w:ilvl w:val="0"/>
          <w:numId w:val="4"/>
        </w:numPr>
      </w:pPr>
      <w:r>
        <w:t>Authentication với jwt</w:t>
      </w:r>
      <w:r w:rsidR="00700676">
        <w:t>.</w:t>
      </w:r>
    </w:p>
    <w:p w14:paraId="1724ADEC" w14:textId="24AC4B8D" w:rsidR="00D849D1" w:rsidRDefault="00D849D1" w:rsidP="00FC13BA">
      <w:pPr>
        <w:pStyle w:val="Nidungvnbn"/>
        <w:numPr>
          <w:ilvl w:val="0"/>
          <w:numId w:val="4"/>
        </w:numPr>
      </w:pPr>
      <w:r>
        <w:t>Notification sử dụng firebase cloud messaging</w:t>
      </w:r>
      <w:r w:rsidR="00271247">
        <w:t>.</w:t>
      </w:r>
    </w:p>
    <w:p w14:paraId="7229A872" w14:textId="5EF4C391" w:rsidR="00635362" w:rsidRPr="00D849D1" w:rsidRDefault="00D849D1" w:rsidP="00FC13BA">
      <w:pPr>
        <w:pStyle w:val="Nidungvnbn"/>
        <w:numPr>
          <w:ilvl w:val="0"/>
          <w:numId w:val="4"/>
        </w:numPr>
      </w:pPr>
      <w:r>
        <w:lastRenderedPageBreak/>
        <w:t>Lưu trữ và deploy trên AWS S3 và EC2</w:t>
      </w:r>
      <w:r w:rsidR="00E17AF1">
        <w:t>.</w:t>
      </w:r>
    </w:p>
    <w:p w14:paraId="36C035D4" w14:textId="3A5BA6C6" w:rsidR="008F1AF5" w:rsidRDefault="00F05072" w:rsidP="00F05072">
      <w:pPr>
        <w:pStyle w:val="Heading2"/>
        <w:numPr>
          <w:ilvl w:val="0"/>
          <w:numId w:val="0"/>
        </w:numPr>
        <w:rPr>
          <w:lang w:val="vi-VN"/>
        </w:rPr>
      </w:pPr>
      <w:bookmarkStart w:id="21" w:name="_Toc95486775"/>
      <w:r>
        <w:t>2.3</w:t>
      </w:r>
      <w:r w:rsidR="00813F74">
        <w:t xml:space="preserve"> </w:t>
      </w:r>
      <w:r w:rsidR="006437E2">
        <w:rPr>
          <w:lang w:val="vi-VN"/>
        </w:rPr>
        <w:t>Thiết kế và mô tả</w:t>
      </w:r>
      <w:bookmarkEnd w:id="21"/>
    </w:p>
    <w:p w14:paraId="065C01F5" w14:textId="2C074436" w:rsidR="0076105F" w:rsidRPr="0076105F" w:rsidRDefault="0076105F" w:rsidP="0076105F">
      <w:pPr>
        <w:pStyle w:val="Nidungvnbn"/>
        <w:rPr>
          <w:szCs w:val="24"/>
        </w:rPr>
      </w:pPr>
      <w:r>
        <w:t>Ứng dụng bao gồm 4 actor</w:t>
      </w:r>
      <w:r w:rsidR="00511892">
        <w:t>:</w:t>
      </w:r>
      <w:r>
        <w:t xml:space="preserve"> </w:t>
      </w:r>
      <w:r w:rsidRPr="00511892">
        <w:rPr>
          <w:i/>
        </w:rPr>
        <w:t xml:space="preserve">Admin, </w:t>
      </w:r>
      <w:proofErr w:type="gramStart"/>
      <w:r w:rsidRPr="00511892">
        <w:rPr>
          <w:i/>
        </w:rPr>
        <w:t>Merchant ,</w:t>
      </w:r>
      <w:proofErr w:type="gramEnd"/>
      <w:r w:rsidRPr="00511892">
        <w:rPr>
          <w:i/>
        </w:rPr>
        <w:t xml:space="preserve"> User</w:t>
      </w:r>
      <w:r w:rsidR="00C74A04" w:rsidRPr="00511892">
        <w:rPr>
          <w:i/>
        </w:rPr>
        <w:t xml:space="preserve"> và</w:t>
      </w:r>
      <w:r w:rsidRPr="00511892">
        <w:rPr>
          <w:i/>
        </w:rPr>
        <w:t xml:space="preserve"> Shipper</w:t>
      </w:r>
      <w:r>
        <w:t>.</w:t>
      </w:r>
    </w:p>
    <w:p w14:paraId="7B44514D" w14:textId="36875827" w:rsidR="0076105F" w:rsidRDefault="0076105F" w:rsidP="0076105F">
      <w:pPr>
        <w:pStyle w:val="Nidungvnbn"/>
      </w:pPr>
      <w:r>
        <w:t>Ứng dụng được phát triển trên 2 nền tảng đó là web quản lý dành cho admin và merchant và ứng dụng di động cho phía người dùng và shipper.</w:t>
      </w:r>
    </w:p>
    <w:p w14:paraId="5FB9E420" w14:textId="0FF5AE34" w:rsidR="0076105F" w:rsidRDefault="00A1681C" w:rsidP="0076105F">
      <w:pPr>
        <w:pStyle w:val="Nidungvnbn"/>
      </w:pPr>
      <w:r>
        <w:t>Web quản lý sẽ bao gồm các chức</w:t>
      </w:r>
      <w:r w:rsidR="0076105F">
        <w:t xml:space="preserve"> năng chính:</w:t>
      </w:r>
    </w:p>
    <w:p w14:paraId="436946B8" w14:textId="5C1DFAA1" w:rsidR="0076105F" w:rsidRPr="0076105F" w:rsidRDefault="0076105F" w:rsidP="00FC13BA">
      <w:pPr>
        <w:pStyle w:val="Nidungvnbn"/>
        <w:numPr>
          <w:ilvl w:val="0"/>
          <w:numId w:val="5"/>
        </w:numPr>
      </w:pPr>
      <w:r w:rsidRPr="0076105F">
        <w:t>Phía Admin</w:t>
      </w:r>
    </w:p>
    <w:p w14:paraId="0615E937" w14:textId="77777777" w:rsidR="0076105F" w:rsidRPr="0076105F" w:rsidRDefault="0076105F" w:rsidP="00FC13BA">
      <w:pPr>
        <w:pStyle w:val="Nidungvnbn"/>
        <w:numPr>
          <w:ilvl w:val="1"/>
          <w:numId w:val="5"/>
        </w:numPr>
      </w:pPr>
      <w:r w:rsidRPr="0076105F">
        <w:rPr>
          <w:color w:val="000000"/>
        </w:rPr>
        <w:t>Tạo và quản lý merchant</w:t>
      </w:r>
    </w:p>
    <w:p w14:paraId="59AB6E9F" w14:textId="77777777" w:rsidR="0076105F" w:rsidRPr="0076105F" w:rsidRDefault="0076105F" w:rsidP="00FC13BA">
      <w:pPr>
        <w:pStyle w:val="Nidungvnbn"/>
        <w:numPr>
          <w:ilvl w:val="1"/>
          <w:numId w:val="5"/>
        </w:numPr>
      </w:pPr>
      <w:r w:rsidRPr="0076105F">
        <w:rPr>
          <w:color w:val="000000"/>
        </w:rPr>
        <w:t>Tạo và quản lý shipper</w:t>
      </w:r>
    </w:p>
    <w:p w14:paraId="2EAD765F" w14:textId="02930E11" w:rsidR="0076105F" w:rsidRPr="0076105F" w:rsidRDefault="0076105F" w:rsidP="00FC13BA">
      <w:pPr>
        <w:pStyle w:val="Nidungvnbn"/>
        <w:numPr>
          <w:ilvl w:val="1"/>
          <w:numId w:val="5"/>
        </w:numPr>
      </w:pPr>
      <w:r w:rsidRPr="0076105F">
        <w:rPr>
          <w:color w:val="000000"/>
        </w:rPr>
        <w:t>Quản lý danh sách đơn đặt hàng</w:t>
      </w:r>
    </w:p>
    <w:p w14:paraId="5E8F446B" w14:textId="0DA00B41" w:rsidR="0076105F" w:rsidRDefault="0076105F" w:rsidP="00FC13BA">
      <w:pPr>
        <w:pStyle w:val="Nidungvnbn"/>
        <w:numPr>
          <w:ilvl w:val="0"/>
          <w:numId w:val="5"/>
        </w:numPr>
      </w:pPr>
      <w:r>
        <w:t>Phía Merchant</w:t>
      </w:r>
    </w:p>
    <w:p w14:paraId="4FDC6C0B" w14:textId="7A771894" w:rsidR="0076105F" w:rsidRPr="0076105F" w:rsidRDefault="0076105F" w:rsidP="00FC13BA">
      <w:pPr>
        <w:pStyle w:val="Nidungvnbn"/>
        <w:numPr>
          <w:ilvl w:val="1"/>
          <w:numId w:val="5"/>
        </w:numPr>
      </w:pPr>
      <w:r w:rsidRPr="0076105F">
        <w:rPr>
          <w:color w:val="000000"/>
        </w:rPr>
        <w:t>Tạo và quản lý danh sách món ăn</w:t>
      </w:r>
    </w:p>
    <w:p w14:paraId="45F6E72B" w14:textId="458E2DC2" w:rsidR="0076105F" w:rsidRPr="0076105F" w:rsidRDefault="0076105F" w:rsidP="00FC13BA">
      <w:pPr>
        <w:pStyle w:val="Nidungvnbn"/>
        <w:numPr>
          <w:ilvl w:val="1"/>
          <w:numId w:val="5"/>
        </w:numPr>
      </w:pPr>
      <w:r w:rsidRPr="0076105F">
        <w:rPr>
          <w:color w:val="000000"/>
        </w:rPr>
        <w:t>Tạo và quản lý menu</w:t>
      </w:r>
    </w:p>
    <w:p w14:paraId="7A7E4709" w14:textId="72386950" w:rsidR="0076105F" w:rsidRPr="0076105F" w:rsidRDefault="0076105F" w:rsidP="00FC13BA">
      <w:pPr>
        <w:pStyle w:val="Nidungvnbn"/>
        <w:numPr>
          <w:ilvl w:val="1"/>
          <w:numId w:val="5"/>
        </w:numPr>
      </w:pPr>
      <w:r w:rsidRPr="0076105F">
        <w:rPr>
          <w:color w:val="000000"/>
        </w:rPr>
        <w:t>Quản lý danh sách đơn đặt hàng</w:t>
      </w:r>
    </w:p>
    <w:p w14:paraId="792D276F" w14:textId="61A0F5D4" w:rsidR="0076105F" w:rsidRPr="0076105F" w:rsidRDefault="0076105F" w:rsidP="00FC13BA">
      <w:pPr>
        <w:pStyle w:val="Nidungvnbn"/>
        <w:numPr>
          <w:ilvl w:val="1"/>
          <w:numId w:val="5"/>
        </w:numPr>
      </w:pPr>
      <w:r w:rsidRPr="0076105F">
        <w:rPr>
          <w:color w:val="000000"/>
        </w:rPr>
        <w:t>Cập nhật trạng thái cho đơn đặt hàng</w:t>
      </w:r>
    </w:p>
    <w:p w14:paraId="7703B582" w14:textId="71C60BB9" w:rsidR="0076105F" w:rsidRPr="0076105F" w:rsidRDefault="0076105F" w:rsidP="00FC13BA">
      <w:pPr>
        <w:pStyle w:val="Nidungvnbn"/>
        <w:numPr>
          <w:ilvl w:val="1"/>
          <w:numId w:val="5"/>
        </w:numPr>
      </w:pPr>
      <w:r w:rsidRPr="0076105F">
        <w:rPr>
          <w:color w:val="000000"/>
        </w:rPr>
        <w:t>Nhận thông báo từ đơn đặt hàng</w:t>
      </w:r>
    </w:p>
    <w:p w14:paraId="55BC9FE8" w14:textId="63689799" w:rsidR="0076105F" w:rsidRDefault="0076105F" w:rsidP="0076105F">
      <w:pPr>
        <w:pStyle w:val="Nidungvnbn"/>
      </w:pPr>
      <w:r>
        <w:t>Ứng dụng di động sẽ bao gồm các chức năng chính:</w:t>
      </w:r>
    </w:p>
    <w:p w14:paraId="3E8CAEEF" w14:textId="3A56D024" w:rsidR="0076105F" w:rsidRDefault="0076105F" w:rsidP="00FC13BA">
      <w:pPr>
        <w:pStyle w:val="Nidungvnbn"/>
        <w:numPr>
          <w:ilvl w:val="0"/>
          <w:numId w:val="6"/>
        </w:numPr>
      </w:pPr>
      <w:r>
        <w:t>Phía shipper</w:t>
      </w:r>
    </w:p>
    <w:p w14:paraId="2F7BBD63" w14:textId="3AEAFD8A" w:rsidR="0076105F" w:rsidRDefault="0076105F" w:rsidP="00FC13BA">
      <w:pPr>
        <w:pStyle w:val="Nidungvnbn"/>
        <w:numPr>
          <w:ilvl w:val="1"/>
          <w:numId w:val="6"/>
        </w:numPr>
      </w:pPr>
      <w:r>
        <w:t>Nhận đơn đặt hàng</w:t>
      </w:r>
    </w:p>
    <w:p w14:paraId="640D5E17" w14:textId="602B5E54" w:rsidR="0076105F" w:rsidRDefault="0076105F" w:rsidP="00FC13BA">
      <w:pPr>
        <w:pStyle w:val="Nidungvnbn"/>
        <w:numPr>
          <w:ilvl w:val="1"/>
          <w:numId w:val="6"/>
        </w:numPr>
      </w:pPr>
      <w:r>
        <w:lastRenderedPageBreak/>
        <w:t>Cập nhật trạng thái của đơn đặt hàng</w:t>
      </w:r>
    </w:p>
    <w:p w14:paraId="7ACE9FF1" w14:textId="1AC0A22D" w:rsidR="0076105F" w:rsidRDefault="0076105F" w:rsidP="00FC13BA">
      <w:pPr>
        <w:pStyle w:val="Nidungvnbn"/>
        <w:numPr>
          <w:ilvl w:val="1"/>
          <w:numId w:val="6"/>
        </w:numPr>
      </w:pPr>
      <w:r>
        <w:t>Nhận thông báo từ đơn đặt hàng</w:t>
      </w:r>
    </w:p>
    <w:p w14:paraId="5A54B4D7" w14:textId="0F6F9F31" w:rsidR="0076105F" w:rsidRDefault="0076105F" w:rsidP="00FC13BA">
      <w:pPr>
        <w:pStyle w:val="Nidungvnbn"/>
        <w:numPr>
          <w:ilvl w:val="0"/>
          <w:numId w:val="6"/>
        </w:numPr>
      </w:pPr>
      <w:r>
        <w:t>Phía người dùng</w:t>
      </w:r>
    </w:p>
    <w:p w14:paraId="483AC9B5" w14:textId="3F8F27EE" w:rsidR="0076105F" w:rsidRDefault="0076105F" w:rsidP="00FC13BA">
      <w:pPr>
        <w:pStyle w:val="Nidungvnbn"/>
        <w:numPr>
          <w:ilvl w:val="1"/>
          <w:numId w:val="6"/>
        </w:numPr>
      </w:pPr>
      <w:r>
        <w:t>Xem danh sách các nhà hàng (merchant)</w:t>
      </w:r>
    </w:p>
    <w:p w14:paraId="71FBA94E" w14:textId="10689126" w:rsidR="0076105F" w:rsidRDefault="0076105F" w:rsidP="00FC13BA">
      <w:pPr>
        <w:pStyle w:val="Nidungvnbn"/>
        <w:numPr>
          <w:ilvl w:val="1"/>
          <w:numId w:val="6"/>
        </w:numPr>
      </w:pPr>
      <w:r>
        <w:t>Thực hiện tạo đơn đặt hàng</w:t>
      </w:r>
    </w:p>
    <w:p w14:paraId="169521B8" w14:textId="61237DF4" w:rsidR="0076105F" w:rsidRDefault="0076105F" w:rsidP="00FC13BA">
      <w:pPr>
        <w:pStyle w:val="Nidungvnbn"/>
        <w:numPr>
          <w:ilvl w:val="1"/>
          <w:numId w:val="6"/>
        </w:numPr>
      </w:pPr>
      <w:r>
        <w:t>Nhận thông báo từ đơn đặt hàng</w:t>
      </w:r>
    </w:p>
    <w:p w14:paraId="29A3DB20" w14:textId="7FA85F33" w:rsidR="0076105F" w:rsidRPr="0076105F" w:rsidRDefault="0076105F" w:rsidP="00FC13BA">
      <w:pPr>
        <w:pStyle w:val="Nidungvnbn"/>
        <w:numPr>
          <w:ilvl w:val="1"/>
          <w:numId w:val="6"/>
        </w:numPr>
      </w:pPr>
      <w:r>
        <w:t xml:space="preserve">Các chức năng cơ bản phía người dùng (đăng ký, đăng nhập, thay đổi ngôn </w:t>
      </w:r>
      <w:proofErr w:type="gramStart"/>
      <w:r>
        <w:t>ngữ,…</w:t>
      </w:r>
      <w:proofErr w:type="gramEnd"/>
      <w:r>
        <w:t>)</w:t>
      </w:r>
    </w:p>
    <w:p w14:paraId="7C57AC91" w14:textId="53C3BE46" w:rsidR="004A2B7D" w:rsidRDefault="00004EBF" w:rsidP="00004EBF">
      <w:pPr>
        <w:pStyle w:val="Heading2"/>
        <w:numPr>
          <w:ilvl w:val="0"/>
          <w:numId w:val="0"/>
        </w:numPr>
      </w:pPr>
      <w:bookmarkStart w:id="22" w:name="_Toc95486776"/>
      <w:r>
        <w:t>2.4</w:t>
      </w:r>
      <w:r w:rsidR="00B254A1">
        <w:rPr>
          <w:lang w:val="vi-VN"/>
        </w:rPr>
        <w:t xml:space="preserve"> </w:t>
      </w:r>
      <w:r w:rsidR="00932357">
        <w:rPr>
          <w:lang w:val="vi-VN"/>
        </w:rPr>
        <w:t xml:space="preserve">Thiết kế </w:t>
      </w:r>
      <w:r w:rsidR="00932357">
        <w:t>Database</w:t>
      </w:r>
      <w:bookmarkEnd w:id="22"/>
    </w:p>
    <w:p w14:paraId="606AA8AD" w14:textId="77777777" w:rsidR="00921782" w:rsidRDefault="005037C4" w:rsidP="00921782">
      <w:pPr>
        <w:pStyle w:val="Nidungvnbn"/>
        <w:keepNext/>
        <w:ind w:firstLine="0"/>
        <w:jc w:val="center"/>
      </w:pPr>
      <w:r>
        <w:rPr>
          <w:rFonts w:ascii="Arial" w:hAnsi="Arial" w:cs="Arial"/>
          <w:noProof/>
          <w:color w:val="000000"/>
          <w:bdr w:val="none" w:sz="0" w:space="0" w:color="auto" w:frame="1"/>
        </w:rPr>
        <w:drawing>
          <wp:inline distT="0" distB="0" distL="0" distR="0" wp14:anchorId="6C998EA5" wp14:editId="4FCBC80B">
            <wp:extent cx="5730240" cy="3276600"/>
            <wp:effectExtent l="0" t="0" r="3810" b="0"/>
            <wp:docPr id="1" name="Picture 1" descr="https://lh5.googleusercontent.com/rKkE-yaO-2YsoZeLAP1JtzzY4qjZNLcNne8TQVnrpCpGUFrqHmQN0iI-avQtUolGsxtQaJFm1TWQB1HbTAVuKqN9DZCAWT7rJSOTURX9uWkqf6oDOGJ81y0QeKDkdWtYdLQ7DU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KkE-yaO-2YsoZeLAP1JtzzY4qjZNLcNne8TQVnrpCpGUFrqHmQN0iI-avQtUolGsxtQaJFm1TWQB1HbTAVuKqN9DZCAWT7rJSOTURX9uWkqf6oDOGJ81y0QeKDkdWtYdLQ7DU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14:paraId="2E38EA90" w14:textId="71D9394F" w:rsidR="00BD7309" w:rsidRDefault="00921782" w:rsidP="00921782">
      <w:pPr>
        <w:pStyle w:val="Caption"/>
      </w:pPr>
      <w:bookmarkStart w:id="23" w:name="_Toc95487816"/>
      <w:r>
        <w:t xml:space="preserve">Hình </w:t>
      </w:r>
      <w:fldSimple w:instr=" SEQ Hình \* ARABIC ">
        <w:r w:rsidR="00DD5422">
          <w:rPr>
            <w:noProof/>
          </w:rPr>
          <w:t>1</w:t>
        </w:r>
      </w:fldSimple>
      <w:r>
        <w:t>. Thiết kế Database</w:t>
      </w:r>
      <w:bookmarkEnd w:id="23"/>
    </w:p>
    <w:p w14:paraId="0573C596" w14:textId="5AE9700D" w:rsidR="004F7381" w:rsidRDefault="00585ADA" w:rsidP="00585ADA">
      <w:pPr>
        <w:pStyle w:val="Heading2"/>
        <w:numPr>
          <w:ilvl w:val="0"/>
          <w:numId w:val="0"/>
        </w:numPr>
        <w:ind w:left="578"/>
      </w:pPr>
      <w:bookmarkStart w:id="24" w:name="_Toc95486777"/>
      <w:r>
        <w:lastRenderedPageBreak/>
        <w:t>2.5</w:t>
      </w:r>
      <w:r w:rsidR="00B254A1">
        <w:rPr>
          <w:lang w:val="vi-VN"/>
        </w:rPr>
        <w:t xml:space="preserve"> </w:t>
      </w:r>
      <w:r w:rsidR="00FA30D9">
        <w:t xml:space="preserve">Thiết kế luồng </w:t>
      </w:r>
      <w:r w:rsidR="00186115">
        <w:t>thông báo</w:t>
      </w:r>
      <w:bookmarkEnd w:id="24"/>
    </w:p>
    <w:p w14:paraId="32E6DDFD" w14:textId="6E8A784B" w:rsidR="00577677" w:rsidRDefault="00577677" w:rsidP="00577677">
      <w:pPr>
        <w:pStyle w:val="Nidungvnbn"/>
        <w:rPr>
          <w:szCs w:val="24"/>
        </w:rPr>
      </w:pPr>
      <w:r>
        <w:t xml:space="preserve">Khi người dùng khởi tạo một đơn hàng, hệ thống sẽ thực hiện bắn thông báo đến merchant của đơn hàng đó. Đơn hàng sẽ được thêm vào danh sách </w:t>
      </w:r>
      <w:r w:rsidRPr="0024015E">
        <w:rPr>
          <w:i/>
        </w:rPr>
        <w:t>ORDERING</w:t>
      </w:r>
      <w:r>
        <w:t xml:space="preserve"> của merchant.</w:t>
      </w:r>
    </w:p>
    <w:p w14:paraId="4FF63F0F" w14:textId="15EA6AB6" w:rsidR="00577677" w:rsidRDefault="00577677" w:rsidP="0087492B">
      <w:pPr>
        <w:pStyle w:val="Nidungvnbn"/>
      </w:pPr>
      <w:r>
        <w:t xml:space="preserve"> Phía merchant sẽ thực hiện cập nhật trạng thái cho đơn </w:t>
      </w:r>
      <w:proofErr w:type="gramStart"/>
      <w:r>
        <w:t>hàng  (</w:t>
      </w:r>
      <w:proofErr w:type="gramEnd"/>
      <w:r>
        <w:t xml:space="preserve">merchant take order). Đơn hàng sẽ được đẩy qua danh sách </w:t>
      </w:r>
      <w:r w:rsidRPr="0024015E">
        <w:rPr>
          <w:i/>
        </w:rPr>
        <w:t>PREPARING</w:t>
      </w:r>
      <w:r>
        <w:t xml:space="preserve">. Hệ thống sẽ thực hiện bắn thông báo đến tất cả các shipper thông qua device_token. Shipper có thể lấy danh sách các đơn hàng đang ở trạng thái </w:t>
      </w:r>
      <w:r w:rsidRPr="0024015E">
        <w:rPr>
          <w:i/>
        </w:rPr>
        <w:t>PREPARING</w:t>
      </w:r>
      <w:r>
        <w:t>.</w:t>
      </w:r>
    </w:p>
    <w:p w14:paraId="46EA491A" w14:textId="4DACE06B" w:rsidR="00577677" w:rsidRDefault="00577677" w:rsidP="009D41B6">
      <w:pPr>
        <w:pStyle w:val="Nidungvnbn"/>
      </w:pPr>
      <w:r>
        <w:t xml:space="preserve">Shipper thực hiện cập nhật trạng thái cho đơn hàng từ </w:t>
      </w:r>
      <w:r w:rsidRPr="00366E12">
        <w:rPr>
          <w:i/>
        </w:rPr>
        <w:t>PREPARING</w:t>
      </w:r>
      <w:r>
        <w:t xml:space="preserve"> sang </w:t>
      </w:r>
      <w:r w:rsidRPr="00366E12">
        <w:rPr>
          <w:i/>
        </w:rPr>
        <w:t>DELIVERING</w:t>
      </w:r>
      <w:r>
        <w:t xml:space="preserve"> (shipper take order). Hệ thống sẽ bắn thông báo đến cho merchant và user và cập nhật lại trạng thái và danh sách order của user và merchant</w:t>
      </w:r>
      <w:r w:rsidR="0087492B">
        <w:t>.</w:t>
      </w:r>
    </w:p>
    <w:p w14:paraId="08C43D2E" w14:textId="65D6A566" w:rsidR="00577677" w:rsidRDefault="00577677" w:rsidP="009D41B6">
      <w:pPr>
        <w:pStyle w:val="Nidungvnbn"/>
      </w:pPr>
      <w:r>
        <w:t xml:space="preserve">Shipper thực hiện cập nhật trạng thái cho đơn hàng từ </w:t>
      </w:r>
      <w:r w:rsidRPr="00227F45">
        <w:rPr>
          <w:i/>
        </w:rPr>
        <w:t>DELIVERING</w:t>
      </w:r>
      <w:r w:rsidR="00C329FA">
        <w:t xml:space="preserve"> thành </w:t>
      </w:r>
      <w:r w:rsidR="00C329FA" w:rsidRPr="008E5649">
        <w:rPr>
          <w:i/>
        </w:rPr>
        <w:t>DELIVERED</w:t>
      </w:r>
      <w:r w:rsidR="00C329FA">
        <w:t xml:space="preserve"> (</w:t>
      </w:r>
      <w:r>
        <w:t>shipper done order). Hệ thống sẽ bắn thông báo đến cho merchant và user và cập nhật lại trạng thái và danh sách order của user và merchant</w:t>
      </w:r>
      <w:r w:rsidR="003D4585">
        <w:t>.</w:t>
      </w:r>
    </w:p>
    <w:p w14:paraId="32CA9FDF" w14:textId="07A8B8B1" w:rsidR="00577677" w:rsidRDefault="00577677" w:rsidP="00577677">
      <w:pPr>
        <w:pStyle w:val="Nidungvnbn"/>
      </w:pPr>
      <w:r>
        <w:t>User thực hiện cập nhật trạng thái cho đơn h</w:t>
      </w:r>
      <w:r w:rsidR="00A309DE">
        <w:t xml:space="preserve">àng từ </w:t>
      </w:r>
      <w:r w:rsidR="00A309DE" w:rsidRPr="00603976">
        <w:rPr>
          <w:i/>
        </w:rPr>
        <w:t>DELIVERED</w:t>
      </w:r>
      <w:r w:rsidR="00A309DE">
        <w:t xml:space="preserve"> thành </w:t>
      </w:r>
      <w:r w:rsidR="00A309DE" w:rsidRPr="00E35465">
        <w:rPr>
          <w:i/>
        </w:rPr>
        <w:t xml:space="preserve">RECEIVED </w:t>
      </w:r>
      <w:r>
        <w:t xml:space="preserve">(user receive </w:t>
      </w:r>
      <w:proofErr w:type="gramStart"/>
      <w:r>
        <w:t>oder )</w:t>
      </w:r>
      <w:proofErr w:type="gramEnd"/>
      <w:r>
        <w:t>. Hệ thống sẽ bắn thông báo đến cho merchant và shipper</w:t>
      </w:r>
      <w:r w:rsidR="00A309DE">
        <w:t xml:space="preserve"> </w:t>
      </w:r>
      <w:r>
        <w:t>và cập nhật lại trạng thái và danh sách order của user và merchant</w:t>
      </w:r>
      <w:r w:rsidR="009F57D9">
        <w:t>.</w:t>
      </w:r>
    </w:p>
    <w:p w14:paraId="77644668" w14:textId="77777777" w:rsidR="004938D6" w:rsidRDefault="00676E82" w:rsidP="004938D6">
      <w:pPr>
        <w:pStyle w:val="Nidungvnbn"/>
        <w:keepNext/>
        <w:jc w:val="center"/>
      </w:pPr>
      <w:r>
        <w:rPr>
          <w:rFonts w:ascii="Arial" w:hAnsi="Arial" w:cs="Arial"/>
          <w:noProof/>
          <w:color w:val="000000"/>
          <w:bdr w:val="none" w:sz="0" w:space="0" w:color="auto" w:frame="1"/>
        </w:rPr>
        <w:lastRenderedPageBreak/>
        <w:drawing>
          <wp:inline distT="0" distB="0" distL="0" distR="0" wp14:anchorId="5476A4BA" wp14:editId="0E3F4F01">
            <wp:extent cx="5730240" cy="7086600"/>
            <wp:effectExtent l="0" t="0" r="3810" b="0"/>
            <wp:docPr id="4" name="Picture 4" descr="https://lh4.googleusercontent.com/BA42QRfe5Wk2fte9apolYIJvkrpvGCAFK9K8mvOmFCBfrvYI4iSqW17Q2EaudtdNLb6xs8SE-zHgSl4kRxKkq8IzYy91Qswn5KvzDGAZ8cMKy881QL1PGsIUgJqPlwJra0TH0j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A42QRfe5Wk2fte9apolYIJvkrpvGCAFK9K8mvOmFCBfrvYI4iSqW17Q2EaudtdNLb6xs8SE-zHgSl4kRxKkq8IzYy91Qswn5KvzDGAZ8cMKy881QL1PGsIUgJqPlwJra0TH0j5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7086600"/>
                    </a:xfrm>
                    <a:prstGeom prst="rect">
                      <a:avLst/>
                    </a:prstGeom>
                    <a:noFill/>
                    <a:ln>
                      <a:noFill/>
                    </a:ln>
                  </pic:spPr>
                </pic:pic>
              </a:graphicData>
            </a:graphic>
          </wp:inline>
        </w:drawing>
      </w:r>
    </w:p>
    <w:p w14:paraId="739715ED" w14:textId="3B0D934A" w:rsidR="001820A5" w:rsidRDefault="004938D6" w:rsidP="004938D6">
      <w:pPr>
        <w:pStyle w:val="Caption"/>
      </w:pPr>
      <w:bookmarkStart w:id="25" w:name="_Toc95487817"/>
      <w:r>
        <w:t xml:space="preserve">Hình </w:t>
      </w:r>
      <w:fldSimple w:instr=" SEQ Hình \* ARABIC ">
        <w:r w:rsidR="00DD5422">
          <w:rPr>
            <w:noProof/>
          </w:rPr>
          <w:t>2</w:t>
        </w:r>
      </w:fldSimple>
      <w:r>
        <w:t>. Lược đồ hoạt động (</w:t>
      </w:r>
      <w:r w:rsidRPr="002D02AB">
        <w:t>Activity diagram</w:t>
      </w:r>
      <w:r>
        <w:t>) khi bắn thông báo</w:t>
      </w:r>
      <w:bookmarkEnd w:id="25"/>
    </w:p>
    <w:p w14:paraId="0C2FE5FA" w14:textId="05D56422" w:rsidR="0079155E" w:rsidRDefault="0079155E" w:rsidP="001820A5">
      <w:pPr>
        <w:pStyle w:val="Caption"/>
      </w:pPr>
    </w:p>
    <w:p w14:paraId="21F9D831" w14:textId="15D02713" w:rsidR="00676E82" w:rsidRDefault="00676E82" w:rsidP="0079155E">
      <w:pPr>
        <w:pStyle w:val="Caption"/>
      </w:pPr>
    </w:p>
    <w:p w14:paraId="2EA1D937" w14:textId="77777777" w:rsidR="004938D6" w:rsidRDefault="00676E82" w:rsidP="004938D6">
      <w:pPr>
        <w:pStyle w:val="Nidungvnbn"/>
        <w:keepNext/>
        <w:jc w:val="center"/>
      </w:pPr>
      <w:r>
        <w:rPr>
          <w:rFonts w:ascii="Arial" w:hAnsi="Arial" w:cs="Arial"/>
          <w:b/>
          <w:bCs/>
          <w:noProof/>
          <w:color w:val="000000"/>
          <w:bdr w:val="none" w:sz="0" w:space="0" w:color="auto" w:frame="1"/>
        </w:rPr>
        <w:lastRenderedPageBreak/>
        <w:drawing>
          <wp:inline distT="0" distB="0" distL="0" distR="0" wp14:anchorId="4C3087E5" wp14:editId="084408A4">
            <wp:extent cx="5730240" cy="6126480"/>
            <wp:effectExtent l="0" t="0" r="3810" b="7620"/>
            <wp:docPr id="22" name="Picture 22" descr="https://lh5.googleusercontent.com/WTk8Dn3uOje07K9nfXmSwSTh6jyhUNaayk6ztDaiynks02fngoSQu_L75xMKqr8ISfnU4Z0jS-bOCNqG_s7-9bdQMk9XQF0SwCb29otRsEvWmv3KCFBZHSItE2pXSsoZh-0YJ0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WTk8Dn3uOje07K9nfXmSwSTh6jyhUNaayk6ztDaiynks02fngoSQu_L75xMKqr8ISfnU4Z0jS-bOCNqG_s7-9bdQMk9XQF0SwCb29otRsEvWmv3KCFBZHSItE2pXSsoZh-0YJ0O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6126480"/>
                    </a:xfrm>
                    <a:prstGeom prst="rect">
                      <a:avLst/>
                    </a:prstGeom>
                    <a:noFill/>
                    <a:ln>
                      <a:noFill/>
                    </a:ln>
                  </pic:spPr>
                </pic:pic>
              </a:graphicData>
            </a:graphic>
          </wp:inline>
        </w:drawing>
      </w:r>
    </w:p>
    <w:p w14:paraId="12034E16" w14:textId="54310CD0" w:rsidR="00676E82" w:rsidRDefault="004938D6" w:rsidP="004938D6">
      <w:pPr>
        <w:pStyle w:val="Caption"/>
      </w:pPr>
      <w:bookmarkStart w:id="26" w:name="_Toc95487818"/>
      <w:r>
        <w:t xml:space="preserve">Hình </w:t>
      </w:r>
      <w:fldSimple w:instr=" SEQ Hình \* ARABIC ">
        <w:r w:rsidR="00DD5422">
          <w:rPr>
            <w:noProof/>
          </w:rPr>
          <w:t>3</w:t>
        </w:r>
      </w:fldSimple>
      <w:r>
        <w:rPr>
          <w:noProof/>
        </w:rPr>
        <w:t>.</w:t>
      </w:r>
      <w:r>
        <w:t xml:space="preserve"> Sơ đồ tuần tự của hệ thống</w:t>
      </w:r>
      <w:bookmarkEnd w:id="26"/>
    </w:p>
    <w:p w14:paraId="3CAC0D43" w14:textId="6DA2B232" w:rsidR="00221592" w:rsidRDefault="00D87863" w:rsidP="00D87863">
      <w:pPr>
        <w:pStyle w:val="Heading2"/>
        <w:numPr>
          <w:ilvl w:val="0"/>
          <w:numId w:val="0"/>
        </w:numPr>
        <w:rPr>
          <w:lang w:val="vi-VN"/>
        </w:rPr>
      </w:pPr>
      <w:bookmarkStart w:id="27" w:name="_Toc95486778"/>
      <w:r>
        <w:t>2.6</w:t>
      </w:r>
      <w:r w:rsidR="00B254A1">
        <w:rPr>
          <w:lang w:val="vi-VN"/>
        </w:rPr>
        <w:t xml:space="preserve"> </w:t>
      </w:r>
      <w:r w:rsidR="00831128">
        <w:rPr>
          <w:lang w:val="vi-VN"/>
        </w:rPr>
        <w:t>Kế hoạch thực hiện</w:t>
      </w:r>
      <w:bookmarkEnd w:id="27"/>
    </w:p>
    <w:p w14:paraId="2B738CAF" w14:textId="4C10E440" w:rsidR="00A616D0" w:rsidRDefault="00A616D0" w:rsidP="00A616D0">
      <w:pPr>
        <w:pStyle w:val="Caption"/>
        <w:keepNext/>
        <w:jc w:val="left"/>
      </w:pPr>
      <w:bookmarkStart w:id="28" w:name="_Toc95397949"/>
      <w:r>
        <w:t xml:space="preserve">Bảng </w:t>
      </w:r>
      <w:fldSimple w:instr=" STYLEREF 1 \s ">
        <w:r>
          <w:rPr>
            <w:noProof/>
          </w:rPr>
          <w:t>2</w:t>
        </w:r>
      </w:fldSimple>
      <w:r>
        <w:t>.</w:t>
      </w:r>
      <w:fldSimple w:instr=" SEQ Bảng \* ARABIC \s 1 ">
        <w:r>
          <w:rPr>
            <w:noProof/>
          </w:rPr>
          <w:t>1</w:t>
        </w:r>
      </w:fldSimple>
      <w:r>
        <w:t xml:space="preserve"> Kế hoạch thực hiện</w:t>
      </w:r>
      <w:bookmarkEnd w:id="28"/>
    </w:p>
    <w:tbl>
      <w:tblPr>
        <w:tblStyle w:val="TableGrid"/>
        <w:tblW w:w="0" w:type="auto"/>
        <w:jc w:val="center"/>
        <w:tblLook w:val="04A0" w:firstRow="1" w:lastRow="0" w:firstColumn="1" w:lastColumn="0" w:noHBand="0" w:noVBand="1"/>
      </w:tblPr>
      <w:tblGrid>
        <w:gridCol w:w="708"/>
        <w:gridCol w:w="3089"/>
        <w:gridCol w:w="1824"/>
        <w:gridCol w:w="1818"/>
        <w:gridCol w:w="1816"/>
      </w:tblGrid>
      <w:tr w:rsidR="00796318" w:rsidRPr="001E51EA" w14:paraId="113298A8" w14:textId="77777777" w:rsidTr="00A616D0">
        <w:trPr>
          <w:jc w:val="center"/>
        </w:trPr>
        <w:tc>
          <w:tcPr>
            <w:tcW w:w="708" w:type="dxa"/>
            <w:vAlign w:val="center"/>
          </w:tcPr>
          <w:p w14:paraId="1D36E105" w14:textId="7666EAC9" w:rsidR="00796318" w:rsidRPr="001E51EA" w:rsidRDefault="00796318" w:rsidP="00A247F0">
            <w:pPr>
              <w:jc w:val="center"/>
              <w:rPr>
                <w:b/>
                <w:sz w:val="26"/>
                <w:szCs w:val="26"/>
              </w:rPr>
            </w:pPr>
            <w:r w:rsidRPr="001E51EA">
              <w:rPr>
                <w:b/>
                <w:sz w:val="26"/>
                <w:szCs w:val="26"/>
              </w:rPr>
              <w:t>STT</w:t>
            </w:r>
          </w:p>
        </w:tc>
        <w:tc>
          <w:tcPr>
            <w:tcW w:w="3089" w:type="dxa"/>
            <w:vAlign w:val="center"/>
          </w:tcPr>
          <w:p w14:paraId="5D634353" w14:textId="1C474CD8" w:rsidR="00796318" w:rsidRPr="001E51EA" w:rsidRDefault="00796318" w:rsidP="00796318">
            <w:pPr>
              <w:rPr>
                <w:b/>
                <w:sz w:val="26"/>
                <w:szCs w:val="26"/>
              </w:rPr>
            </w:pPr>
            <w:r w:rsidRPr="001E51EA">
              <w:rPr>
                <w:b/>
                <w:sz w:val="26"/>
                <w:szCs w:val="26"/>
              </w:rPr>
              <w:t>To Do List</w:t>
            </w:r>
          </w:p>
        </w:tc>
        <w:tc>
          <w:tcPr>
            <w:tcW w:w="1824" w:type="dxa"/>
            <w:vAlign w:val="center"/>
          </w:tcPr>
          <w:p w14:paraId="441A9E12" w14:textId="585C0962" w:rsidR="00796318" w:rsidRPr="001E51EA" w:rsidRDefault="00796318" w:rsidP="00796318">
            <w:pPr>
              <w:rPr>
                <w:b/>
                <w:sz w:val="26"/>
                <w:szCs w:val="26"/>
              </w:rPr>
            </w:pPr>
            <w:r w:rsidRPr="001E51EA">
              <w:rPr>
                <w:b/>
                <w:sz w:val="26"/>
                <w:szCs w:val="26"/>
              </w:rPr>
              <w:t>Assign</w:t>
            </w:r>
          </w:p>
        </w:tc>
        <w:tc>
          <w:tcPr>
            <w:tcW w:w="1818" w:type="dxa"/>
            <w:vAlign w:val="center"/>
          </w:tcPr>
          <w:p w14:paraId="4C2EE6FD" w14:textId="39F81AB1" w:rsidR="00796318" w:rsidRPr="001E51EA" w:rsidRDefault="00796318" w:rsidP="00796318">
            <w:pPr>
              <w:rPr>
                <w:b/>
                <w:sz w:val="26"/>
                <w:szCs w:val="26"/>
              </w:rPr>
            </w:pPr>
            <w:r w:rsidRPr="001E51EA">
              <w:rPr>
                <w:b/>
                <w:sz w:val="26"/>
                <w:szCs w:val="26"/>
              </w:rPr>
              <w:t>Start date</w:t>
            </w:r>
          </w:p>
        </w:tc>
        <w:tc>
          <w:tcPr>
            <w:tcW w:w="1816" w:type="dxa"/>
            <w:vAlign w:val="center"/>
          </w:tcPr>
          <w:p w14:paraId="3E605891" w14:textId="6FD8403D" w:rsidR="00796318" w:rsidRPr="001E51EA" w:rsidRDefault="00796318" w:rsidP="00796318">
            <w:pPr>
              <w:rPr>
                <w:b/>
                <w:sz w:val="26"/>
                <w:szCs w:val="26"/>
              </w:rPr>
            </w:pPr>
            <w:r w:rsidRPr="001E51EA">
              <w:rPr>
                <w:b/>
                <w:sz w:val="26"/>
                <w:szCs w:val="26"/>
              </w:rPr>
              <w:t>End date</w:t>
            </w:r>
          </w:p>
        </w:tc>
      </w:tr>
      <w:tr w:rsidR="00796318" w:rsidRPr="001E51EA" w14:paraId="7FA39A28" w14:textId="77777777" w:rsidTr="00A616D0">
        <w:trPr>
          <w:jc w:val="center"/>
        </w:trPr>
        <w:tc>
          <w:tcPr>
            <w:tcW w:w="708" w:type="dxa"/>
            <w:vAlign w:val="center"/>
          </w:tcPr>
          <w:p w14:paraId="5D1720AC" w14:textId="0D57C763" w:rsidR="00796318" w:rsidRPr="001E51EA" w:rsidRDefault="00796318" w:rsidP="00A247F0">
            <w:pPr>
              <w:jc w:val="center"/>
              <w:rPr>
                <w:b/>
                <w:sz w:val="26"/>
                <w:szCs w:val="26"/>
              </w:rPr>
            </w:pPr>
            <w:r w:rsidRPr="001E51EA">
              <w:rPr>
                <w:b/>
                <w:sz w:val="26"/>
                <w:szCs w:val="26"/>
              </w:rPr>
              <w:t>1</w:t>
            </w:r>
          </w:p>
        </w:tc>
        <w:tc>
          <w:tcPr>
            <w:tcW w:w="3089" w:type="dxa"/>
            <w:vAlign w:val="center"/>
          </w:tcPr>
          <w:p w14:paraId="5B4D56CD" w14:textId="1640BEEB" w:rsidR="00796318" w:rsidRPr="001E51EA" w:rsidRDefault="00796318" w:rsidP="00796318">
            <w:pPr>
              <w:rPr>
                <w:sz w:val="26"/>
                <w:szCs w:val="26"/>
              </w:rPr>
            </w:pPr>
            <w:r w:rsidRPr="001E51EA">
              <w:rPr>
                <w:sz w:val="26"/>
                <w:szCs w:val="26"/>
              </w:rPr>
              <w:t>Xác định Scope</w:t>
            </w:r>
          </w:p>
        </w:tc>
        <w:tc>
          <w:tcPr>
            <w:tcW w:w="1824" w:type="dxa"/>
            <w:vAlign w:val="center"/>
          </w:tcPr>
          <w:p w14:paraId="4107DB07" w14:textId="77777777" w:rsidR="00796318" w:rsidRPr="001E51EA" w:rsidRDefault="00796318" w:rsidP="00796318">
            <w:pPr>
              <w:rPr>
                <w:sz w:val="26"/>
                <w:szCs w:val="26"/>
                <w:lang w:val="vi-VN"/>
              </w:rPr>
            </w:pPr>
          </w:p>
        </w:tc>
        <w:tc>
          <w:tcPr>
            <w:tcW w:w="1818" w:type="dxa"/>
            <w:vAlign w:val="center"/>
          </w:tcPr>
          <w:p w14:paraId="656A6C3D" w14:textId="77777777" w:rsidR="00796318" w:rsidRPr="001E51EA" w:rsidRDefault="00796318" w:rsidP="00796318">
            <w:pPr>
              <w:rPr>
                <w:sz w:val="26"/>
                <w:szCs w:val="26"/>
                <w:lang w:val="vi-VN"/>
              </w:rPr>
            </w:pPr>
          </w:p>
        </w:tc>
        <w:tc>
          <w:tcPr>
            <w:tcW w:w="1816" w:type="dxa"/>
            <w:vAlign w:val="center"/>
          </w:tcPr>
          <w:p w14:paraId="3EC7520D" w14:textId="77777777" w:rsidR="00796318" w:rsidRPr="001E51EA" w:rsidRDefault="00796318" w:rsidP="00796318">
            <w:pPr>
              <w:rPr>
                <w:sz w:val="26"/>
                <w:szCs w:val="26"/>
                <w:lang w:val="vi-VN"/>
              </w:rPr>
            </w:pPr>
          </w:p>
        </w:tc>
      </w:tr>
      <w:tr w:rsidR="00796318" w:rsidRPr="001E51EA" w14:paraId="27177276" w14:textId="77777777" w:rsidTr="00A616D0">
        <w:trPr>
          <w:jc w:val="center"/>
        </w:trPr>
        <w:tc>
          <w:tcPr>
            <w:tcW w:w="708" w:type="dxa"/>
            <w:vAlign w:val="center"/>
          </w:tcPr>
          <w:p w14:paraId="425DDDC7" w14:textId="3FBDB3AB" w:rsidR="00796318" w:rsidRPr="001E51EA" w:rsidRDefault="00796318" w:rsidP="00A247F0">
            <w:pPr>
              <w:jc w:val="center"/>
              <w:rPr>
                <w:b/>
                <w:sz w:val="26"/>
                <w:szCs w:val="26"/>
              </w:rPr>
            </w:pPr>
            <w:r w:rsidRPr="001E51EA">
              <w:rPr>
                <w:b/>
                <w:sz w:val="26"/>
                <w:szCs w:val="26"/>
              </w:rPr>
              <w:t>2</w:t>
            </w:r>
          </w:p>
        </w:tc>
        <w:tc>
          <w:tcPr>
            <w:tcW w:w="3089" w:type="dxa"/>
            <w:vAlign w:val="center"/>
          </w:tcPr>
          <w:p w14:paraId="2611EED7" w14:textId="4E4E4788" w:rsidR="00796318" w:rsidRPr="001E51EA" w:rsidRDefault="00796318" w:rsidP="00796318">
            <w:pPr>
              <w:rPr>
                <w:sz w:val="26"/>
                <w:szCs w:val="26"/>
              </w:rPr>
            </w:pPr>
            <w:r w:rsidRPr="001E51EA">
              <w:rPr>
                <w:sz w:val="26"/>
                <w:szCs w:val="26"/>
              </w:rPr>
              <w:t>Thiết kế hệ thống</w:t>
            </w:r>
          </w:p>
        </w:tc>
        <w:tc>
          <w:tcPr>
            <w:tcW w:w="1824" w:type="dxa"/>
            <w:vAlign w:val="center"/>
          </w:tcPr>
          <w:p w14:paraId="190475E4" w14:textId="77777777" w:rsidR="00796318" w:rsidRPr="001E51EA" w:rsidRDefault="00796318" w:rsidP="00796318">
            <w:pPr>
              <w:rPr>
                <w:sz w:val="26"/>
                <w:szCs w:val="26"/>
                <w:lang w:val="vi-VN"/>
              </w:rPr>
            </w:pPr>
          </w:p>
        </w:tc>
        <w:tc>
          <w:tcPr>
            <w:tcW w:w="1818" w:type="dxa"/>
            <w:vAlign w:val="center"/>
          </w:tcPr>
          <w:p w14:paraId="5B2B5FC1" w14:textId="77777777" w:rsidR="00796318" w:rsidRPr="001E51EA" w:rsidRDefault="00796318" w:rsidP="00796318">
            <w:pPr>
              <w:rPr>
                <w:sz w:val="26"/>
                <w:szCs w:val="26"/>
                <w:lang w:val="vi-VN"/>
              </w:rPr>
            </w:pPr>
          </w:p>
        </w:tc>
        <w:tc>
          <w:tcPr>
            <w:tcW w:w="1816" w:type="dxa"/>
            <w:vAlign w:val="center"/>
          </w:tcPr>
          <w:p w14:paraId="2A05443C" w14:textId="77777777" w:rsidR="00796318" w:rsidRPr="001E51EA" w:rsidRDefault="00796318" w:rsidP="00796318">
            <w:pPr>
              <w:rPr>
                <w:sz w:val="26"/>
                <w:szCs w:val="26"/>
                <w:lang w:val="vi-VN"/>
              </w:rPr>
            </w:pPr>
          </w:p>
        </w:tc>
      </w:tr>
      <w:tr w:rsidR="00796318" w:rsidRPr="001E51EA" w14:paraId="0306E745" w14:textId="77777777" w:rsidTr="00A616D0">
        <w:trPr>
          <w:jc w:val="center"/>
        </w:trPr>
        <w:tc>
          <w:tcPr>
            <w:tcW w:w="708" w:type="dxa"/>
            <w:vAlign w:val="center"/>
          </w:tcPr>
          <w:p w14:paraId="498EE957" w14:textId="590FE531" w:rsidR="00796318" w:rsidRPr="001E51EA" w:rsidRDefault="00796318" w:rsidP="00A247F0">
            <w:pPr>
              <w:jc w:val="center"/>
              <w:rPr>
                <w:b/>
                <w:sz w:val="26"/>
                <w:szCs w:val="26"/>
              </w:rPr>
            </w:pPr>
            <w:r w:rsidRPr="001E51EA">
              <w:rPr>
                <w:b/>
                <w:sz w:val="26"/>
                <w:szCs w:val="26"/>
              </w:rPr>
              <w:t>3</w:t>
            </w:r>
          </w:p>
        </w:tc>
        <w:tc>
          <w:tcPr>
            <w:tcW w:w="3089" w:type="dxa"/>
            <w:vAlign w:val="center"/>
          </w:tcPr>
          <w:p w14:paraId="0A9A8B98" w14:textId="66A97632" w:rsidR="00796318" w:rsidRPr="001E51EA" w:rsidRDefault="00796318" w:rsidP="00796318">
            <w:pPr>
              <w:rPr>
                <w:sz w:val="26"/>
                <w:szCs w:val="26"/>
              </w:rPr>
            </w:pPr>
            <w:r w:rsidRPr="001E51EA">
              <w:rPr>
                <w:sz w:val="26"/>
                <w:szCs w:val="26"/>
              </w:rPr>
              <w:t>Thiết kế cơ sở dữ liệu</w:t>
            </w:r>
          </w:p>
        </w:tc>
        <w:tc>
          <w:tcPr>
            <w:tcW w:w="1824" w:type="dxa"/>
            <w:vAlign w:val="center"/>
          </w:tcPr>
          <w:p w14:paraId="65EA09A7" w14:textId="77777777" w:rsidR="00796318" w:rsidRPr="001E51EA" w:rsidRDefault="00796318" w:rsidP="00796318">
            <w:pPr>
              <w:rPr>
                <w:sz w:val="26"/>
                <w:szCs w:val="26"/>
                <w:lang w:val="vi-VN"/>
              </w:rPr>
            </w:pPr>
          </w:p>
        </w:tc>
        <w:tc>
          <w:tcPr>
            <w:tcW w:w="1818" w:type="dxa"/>
            <w:vAlign w:val="center"/>
          </w:tcPr>
          <w:p w14:paraId="5E8137CA" w14:textId="77777777" w:rsidR="00796318" w:rsidRPr="001E51EA" w:rsidRDefault="00796318" w:rsidP="00796318">
            <w:pPr>
              <w:rPr>
                <w:sz w:val="26"/>
                <w:szCs w:val="26"/>
                <w:lang w:val="vi-VN"/>
              </w:rPr>
            </w:pPr>
          </w:p>
        </w:tc>
        <w:tc>
          <w:tcPr>
            <w:tcW w:w="1816" w:type="dxa"/>
            <w:vAlign w:val="center"/>
          </w:tcPr>
          <w:p w14:paraId="1E461E58" w14:textId="77777777" w:rsidR="00796318" w:rsidRPr="001E51EA" w:rsidRDefault="00796318" w:rsidP="00796318">
            <w:pPr>
              <w:rPr>
                <w:sz w:val="26"/>
                <w:szCs w:val="26"/>
                <w:lang w:val="vi-VN"/>
              </w:rPr>
            </w:pPr>
          </w:p>
        </w:tc>
      </w:tr>
      <w:tr w:rsidR="00796318" w:rsidRPr="001E51EA" w14:paraId="4A2A401A" w14:textId="77777777" w:rsidTr="00A616D0">
        <w:trPr>
          <w:jc w:val="center"/>
        </w:trPr>
        <w:tc>
          <w:tcPr>
            <w:tcW w:w="708" w:type="dxa"/>
            <w:vAlign w:val="center"/>
          </w:tcPr>
          <w:p w14:paraId="3AE2F89D" w14:textId="5BF3AF8C" w:rsidR="00796318" w:rsidRPr="001E51EA" w:rsidRDefault="00796318" w:rsidP="00A247F0">
            <w:pPr>
              <w:jc w:val="center"/>
              <w:rPr>
                <w:b/>
                <w:sz w:val="26"/>
                <w:szCs w:val="26"/>
              </w:rPr>
            </w:pPr>
            <w:r w:rsidRPr="001E51EA">
              <w:rPr>
                <w:b/>
                <w:sz w:val="26"/>
                <w:szCs w:val="26"/>
              </w:rPr>
              <w:lastRenderedPageBreak/>
              <w:t>4</w:t>
            </w:r>
          </w:p>
        </w:tc>
        <w:tc>
          <w:tcPr>
            <w:tcW w:w="3089" w:type="dxa"/>
            <w:vAlign w:val="center"/>
          </w:tcPr>
          <w:p w14:paraId="306881DF" w14:textId="59846020" w:rsidR="00796318" w:rsidRPr="001E51EA" w:rsidRDefault="00796318" w:rsidP="00796318">
            <w:pPr>
              <w:rPr>
                <w:sz w:val="26"/>
                <w:szCs w:val="26"/>
              </w:rPr>
            </w:pPr>
            <w:r w:rsidRPr="001E51EA">
              <w:rPr>
                <w:sz w:val="26"/>
                <w:szCs w:val="26"/>
              </w:rPr>
              <w:t>Khởi tạo BE</w:t>
            </w:r>
          </w:p>
        </w:tc>
        <w:tc>
          <w:tcPr>
            <w:tcW w:w="1824" w:type="dxa"/>
            <w:vAlign w:val="center"/>
          </w:tcPr>
          <w:p w14:paraId="344B0288" w14:textId="77777777" w:rsidR="00796318" w:rsidRPr="001E51EA" w:rsidRDefault="00796318" w:rsidP="00796318">
            <w:pPr>
              <w:rPr>
                <w:sz w:val="26"/>
                <w:szCs w:val="26"/>
                <w:lang w:val="vi-VN"/>
              </w:rPr>
            </w:pPr>
          </w:p>
        </w:tc>
        <w:tc>
          <w:tcPr>
            <w:tcW w:w="1818" w:type="dxa"/>
            <w:vAlign w:val="center"/>
          </w:tcPr>
          <w:p w14:paraId="3CACEFED" w14:textId="77777777" w:rsidR="00796318" w:rsidRPr="001E51EA" w:rsidRDefault="00796318" w:rsidP="00796318">
            <w:pPr>
              <w:rPr>
                <w:sz w:val="26"/>
                <w:szCs w:val="26"/>
                <w:lang w:val="vi-VN"/>
              </w:rPr>
            </w:pPr>
          </w:p>
        </w:tc>
        <w:tc>
          <w:tcPr>
            <w:tcW w:w="1816" w:type="dxa"/>
            <w:vAlign w:val="center"/>
          </w:tcPr>
          <w:p w14:paraId="517D2CBD" w14:textId="77777777" w:rsidR="00796318" w:rsidRPr="001E51EA" w:rsidRDefault="00796318" w:rsidP="00796318">
            <w:pPr>
              <w:rPr>
                <w:sz w:val="26"/>
                <w:szCs w:val="26"/>
                <w:lang w:val="vi-VN"/>
              </w:rPr>
            </w:pPr>
          </w:p>
        </w:tc>
      </w:tr>
      <w:tr w:rsidR="00796318" w:rsidRPr="001E51EA" w14:paraId="27E16D67" w14:textId="77777777" w:rsidTr="00A616D0">
        <w:trPr>
          <w:jc w:val="center"/>
        </w:trPr>
        <w:tc>
          <w:tcPr>
            <w:tcW w:w="708" w:type="dxa"/>
            <w:vAlign w:val="center"/>
          </w:tcPr>
          <w:p w14:paraId="51E9FF6F" w14:textId="116A7CC3" w:rsidR="00796318" w:rsidRPr="001E51EA" w:rsidRDefault="00796318" w:rsidP="00A247F0">
            <w:pPr>
              <w:jc w:val="center"/>
              <w:rPr>
                <w:b/>
                <w:sz w:val="26"/>
                <w:szCs w:val="26"/>
              </w:rPr>
            </w:pPr>
            <w:r w:rsidRPr="001E51EA">
              <w:rPr>
                <w:b/>
                <w:sz w:val="26"/>
                <w:szCs w:val="26"/>
              </w:rPr>
              <w:t>5</w:t>
            </w:r>
          </w:p>
        </w:tc>
        <w:tc>
          <w:tcPr>
            <w:tcW w:w="3089" w:type="dxa"/>
            <w:vAlign w:val="center"/>
          </w:tcPr>
          <w:p w14:paraId="18F924EF" w14:textId="1424568B" w:rsidR="00796318" w:rsidRPr="001E51EA" w:rsidRDefault="00796318" w:rsidP="00796318">
            <w:pPr>
              <w:rPr>
                <w:sz w:val="26"/>
                <w:szCs w:val="26"/>
              </w:rPr>
            </w:pPr>
            <w:r w:rsidRPr="001E51EA">
              <w:rPr>
                <w:sz w:val="26"/>
                <w:szCs w:val="26"/>
              </w:rPr>
              <w:t>Khởi tạo FE</w:t>
            </w:r>
          </w:p>
        </w:tc>
        <w:tc>
          <w:tcPr>
            <w:tcW w:w="1824" w:type="dxa"/>
            <w:vAlign w:val="center"/>
          </w:tcPr>
          <w:p w14:paraId="290AB5F9" w14:textId="77777777" w:rsidR="00796318" w:rsidRPr="001E51EA" w:rsidRDefault="00796318" w:rsidP="00796318">
            <w:pPr>
              <w:rPr>
                <w:sz w:val="26"/>
                <w:szCs w:val="26"/>
                <w:lang w:val="vi-VN"/>
              </w:rPr>
            </w:pPr>
          </w:p>
        </w:tc>
        <w:tc>
          <w:tcPr>
            <w:tcW w:w="1818" w:type="dxa"/>
            <w:vAlign w:val="center"/>
          </w:tcPr>
          <w:p w14:paraId="1AF3E06F" w14:textId="77777777" w:rsidR="00796318" w:rsidRPr="001E51EA" w:rsidRDefault="00796318" w:rsidP="00796318">
            <w:pPr>
              <w:rPr>
                <w:sz w:val="26"/>
                <w:szCs w:val="26"/>
                <w:lang w:val="vi-VN"/>
              </w:rPr>
            </w:pPr>
          </w:p>
        </w:tc>
        <w:tc>
          <w:tcPr>
            <w:tcW w:w="1816" w:type="dxa"/>
            <w:vAlign w:val="center"/>
          </w:tcPr>
          <w:p w14:paraId="18F5C709" w14:textId="77777777" w:rsidR="00796318" w:rsidRPr="001E51EA" w:rsidRDefault="00796318" w:rsidP="00796318">
            <w:pPr>
              <w:rPr>
                <w:sz w:val="26"/>
                <w:szCs w:val="26"/>
                <w:lang w:val="vi-VN"/>
              </w:rPr>
            </w:pPr>
          </w:p>
        </w:tc>
      </w:tr>
      <w:tr w:rsidR="00796318" w:rsidRPr="001E51EA" w14:paraId="64C7B689" w14:textId="77777777" w:rsidTr="00A616D0">
        <w:trPr>
          <w:jc w:val="center"/>
        </w:trPr>
        <w:tc>
          <w:tcPr>
            <w:tcW w:w="708" w:type="dxa"/>
            <w:vAlign w:val="center"/>
          </w:tcPr>
          <w:p w14:paraId="0E2EC6B0" w14:textId="6F20DEBA" w:rsidR="00796318" w:rsidRPr="001E51EA" w:rsidRDefault="00796318" w:rsidP="00A247F0">
            <w:pPr>
              <w:jc w:val="center"/>
              <w:rPr>
                <w:b/>
                <w:sz w:val="26"/>
                <w:szCs w:val="26"/>
              </w:rPr>
            </w:pPr>
            <w:r w:rsidRPr="001E51EA">
              <w:rPr>
                <w:b/>
                <w:sz w:val="26"/>
                <w:szCs w:val="26"/>
              </w:rPr>
              <w:t>6</w:t>
            </w:r>
          </w:p>
        </w:tc>
        <w:tc>
          <w:tcPr>
            <w:tcW w:w="3089" w:type="dxa"/>
            <w:vAlign w:val="center"/>
          </w:tcPr>
          <w:p w14:paraId="3388FF3E" w14:textId="0988E2DD" w:rsidR="00796318" w:rsidRPr="001E51EA" w:rsidRDefault="00796318" w:rsidP="00796318">
            <w:pPr>
              <w:rPr>
                <w:sz w:val="26"/>
                <w:szCs w:val="26"/>
              </w:rPr>
            </w:pPr>
            <w:r w:rsidRPr="001E51EA">
              <w:rPr>
                <w:sz w:val="26"/>
                <w:szCs w:val="26"/>
              </w:rPr>
              <w:t>Thiết kế API List</w:t>
            </w:r>
          </w:p>
        </w:tc>
        <w:tc>
          <w:tcPr>
            <w:tcW w:w="1824" w:type="dxa"/>
            <w:vAlign w:val="center"/>
          </w:tcPr>
          <w:p w14:paraId="29B4B4EF" w14:textId="77777777" w:rsidR="00796318" w:rsidRPr="001E51EA" w:rsidRDefault="00796318" w:rsidP="00796318">
            <w:pPr>
              <w:rPr>
                <w:sz w:val="26"/>
                <w:szCs w:val="26"/>
                <w:lang w:val="vi-VN"/>
              </w:rPr>
            </w:pPr>
          </w:p>
        </w:tc>
        <w:tc>
          <w:tcPr>
            <w:tcW w:w="1818" w:type="dxa"/>
            <w:vAlign w:val="center"/>
          </w:tcPr>
          <w:p w14:paraId="148DEC46" w14:textId="77777777" w:rsidR="00796318" w:rsidRPr="001E51EA" w:rsidRDefault="00796318" w:rsidP="00796318">
            <w:pPr>
              <w:rPr>
                <w:sz w:val="26"/>
                <w:szCs w:val="26"/>
                <w:lang w:val="vi-VN"/>
              </w:rPr>
            </w:pPr>
          </w:p>
        </w:tc>
        <w:tc>
          <w:tcPr>
            <w:tcW w:w="1816" w:type="dxa"/>
            <w:vAlign w:val="center"/>
          </w:tcPr>
          <w:p w14:paraId="23ADFCCB" w14:textId="77777777" w:rsidR="00796318" w:rsidRPr="001E51EA" w:rsidRDefault="00796318" w:rsidP="00796318">
            <w:pPr>
              <w:rPr>
                <w:sz w:val="26"/>
                <w:szCs w:val="26"/>
                <w:lang w:val="vi-VN"/>
              </w:rPr>
            </w:pPr>
          </w:p>
        </w:tc>
      </w:tr>
      <w:tr w:rsidR="00796318" w:rsidRPr="001E51EA" w14:paraId="384B6823" w14:textId="77777777" w:rsidTr="00A616D0">
        <w:trPr>
          <w:jc w:val="center"/>
        </w:trPr>
        <w:tc>
          <w:tcPr>
            <w:tcW w:w="708" w:type="dxa"/>
            <w:vAlign w:val="center"/>
          </w:tcPr>
          <w:p w14:paraId="5CB287D9" w14:textId="23CE5FA3" w:rsidR="00796318" w:rsidRPr="001E51EA" w:rsidRDefault="00796318" w:rsidP="00A247F0">
            <w:pPr>
              <w:jc w:val="center"/>
              <w:rPr>
                <w:b/>
                <w:sz w:val="26"/>
                <w:szCs w:val="26"/>
              </w:rPr>
            </w:pPr>
            <w:r w:rsidRPr="001E51EA">
              <w:rPr>
                <w:b/>
                <w:sz w:val="26"/>
                <w:szCs w:val="26"/>
              </w:rPr>
              <w:t>7</w:t>
            </w:r>
          </w:p>
        </w:tc>
        <w:tc>
          <w:tcPr>
            <w:tcW w:w="3089" w:type="dxa"/>
            <w:vAlign w:val="center"/>
          </w:tcPr>
          <w:p w14:paraId="4812871E" w14:textId="2E0DA551" w:rsidR="00796318" w:rsidRPr="001E51EA" w:rsidRDefault="00796318" w:rsidP="00796318">
            <w:pPr>
              <w:rPr>
                <w:sz w:val="26"/>
                <w:szCs w:val="26"/>
              </w:rPr>
            </w:pPr>
            <w:r w:rsidRPr="001E51EA">
              <w:rPr>
                <w:sz w:val="26"/>
                <w:szCs w:val="26"/>
              </w:rPr>
              <w:t>Thiết kế Flow Notification</w:t>
            </w:r>
          </w:p>
        </w:tc>
        <w:tc>
          <w:tcPr>
            <w:tcW w:w="1824" w:type="dxa"/>
            <w:vAlign w:val="center"/>
          </w:tcPr>
          <w:p w14:paraId="09D66A56" w14:textId="77777777" w:rsidR="00796318" w:rsidRPr="001E51EA" w:rsidRDefault="00796318" w:rsidP="00796318">
            <w:pPr>
              <w:rPr>
                <w:sz w:val="26"/>
                <w:szCs w:val="26"/>
                <w:lang w:val="vi-VN"/>
              </w:rPr>
            </w:pPr>
          </w:p>
        </w:tc>
        <w:tc>
          <w:tcPr>
            <w:tcW w:w="1818" w:type="dxa"/>
            <w:vAlign w:val="center"/>
          </w:tcPr>
          <w:p w14:paraId="01BA0FF5" w14:textId="77777777" w:rsidR="00796318" w:rsidRPr="001E51EA" w:rsidRDefault="00796318" w:rsidP="00796318">
            <w:pPr>
              <w:rPr>
                <w:sz w:val="26"/>
                <w:szCs w:val="26"/>
                <w:lang w:val="vi-VN"/>
              </w:rPr>
            </w:pPr>
          </w:p>
        </w:tc>
        <w:tc>
          <w:tcPr>
            <w:tcW w:w="1816" w:type="dxa"/>
            <w:vAlign w:val="center"/>
          </w:tcPr>
          <w:p w14:paraId="5A02CBA5" w14:textId="77777777" w:rsidR="00796318" w:rsidRPr="001E51EA" w:rsidRDefault="00796318" w:rsidP="00796318">
            <w:pPr>
              <w:rPr>
                <w:sz w:val="26"/>
                <w:szCs w:val="26"/>
                <w:lang w:val="vi-VN"/>
              </w:rPr>
            </w:pPr>
          </w:p>
        </w:tc>
      </w:tr>
      <w:tr w:rsidR="00796318" w:rsidRPr="001E51EA" w14:paraId="1914C614" w14:textId="77777777" w:rsidTr="00A616D0">
        <w:trPr>
          <w:jc w:val="center"/>
        </w:trPr>
        <w:tc>
          <w:tcPr>
            <w:tcW w:w="708" w:type="dxa"/>
            <w:vAlign w:val="center"/>
          </w:tcPr>
          <w:p w14:paraId="3FE6E679" w14:textId="4CC503A2" w:rsidR="00796318" w:rsidRPr="001E51EA" w:rsidRDefault="00796318" w:rsidP="00A247F0">
            <w:pPr>
              <w:jc w:val="center"/>
              <w:rPr>
                <w:b/>
                <w:sz w:val="26"/>
                <w:szCs w:val="26"/>
              </w:rPr>
            </w:pPr>
            <w:r w:rsidRPr="001E51EA">
              <w:rPr>
                <w:b/>
                <w:sz w:val="26"/>
                <w:szCs w:val="26"/>
              </w:rPr>
              <w:t>8</w:t>
            </w:r>
          </w:p>
        </w:tc>
        <w:tc>
          <w:tcPr>
            <w:tcW w:w="3089" w:type="dxa"/>
            <w:vAlign w:val="center"/>
          </w:tcPr>
          <w:p w14:paraId="18248F0B" w14:textId="0701554A" w:rsidR="00796318" w:rsidRPr="001E51EA" w:rsidRDefault="00796318" w:rsidP="00796318">
            <w:pPr>
              <w:rPr>
                <w:sz w:val="26"/>
                <w:szCs w:val="26"/>
              </w:rPr>
            </w:pPr>
            <w:r w:rsidRPr="001E51EA">
              <w:rPr>
                <w:sz w:val="26"/>
                <w:szCs w:val="26"/>
              </w:rPr>
              <w:t>Thiết kế UI</w:t>
            </w:r>
          </w:p>
        </w:tc>
        <w:tc>
          <w:tcPr>
            <w:tcW w:w="1824" w:type="dxa"/>
            <w:vAlign w:val="center"/>
          </w:tcPr>
          <w:p w14:paraId="4D905FBA" w14:textId="77777777" w:rsidR="00796318" w:rsidRPr="001E51EA" w:rsidRDefault="00796318" w:rsidP="00796318">
            <w:pPr>
              <w:rPr>
                <w:sz w:val="26"/>
                <w:szCs w:val="26"/>
                <w:lang w:val="vi-VN"/>
              </w:rPr>
            </w:pPr>
          </w:p>
        </w:tc>
        <w:tc>
          <w:tcPr>
            <w:tcW w:w="1818" w:type="dxa"/>
            <w:vAlign w:val="center"/>
          </w:tcPr>
          <w:p w14:paraId="36B54E65" w14:textId="77777777" w:rsidR="00796318" w:rsidRPr="001E51EA" w:rsidRDefault="00796318" w:rsidP="00796318">
            <w:pPr>
              <w:rPr>
                <w:sz w:val="26"/>
                <w:szCs w:val="26"/>
                <w:lang w:val="vi-VN"/>
              </w:rPr>
            </w:pPr>
          </w:p>
        </w:tc>
        <w:tc>
          <w:tcPr>
            <w:tcW w:w="1816" w:type="dxa"/>
            <w:vAlign w:val="center"/>
          </w:tcPr>
          <w:p w14:paraId="648D3AC7" w14:textId="77777777" w:rsidR="00796318" w:rsidRPr="001E51EA" w:rsidRDefault="00796318" w:rsidP="00796318">
            <w:pPr>
              <w:rPr>
                <w:sz w:val="26"/>
                <w:szCs w:val="26"/>
                <w:lang w:val="vi-VN"/>
              </w:rPr>
            </w:pPr>
          </w:p>
        </w:tc>
      </w:tr>
      <w:tr w:rsidR="00796318" w:rsidRPr="001E51EA" w14:paraId="4F96C9F0" w14:textId="77777777" w:rsidTr="00A616D0">
        <w:trPr>
          <w:jc w:val="center"/>
        </w:trPr>
        <w:tc>
          <w:tcPr>
            <w:tcW w:w="708" w:type="dxa"/>
            <w:vAlign w:val="center"/>
          </w:tcPr>
          <w:p w14:paraId="4CFFA250" w14:textId="35E68921" w:rsidR="00796318" w:rsidRPr="001E51EA" w:rsidRDefault="00796318" w:rsidP="00A247F0">
            <w:pPr>
              <w:jc w:val="center"/>
              <w:rPr>
                <w:b/>
                <w:sz w:val="26"/>
                <w:szCs w:val="26"/>
              </w:rPr>
            </w:pPr>
            <w:r w:rsidRPr="001E51EA">
              <w:rPr>
                <w:b/>
                <w:sz w:val="26"/>
                <w:szCs w:val="26"/>
              </w:rPr>
              <w:t>9</w:t>
            </w:r>
          </w:p>
        </w:tc>
        <w:tc>
          <w:tcPr>
            <w:tcW w:w="3089" w:type="dxa"/>
            <w:vAlign w:val="center"/>
          </w:tcPr>
          <w:p w14:paraId="0602C7FC" w14:textId="667798D4" w:rsidR="00796318" w:rsidRPr="001E51EA" w:rsidRDefault="00796318" w:rsidP="00796318">
            <w:pPr>
              <w:rPr>
                <w:sz w:val="26"/>
                <w:szCs w:val="26"/>
              </w:rPr>
            </w:pPr>
            <w:r w:rsidRPr="001E51EA">
              <w:rPr>
                <w:sz w:val="26"/>
                <w:szCs w:val="26"/>
              </w:rPr>
              <w:t>UI Web &amp; App</w:t>
            </w:r>
          </w:p>
        </w:tc>
        <w:tc>
          <w:tcPr>
            <w:tcW w:w="1824" w:type="dxa"/>
            <w:vAlign w:val="center"/>
          </w:tcPr>
          <w:p w14:paraId="33BEB7C2" w14:textId="77777777" w:rsidR="00796318" w:rsidRPr="001E51EA" w:rsidRDefault="00796318" w:rsidP="00796318">
            <w:pPr>
              <w:rPr>
                <w:sz w:val="26"/>
                <w:szCs w:val="26"/>
                <w:lang w:val="vi-VN"/>
              </w:rPr>
            </w:pPr>
          </w:p>
        </w:tc>
        <w:tc>
          <w:tcPr>
            <w:tcW w:w="1818" w:type="dxa"/>
            <w:vAlign w:val="center"/>
          </w:tcPr>
          <w:p w14:paraId="369C6392" w14:textId="77777777" w:rsidR="00796318" w:rsidRPr="001E51EA" w:rsidRDefault="00796318" w:rsidP="00796318">
            <w:pPr>
              <w:rPr>
                <w:sz w:val="26"/>
                <w:szCs w:val="26"/>
                <w:lang w:val="vi-VN"/>
              </w:rPr>
            </w:pPr>
          </w:p>
        </w:tc>
        <w:tc>
          <w:tcPr>
            <w:tcW w:w="1816" w:type="dxa"/>
            <w:vAlign w:val="center"/>
          </w:tcPr>
          <w:p w14:paraId="28A4A691" w14:textId="77777777" w:rsidR="00796318" w:rsidRPr="001E51EA" w:rsidRDefault="00796318" w:rsidP="00796318">
            <w:pPr>
              <w:rPr>
                <w:sz w:val="26"/>
                <w:szCs w:val="26"/>
                <w:lang w:val="vi-VN"/>
              </w:rPr>
            </w:pPr>
          </w:p>
        </w:tc>
      </w:tr>
      <w:tr w:rsidR="00796318" w:rsidRPr="001E51EA" w14:paraId="390AACC6" w14:textId="77777777" w:rsidTr="00A616D0">
        <w:trPr>
          <w:jc w:val="center"/>
        </w:trPr>
        <w:tc>
          <w:tcPr>
            <w:tcW w:w="708" w:type="dxa"/>
            <w:vAlign w:val="center"/>
          </w:tcPr>
          <w:p w14:paraId="66CDDE0B" w14:textId="6FDAE131" w:rsidR="00796318" w:rsidRPr="001E51EA" w:rsidRDefault="00796318" w:rsidP="00A247F0">
            <w:pPr>
              <w:jc w:val="center"/>
              <w:rPr>
                <w:b/>
                <w:sz w:val="26"/>
                <w:szCs w:val="26"/>
              </w:rPr>
            </w:pPr>
            <w:r w:rsidRPr="001E51EA">
              <w:rPr>
                <w:b/>
                <w:sz w:val="26"/>
                <w:szCs w:val="26"/>
              </w:rPr>
              <w:t>10</w:t>
            </w:r>
          </w:p>
        </w:tc>
        <w:tc>
          <w:tcPr>
            <w:tcW w:w="3089" w:type="dxa"/>
            <w:vAlign w:val="center"/>
          </w:tcPr>
          <w:p w14:paraId="02CC2E62" w14:textId="4B69F29E" w:rsidR="00796318" w:rsidRPr="001E51EA" w:rsidRDefault="00796318" w:rsidP="00796318">
            <w:pPr>
              <w:rPr>
                <w:sz w:val="26"/>
                <w:szCs w:val="26"/>
              </w:rPr>
            </w:pPr>
            <w:r w:rsidRPr="001E51EA">
              <w:rPr>
                <w:sz w:val="26"/>
                <w:szCs w:val="26"/>
              </w:rPr>
              <w:t>API</w:t>
            </w:r>
          </w:p>
        </w:tc>
        <w:tc>
          <w:tcPr>
            <w:tcW w:w="1824" w:type="dxa"/>
            <w:vAlign w:val="center"/>
          </w:tcPr>
          <w:p w14:paraId="6E1C05AB" w14:textId="77777777" w:rsidR="00796318" w:rsidRPr="001E51EA" w:rsidRDefault="00796318" w:rsidP="00796318">
            <w:pPr>
              <w:rPr>
                <w:sz w:val="26"/>
                <w:szCs w:val="26"/>
                <w:lang w:val="vi-VN"/>
              </w:rPr>
            </w:pPr>
          </w:p>
        </w:tc>
        <w:tc>
          <w:tcPr>
            <w:tcW w:w="1818" w:type="dxa"/>
            <w:vAlign w:val="center"/>
          </w:tcPr>
          <w:p w14:paraId="4412676F" w14:textId="77777777" w:rsidR="00796318" w:rsidRPr="001E51EA" w:rsidRDefault="00796318" w:rsidP="00796318">
            <w:pPr>
              <w:rPr>
                <w:sz w:val="26"/>
                <w:szCs w:val="26"/>
                <w:lang w:val="vi-VN"/>
              </w:rPr>
            </w:pPr>
          </w:p>
        </w:tc>
        <w:tc>
          <w:tcPr>
            <w:tcW w:w="1816" w:type="dxa"/>
            <w:vAlign w:val="center"/>
          </w:tcPr>
          <w:p w14:paraId="1116F6E7" w14:textId="77777777" w:rsidR="00796318" w:rsidRPr="001E51EA" w:rsidRDefault="00796318" w:rsidP="00796318">
            <w:pPr>
              <w:rPr>
                <w:sz w:val="26"/>
                <w:szCs w:val="26"/>
                <w:lang w:val="vi-VN"/>
              </w:rPr>
            </w:pPr>
          </w:p>
        </w:tc>
      </w:tr>
      <w:tr w:rsidR="00796318" w:rsidRPr="001E51EA" w14:paraId="3402F3B4" w14:textId="77777777" w:rsidTr="00A616D0">
        <w:trPr>
          <w:jc w:val="center"/>
        </w:trPr>
        <w:tc>
          <w:tcPr>
            <w:tcW w:w="708" w:type="dxa"/>
            <w:vAlign w:val="center"/>
          </w:tcPr>
          <w:p w14:paraId="6992EBE3" w14:textId="263D0995" w:rsidR="00796318" w:rsidRPr="001E51EA" w:rsidRDefault="00796318" w:rsidP="00A247F0">
            <w:pPr>
              <w:jc w:val="center"/>
              <w:rPr>
                <w:b/>
                <w:sz w:val="26"/>
                <w:szCs w:val="26"/>
              </w:rPr>
            </w:pPr>
            <w:r w:rsidRPr="001E51EA">
              <w:rPr>
                <w:b/>
                <w:sz w:val="26"/>
                <w:szCs w:val="26"/>
              </w:rPr>
              <w:t>11</w:t>
            </w:r>
          </w:p>
        </w:tc>
        <w:tc>
          <w:tcPr>
            <w:tcW w:w="3089" w:type="dxa"/>
            <w:vAlign w:val="center"/>
          </w:tcPr>
          <w:p w14:paraId="44705A00" w14:textId="41FA55ED" w:rsidR="00796318" w:rsidRPr="001E51EA" w:rsidRDefault="00796318" w:rsidP="00796318">
            <w:pPr>
              <w:rPr>
                <w:sz w:val="26"/>
                <w:szCs w:val="26"/>
              </w:rPr>
            </w:pPr>
            <w:r w:rsidRPr="001E51EA">
              <w:rPr>
                <w:sz w:val="26"/>
                <w:szCs w:val="26"/>
              </w:rPr>
              <w:t>Integrate FE and BE</w:t>
            </w:r>
          </w:p>
        </w:tc>
        <w:tc>
          <w:tcPr>
            <w:tcW w:w="1824" w:type="dxa"/>
            <w:vAlign w:val="center"/>
          </w:tcPr>
          <w:p w14:paraId="2539997A" w14:textId="77777777" w:rsidR="00796318" w:rsidRPr="001E51EA" w:rsidRDefault="00796318" w:rsidP="00796318">
            <w:pPr>
              <w:rPr>
                <w:sz w:val="26"/>
                <w:szCs w:val="26"/>
                <w:lang w:val="vi-VN"/>
              </w:rPr>
            </w:pPr>
          </w:p>
        </w:tc>
        <w:tc>
          <w:tcPr>
            <w:tcW w:w="1818" w:type="dxa"/>
            <w:vAlign w:val="center"/>
          </w:tcPr>
          <w:p w14:paraId="2DC1B13E" w14:textId="77777777" w:rsidR="00796318" w:rsidRPr="001E51EA" w:rsidRDefault="00796318" w:rsidP="00796318">
            <w:pPr>
              <w:rPr>
                <w:sz w:val="26"/>
                <w:szCs w:val="26"/>
                <w:lang w:val="vi-VN"/>
              </w:rPr>
            </w:pPr>
          </w:p>
        </w:tc>
        <w:tc>
          <w:tcPr>
            <w:tcW w:w="1816" w:type="dxa"/>
            <w:vAlign w:val="center"/>
          </w:tcPr>
          <w:p w14:paraId="7AB95BC8" w14:textId="77777777" w:rsidR="00796318" w:rsidRPr="001E51EA" w:rsidRDefault="00796318" w:rsidP="00796318">
            <w:pPr>
              <w:rPr>
                <w:sz w:val="26"/>
                <w:szCs w:val="26"/>
                <w:lang w:val="vi-VN"/>
              </w:rPr>
            </w:pPr>
          </w:p>
        </w:tc>
      </w:tr>
      <w:tr w:rsidR="00796318" w:rsidRPr="001E51EA" w14:paraId="5E64C966" w14:textId="77777777" w:rsidTr="00A616D0">
        <w:trPr>
          <w:jc w:val="center"/>
        </w:trPr>
        <w:tc>
          <w:tcPr>
            <w:tcW w:w="708" w:type="dxa"/>
            <w:vAlign w:val="center"/>
          </w:tcPr>
          <w:p w14:paraId="704C1788" w14:textId="176CA61B" w:rsidR="00796318" w:rsidRPr="001E51EA" w:rsidRDefault="00796318" w:rsidP="00A247F0">
            <w:pPr>
              <w:jc w:val="center"/>
              <w:rPr>
                <w:b/>
                <w:sz w:val="26"/>
                <w:szCs w:val="26"/>
              </w:rPr>
            </w:pPr>
            <w:r w:rsidRPr="001E51EA">
              <w:rPr>
                <w:b/>
                <w:sz w:val="26"/>
                <w:szCs w:val="26"/>
              </w:rPr>
              <w:t>12</w:t>
            </w:r>
          </w:p>
        </w:tc>
        <w:tc>
          <w:tcPr>
            <w:tcW w:w="3089" w:type="dxa"/>
            <w:vAlign w:val="center"/>
          </w:tcPr>
          <w:p w14:paraId="322F9FC3" w14:textId="63C8C354" w:rsidR="00796318" w:rsidRPr="001E51EA" w:rsidRDefault="00796318" w:rsidP="00796318">
            <w:pPr>
              <w:rPr>
                <w:sz w:val="26"/>
                <w:szCs w:val="26"/>
              </w:rPr>
            </w:pPr>
            <w:r w:rsidRPr="001E51EA">
              <w:rPr>
                <w:sz w:val="26"/>
                <w:szCs w:val="26"/>
              </w:rPr>
              <w:t>Integrate Notification flow</w:t>
            </w:r>
          </w:p>
        </w:tc>
        <w:tc>
          <w:tcPr>
            <w:tcW w:w="1824" w:type="dxa"/>
            <w:vAlign w:val="center"/>
          </w:tcPr>
          <w:p w14:paraId="6810D048" w14:textId="77777777" w:rsidR="00796318" w:rsidRPr="001E51EA" w:rsidRDefault="00796318" w:rsidP="00796318">
            <w:pPr>
              <w:rPr>
                <w:sz w:val="26"/>
                <w:szCs w:val="26"/>
                <w:lang w:val="vi-VN"/>
              </w:rPr>
            </w:pPr>
          </w:p>
        </w:tc>
        <w:tc>
          <w:tcPr>
            <w:tcW w:w="1818" w:type="dxa"/>
            <w:vAlign w:val="center"/>
          </w:tcPr>
          <w:p w14:paraId="68134F31" w14:textId="77777777" w:rsidR="00796318" w:rsidRPr="001E51EA" w:rsidRDefault="00796318" w:rsidP="00796318">
            <w:pPr>
              <w:rPr>
                <w:sz w:val="26"/>
                <w:szCs w:val="26"/>
                <w:lang w:val="vi-VN"/>
              </w:rPr>
            </w:pPr>
          </w:p>
        </w:tc>
        <w:tc>
          <w:tcPr>
            <w:tcW w:w="1816" w:type="dxa"/>
            <w:vAlign w:val="center"/>
          </w:tcPr>
          <w:p w14:paraId="47D2005D" w14:textId="77777777" w:rsidR="00796318" w:rsidRPr="001E51EA" w:rsidRDefault="00796318" w:rsidP="00796318">
            <w:pPr>
              <w:rPr>
                <w:sz w:val="26"/>
                <w:szCs w:val="26"/>
                <w:lang w:val="vi-VN"/>
              </w:rPr>
            </w:pPr>
          </w:p>
        </w:tc>
      </w:tr>
      <w:tr w:rsidR="00796318" w:rsidRPr="001E51EA" w14:paraId="165E7869" w14:textId="77777777" w:rsidTr="00A616D0">
        <w:trPr>
          <w:jc w:val="center"/>
        </w:trPr>
        <w:tc>
          <w:tcPr>
            <w:tcW w:w="708" w:type="dxa"/>
            <w:vAlign w:val="center"/>
          </w:tcPr>
          <w:p w14:paraId="5B8F312F" w14:textId="5CEA1F1A" w:rsidR="00796318" w:rsidRPr="001E51EA" w:rsidRDefault="00796318" w:rsidP="00A247F0">
            <w:pPr>
              <w:jc w:val="center"/>
              <w:rPr>
                <w:b/>
                <w:sz w:val="26"/>
                <w:szCs w:val="26"/>
              </w:rPr>
            </w:pPr>
            <w:r w:rsidRPr="001E51EA">
              <w:rPr>
                <w:b/>
                <w:sz w:val="26"/>
                <w:szCs w:val="26"/>
              </w:rPr>
              <w:t>13</w:t>
            </w:r>
          </w:p>
        </w:tc>
        <w:tc>
          <w:tcPr>
            <w:tcW w:w="3089" w:type="dxa"/>
            <w:vAlign w:val="center"/>
          </w:tcPr>
          <w:p w14:paraId="1F5EBDD4" w14:textId="74701F95" w:rsidR="00796318" w:rsidRPr="001E51EA" w:rsidRDefault="00796318" w:rsidP="00796318">
            <w:pPr>
              <w:rPr>
                <w:sz w:val="26"/>
                <w:szCs w:val="26"/>
              </w:rPr>
            </w:pPr>
            <w:r w:rsidRPr="001E51EA">
              <w:rPr>
                <w:sz w:val="26"/>
                <w:szCs w:val="26"/>
              </w:rPr>
              <w:t>Test</w:t>
            </w:r>
          </w:p>
        </w:tc>
        <w:tc>
          <w:tcPr>
            <w:tcW w:w="1824" w:type="dxa"/>
            <w:vAlign w:val="center"/>
          </w:tcPr>
          <w:p w14:paraId="10A53B1F" w14:textId="77777777" w:rsidR="00796318" w:rsidRPr="001E51EA" w:rsidRDefault="00796318" w:rsidP="00796318">
            <w:pPr>
              <w:rPr>
                <w:sz w:val="26"/>
                <w:szCs w:val="26"/>
                <w:lang w:val="vi-VN"/>
              </w:rPr>
            </w:pPr>
          </w:p>
        </w:tc>
        <w:tc>
          <w:tcPr>
            <w:tcW w:w="1818" w:type="dxa"/>
            <w:vAlign w:val="center"/>
          </w:tcPr>
          <w:p w14:paraId="2DD9C438" w14:textId="77777777" w:rsidR="00796318" w:rsidRPr="001E51EA" w:rsidRDefault="00796318" w:rsidP="00796318">
            <w:pPr>
              <w:rPr>
                <w:sz w:val="26"/>
                <w:szCs w:val="26"/>
                <w:lang w:val="vi-VN"/>
              </w:rPr>
            </w:pPr>
          </w:p>
        </w:tc>
        <w:tc>
          <w:tcPr>
            <w:tcW w:w="1816" w:type="dxa"/>
            <w:vAlign w:val="center"/>
          </w:tcPr>
          <w:p w14:paraId="1649556A" w14:textId="77777777" w:rsidR="00796318" w:rsidRPr="001E51EA" w:rsidRDefault="00796318" w:rsidP="00796318">
            <w:pPr>
              <w:rPr>
                <w:sz w:val="26"/>
                <w:szCs w:val="26"/>
                <w:lang w:val="vi-VN"/>
              </w:rPr>
            </w:pPr>
          </w:p>
        </w:tc>
      </w:tr>
    </w:tbl>
    <w:p w14:paraId="7ABBE2A8" w14:textId="77777777" w:rsidR="00BF5FF9" w:rsidRDefault="00BF5FF9">
      <w:pPr>
        <w:spacing w:after="200" w:line="276" w:lineRule="auto"/>
        <w:rPr>
          <w:rFonts w:eastAsiaTheme="majorEastAsia" w:cstheme="majorBidi"/>
          <w:b/>
          <w:bCs/>
          <w:sz w:val="32"/>
          <w:szCs w:val="28"/>
        </w:rPr>
      </w:pPr>
      <w:r>
        <w:br w:type="page"/>
      </w:r>
    </w:p>
    <w:p w14:paraId="03A3DF92" w14:textId="1A0A0FA0" w:rsidR="00BF5FF9" w:rsidRPr="00876865" w:rsidRDefault="00794874" w:rsidP="00794874">
      <w:pPr>
        <w:pStyle w:val="Heading1"/>
        <w:numPr>
          <w:ilvl w:val="0"/>
          <w:numId w:val="0"/>
        </w:numPr>
      </w:pPr>
      <w:bookmarkStart w:id="29" w:name="_Toc95486779"/>
      <w:r>
        <w:lastRenderedPageBreak/>
        <w:t>CHƯƠNG 3</w:t>
      </w:r>
      <w:r w:rsidR="001245FB" w:rsidRPr="00876865">
        <w:t xml:space="preserve"> – </w:t>
      </w:r>
      <w:r w:rsidR="00ED75AE">
        <w:t>TRANG WEB</w:t>
      </w:r>
      <w:bookmarkEnd w:id="29"/>
      <w:r w:rsidR="00ED75AE">
        <w:t xml:space="preserve"> </w:t>
      </w:r>
    </w:p>
    <w:p w14:paraId="4755BBD2" w14:textId="1050E711" w:rsidR="0054376E" w:rsidRDefault="008C4FF9" w:rsidP="008C4FF9">
      <w:pPr>
        <w:pStyle w:val="Heading2"/>
        <w:numPr>
          <w:ilvl w:val="0"/>
          <w:numId w:val="0"/>
        </w:numPr>
      </w:pPr>
      <w:bookmarkStart w:id="30" w:name="_Toc95486780"/>
      <w:r>
        <w:t>3.1</w:t>
      </w:r>
      <w:r w:rsidR="0054376E">
        <w:t xml:space="preserve"> Trang </w:t>
      </w:r>
      <w:r w:rsidR="003D7D7F">
        <w:t>đăng nhập</w:t>
      </w:r>
      <w:bookmarkEnd w:id="30"/>
    </w:p>
    <w:p w14:paraId="335E6487" w14:textId="7BACB86F" w:rsidR="00414C95" w:rsidRPr="00414C95" w:rsidRDefault="00414C95" w:rsidP="00414C95">
      <w:pPr>
        <w:pStyle w:val="Nidungvnbn"/>
        <w:rPr>
          <w:szCs w:val="24"/>
        </w:rPr>
      </w:pPr>
      <w:r>
        <w:t>Admin và merchant sẽ sử dụng chung một trang login (</w:t>
      </w:r>
      <w:r w:rsidR="006C128F">
        <w:t>hình 4</w:t>
      </w:r>
      <w:r>
        <w:t>).</w:t>
      </w:r>
    </w:p>
    <w:p w14:paraId="47434C1C" w14:textId="77777777" w:rsidR="00414C95" w:rsidRDefault="00414C95" w:rsidP="00414C95">
      <w:pPr>
        <w:pStyle w:val="Nidungvnbn"/>
      </w:pPr>
      <w:r>
        <w:t>Admin sẽ có một tài khoản mặc định được tạo sẵn</w:t>
      </w:r>
    </w:p>
    <w:p w14:paraId="7BCBA96E" w14:textId="7E9DA88E" w:rsidR="00414C95" w:rsidRDefault="00CB569A" w:rsidP="00FC13BA">
      <w:pPr>
        <w:pStyle w:val="Nidungvnbn"/>
        <w:numPr>
          <w:ilvl w:val="0"/>
          <w:numId w:val="4"/>
        </w:numPr>
      </w:pPr>
      <w:r>
        <w:t>email</w:t>
      </w:r>
      <w:r w:rsidR="00414C95">
        <w:t>: admin</w:t>
      </w:r>
      <w:r>
        <w:t>@gmail.com</w:t>
      </w:r>
    </w:p>
    <w:p w14:paraId="4F2FEA4E" w14:textId="5546A88C" w:rsidR="00414C95" w:rsidRDefault="00414C95" w:rsidP="00FC13BA">
      <w:pPr>
        <w:pStyle w:val="Nidungvnbn"/>
        <w:numPr>
          <w:ilvl w:val="0"/>
          <w:numId w:val="4"/>
        </w:numPr>
      </w:pPr>
      <w:r>
        <w:t>password: 123456</w:t>
      </w:r>
    </w:p>
    <w:p w14:paraId="7C3C8A39" w14:textId="0D33D1CF" w:rsidR="00414C95" w:rsidRDefault="00C22EF8" w:rsidP="00414C95">
      <w:pPr>
        <w:pStyle w:val="Nidungvnbn"/>
      </w:pPr>
      <w:r>
        <w:t>Merchant sẽ có </w:t>
      </w:r>
      <w:r w:rsidR="00414C95">
        <w:t>thể login bằng tài khoản do phía admin đã tạo</w:t>
      </w:r>
      <w:r w:rsidR="003A55C9">
        <w:t>.</w:t>
      </w:r>
      <w:r w:rsidR="00414C95">
        <w:t> </w:t>
      </w:r>
    </w:p>
    <w:p w14:paraId="2982E4CE" w14:textId="7EB99B81" w:rsidR="00414C95" w:rsidRDefault="00414C95" w:rsidP="00414C95">
      <w:pPr>
        <w:pStyle w:val="Nidungvnbn"/>
      </w:pPr>
      <w:r>
        <w:t>Sau khi login, dựa trên role của tài khoản được lưu ở phía database, web sẽ điều hướng tài khoản dựa trên role của tài khoản đó.</w:t>
      </w:r>
    </w:p>
    <w:p w14:paraId="11C0D11A" w14:textId="77777777" w:rsidR="00125CBC" w:rsidRDefault="00EB041C" w:rsidP="00125CBC">
      <w:pPr>
        <w:pStyle w:val="Nidungvnbn"/>
        <w:keepNext/>
        <w:jc w:val="center"/>
      </w:pPr>
      <w:r>
        <w:rPr>
          <w:rFonts w:ascii="Arial" w:hAnsi="Arial" w:cs="Arial"/>
          <w:noProof/>
          <w:color w:val="000000"/>
          <w:bdr w:val="none" w:sz="0" w:space="0" w:color="auto" w:frame="1"/>
        </w:rPr>
        <w:drawing>
          <wp:inline distT="0" distB="0" distL="0" distR="0" wp14:anchorId="090CF2BC" wp14:editId="5079BBD1">
            <wp:extent cx="5730240" cy="3581400"/>
            <wp:effectExtent l="0" t="0" r="3810" b="0"/>
            <wp:docPr id="38" name="Picture 38" descr="https://lh6.googleusercontent.com/5DOWBMbKhBSJBw7zgm5Vwnu7wqQZdjpzZ9y3cmNyYseZoVIpNaVxHag6isiNgBBzq7m0VWcUHisunssjsTZL2UepQP40JXWJxb7t6oezbMn0NFxoxALE9BzoEC5VTG6nU0Qfh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DOWBMbKhBSJBw7zgm5Vwnu7wqQZdjpzZ9y3cmNyYseZoVIpNaVxHag6isiNgBBzq7m0VWcUHisunssjsTZL2UepQP40JXWJxb7t6oezbMn0NFxoxALE9BzoEC5VTG6nU0QfhOs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451EFA08" w14:textId="25B294AD" w:rsidR="00EB041C" w:rsidRDefault="00125CBC" w:rsidP="00125CBC">
      <w:pPr>
        <w:pStyle w:val="Caption"/>
      </w:pPr>
      <w:bookmarkStart w:id="31" w:name="_Toc95487819"/>
      <w:r>
        <w:t xml:space="preserve">Hình </w:t>
      </w:r>
      <w:fldSimple w:instr=" SEQ Hình \* ARABIC ">
        <w:r w:rsidR="00DD5422">
          <w:rPr>
            <w:noProof/>
          </w:rPr>
          <w:t>4</w:t>
        </w:r>
      </w:fldSimple>
      <w:r>
        <w:t>.Giao diện trang đăng nhập</w:t>
      </w:r>
      <w:bookmarkEnd w:id="31"/>
    </w:p>
    <w:p w14:paraId="74ACB968" w14:textId="7053FD90" w:rsidR="0054376E" w:rsidRDefault="00CB64F0" w:rsidP="00CB64F0">
      <w:pPr>
        <w:pStyle w:val="Heading2"/>
        <w:numPr>
          <w:ilvl w:val="0"/>
          <w:numId w:val="0"/>
        </w:numPr>
      </w:pPr>
      <w:bookmarkStart w:id="32" w:name="_Toc95486781"/>
      <w:r>
        <w:lastRenderedPageBreak/>
        <w:t>3.2</w:t>
      </w:r>
      <w:r w:rsidR="0054376E">
        <w:t xml:space="preserve"> </w:t>
      </w:r>
      <w:r w:rsidR="00644B5A">
        <w:t>Trang q</w:t>
      </w:r>
      <w:r w:rsidR="0054376E">
        <w:t>uản lý Merchant</w:t>
      </w:r>
      <w:bookmarkEnd w:id="32"/>
    </w:p>
    <w:p w14:paraId="080B986F" w14:textId="501766AE" w:rsidR="001D008B" w:rsidRPr="001D008B" w:rsidRDefault="001D008B" w:rsidP="001D008B">
      <w:pPr>
        <w:pStyle w:val="Nidungvnbn"/>
        <w:rPr>
          <w:szCs w:val="24"/>
        </w:rPr>
      </w:pPr>
      <w:r>
        <w:t>Dựa trên tham khảo các ứng dụng quản lý của momo, baemin, Merchant và Shipper sẽ được admin khởi tạo.</w:t>
      </w:r>
    </w:p>
    <w:p w14:paraId="67D636A0" w14:textId="77805F87" w:rsidR="001D008B" w:rsidRDefault="001D008B" w:rsidP="001D008B">
      <w:pPr>
        <w:pStyle w:val="Nidungvnbn"/>
      </w:pPr>
      <w:r>
        <w:t>Merchant sẽ được phía admin khởi tạo bao gồm những trường sau:</w:t>
      </w:r>
    </w:p>
    <w:p w14:paraId="0DD11B5E" w14:textId="5C07BA22" w:rsidR="001D008B" w:rsidRDefault="001D008B" w:rsidP="00FC13BA">
      <w:pPr>
        <w:pStyle w:val="Nidungvnbn"/>
        <w:numPr>
          <w:ilvl w:val="0"/>
          <w:numId w:val="4"/>
        </w:numPr>
        <w:rPr>
          <w:szCs w:val="24"/>
        </w:rPr>
      </w:pPr>
      <w:r>
        <w:t>merchant name</w:t>
      </w:r>
    </w:p>
    <w:p w14:paraId="2A138D59" w14:textId="3EA8701C" w:rsidR="001D008B" w:rsidRDefault="001D008B" w:rsidP="00FC13BA">
      <w:pPr>
        <w:pStyle w:val="Nidungvnbn"/>
        <w:numPr>
          <w:ilvl w:val="0"/>
          <w:numId w:val="4"/>
        </w:numPr>
      </w:pPr>
      <w:r>
        <w:t>email</w:t>
      </w:r>
    </w:p>
    <w:p w14:paraId="4B226743" w14:textId="2F38B39C" w:rsidR="001D008B" w:rsidRDefault="001D008B" w:rsidP="00FC13BA">
      <w:pPr>
        <w:pStyle w:val="Nidungvnbn"/>
        <w:numPr>
          <w:ilvl w:val="0"/>
          <w:numId w:val="4"/>
        </w:numPr>
      </w:pPr>
      <w:r>
        <w:t>password</w:t>
      </w:r>
    </w:p>
    <w:p w14:paraId="01E041F5" w14:textId="4E901685" w:rsidR="001D008B" w:rsidRDefault="001D008B" w:rsidP="00FC13BA">
      <w:pPr>
        <w:pStyle w:val="Nidungvnbn"/>
        <w:numPr>
          <w:ilvl w:val="0"/>
          <w:numId w:val="4"/>
        </w:numPr>
      </w:pPr>
      <w:r>
        <w:t>description</w:t>
      </w:r>
    </w:p>
    <w:p w14:paraId="134F1040" w14:textId="537755AC" w:rsidR="001D008B" w:rsidRDefault="001D008B" w:rsidP="00FC13BA">
      <w:pPr>
        <w:pStyle w:val="Nidungvnbn"/>
        <w:numPr>
          <w:ilvl w:val="0"/>
          <w:numId w:val="4"/>
        </w:numPr>
      </w:pPr>
      <w:r>
        <w:t>address</w:t>
      </w:r>
    </w:p>
    <w:p w14:paraId="5B2F1C3A" w14:textId="0B31314D" w:rsidR="001D008B" w:rsidRDefault="001D008B" w:rsidP="00FC13BA">
      <w:pPr>
        <w:pStyle w:val="Nidungvnbn"/>
        <w:numPr>
          <w:ilvl w:val="0"/>
          <w:numId w:val="4"/>
        </w:numPr>
      </w:pPr>
      <w:r>
        <w:t>category </w:t>
      </w:r>
    </w:p>
    <w:p w14:paraId="12DDC36B" w14:textId="24521EB3" w:rsidR="001D008B" w:rsidRDefault="001D008B" w:rsidP="00FC13BA">
      <w:pPr>
        <w:pStyle w:val="Nidungvnbn"/>
        <w:numPr>
          <w:ilvl w:val="0"/>
          <w:numId w:val="4"/>
        </w:numPr>
      </w:pPr>
      <w:r>
        <w:t>image</w:t>
      </w:r>
    </w:p>
    <w:p w14:paraId="5D5B01DD" w14:textId="77777777" w:rsidR="002F74FA" w:rsidRDefault="002F74FA" w:rsidP="002F74FA">
      <w:pPr>
        <w:pStyle w:val="Nidungvnbn"/>
        <w:rPr>
          <w:szCs w:val="24"/>
        </w:rPr>
      </w:pPr>
      <w:r>
        <w:t>Category của cửa hàng sẽ có những loại sau:</w:t>
      </w:r>
    </w:p>
    <w:p w14:paraId="0763556D" w14:textId="345A8FCA" w:rsidR="002F74FA" w:rsidRDefault="00A7249C" w:rsidP="00FC13BA">
      <w:pPr>
        <w:pStyle w:val="Nidungvnbn"/>
        <w:numPr>
          <w:ilvl w:val="0"/>
          <w:numId w:val="4"/>
        </w:numPr>
      </w:pPr>
      <w:r>
        <w:t>Rice: C</w:t>
      </w:r>
      <w:r w:rsidR="002F74FA">
        <w:t>ác món cơm </w:t>
      </w:r>
    </w:p>
    <w:p w14:paraId="08D0FDC9" w14:textId="0168791D" w:rsidR="002F74FA" w:rsidRDefault="002F74FA" w:rsidP="00FC13BA">
      <w:pPr>
        <w:pStyle w:val="Nidungvnbn"/>
        <w:numPr>
          <w:ilvl w:val="0"/>
          <w:numId w:val="4"/>
        </w:numPr>
      </w:pPr>
      <w:r>
        <w:t>Noodles: Các món mì, bún hoặc các món nước </w:t>
      </w:r>
    </w:p>
    <w:p w14:paraId="54A4AA8F" w14:textId="14346917" w:rsidR="002F74FA" w:rsidRDefault="00A7249C" w:rsidP="00FC13BA">
      <w:pPr>
        <w:pStyle w:val="Nidungvnbn"/>
        <w:numPr>
          <w:ilvl w:val="0"/>
          <w:numId w:val="4"/>
        </w:numPr>
      </w:pPr>
      <w:r>
        <w:t>Drinks: C</w:t>
      </w:r>
      <w:r w:rsidR="002F74FA">
        <w:t xml:space="preserve">ác thức uống </w:t>
      </w:r>
      <w:proofErr w:type="gramStart"/>
      <w:r w:rsidR="002F74FA">
        <w:t>( cafe</w:t>
      </w:r>
      <w:proofErr w:type="gramEnd"/>
      <w:r w:rsidR="002F74FA">
        <w:t>, trà sữa ,..) </w:t>
      </w:r>
    </w:p>
    <w:p w14:paraId="4C302609" w14:textId="06094E85" w:rsidR="002F74FA" w:rsidRDefault="002F74FA" w:rsidP="00FC13BA">
      <w:pPr>
        <w:pStyle w:val="Nidungvnbn"/>
        <w:numPr>
          <w:ilvl w:val="0"/>
          <w:numId w:val="4"/>
        </w:numPr>
      </w:pPr>
      <w:r>
        <w:t>Fast Food: Các món ăn nhanh </w:t>
      </w:r>
    </w:p>
    <w:p w14:paraId="6E300B4C" w14:textId="426D6455" w:rsidR="002F74FA" w:rsidRDefault="002F74FA" w:rsidP="00FC13BA">
      <w:pPr>
        <w:pStyle w:val="Nidungvnbn"/>
        <w:numPr>
          <w:ilvl w:val="0"/>
          <w:numId w:val="4"/>
        </w:numPr>
      </w:pPr>
      <w:r>
        <w:t xml:space="preserve">Healthy: Các món ăn lành mạnh </w:t>
      </w:r>
      <w:proofErr w:type="gramStart"/>
      <w:r>
        <w:t>( ăn</w:t>
      </w:r>
      <w:proofErr w:type="gramEnd"/>
      <w:r>
        <w:t xml:space="preserve"> chay, rau củ ,..</w:t>
      </w:r>
    </w:p>
    <w:p w14:paraId="442E4F41" w14:textId="1282A5A9" w:rsidR="002F74FA" w:rsidRDefault="002F74FA" w:rsidP="00FC13BA">
      <w:pPr>
        <w:pStyle w:val="Nidungvnbn"/>
        <w:numPr>
          <w:ilvl w:val="0"/>
          <w:numId w:val="4"/>
        </w:numPr>
      </w:pPr>
      <w:r>
        <w:t>Snacks: Các món ăn vặt</w:t>
      </w:r>
    </w:p>
    <w:p w14:paraId="318F47C0" w14:textId="77777777" w:rsidR="00125CBC" w:rsidRDefault="00A7249C" w:rsidP="00125CBC">
      <w:pPr>
        <w:pStyle w:val="Nidungvnbn"/>
        <w:keepNext/>
        <w:jc w:val="center"/>
      </w:pPr>
      <w:r>
        <w:rPr>
          <w:rFonts w:ascii="Arial" w:hAnsi="Arial" w:cs="Arial"/>
          <w:noProof/>
          <w:color w:val="000000"/>
          <w:bdr w:val="none" w:sz="0" w:space="0" w:color="auto" w:frame="1"/>
        </w:rPr>
        <w:lastRenderedPageBreak/>
        <w:drawing>
          <wp:inline distT="0" distB="0" distL="0" distR="0" wp14:anchorId="59282C4F" wp14:editId="6CE8F38F">
            <wp:extent cx="5730240" cy="3581400"/>
            <wp:effectExtent l="0" t="0" r="3810" b="0"/>
            <wp:docPr id="41" name="Picture 41" descr="https://lh5.googleusercontent.com/2eu5Z-fkJUhuTZKe_zZpVBRG-u9S12--iHy8VWRKga_VxFIZu9avaD2D4WB5DtghobEdnGyXC7S4pRs5_-_xlLWzJJFBI4yhNHlsKJmyO1Y-jWXbLa-TH6R6JM4H-npWwdrQaH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2eu5Z-fkJUhuTZKe_zZpVBRG-u9S12--iHy8VWRKga_VxFIZu9avaD2D4WB5DtghobEdnGyXC7S4pRs5_-_xlLWzJJFBI4yhNHlsKJmyO1Y-jWXbLa-TH6R6JM4H-npWwdrQaH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7EADB32A" w14:textId="57FC9E1A" w:rsidR="00A7249C" w:rsidRDefault="00125CBC" w:rsidP="00125CBC">
      <w:pPr>
        <w:pStyle w:val="Caption"/>
      </w:pPr>
      <w:bookmarkStart w:id="33" w:name="_Toc95487820"/>
      <w:r>
        <w:t xml:space="preserve">Hình </w:t>
      </w:r>
      <w:fldSimple w:instr=" SEQ Hình \* ARABIC ">
        <w:r w:rsidR="00DD5422">
          <w:rPr>
            <w:noProof/>
          </w:rPr>
          <w:t>5</w:t>
        </w:r>
      </w:fldSimple>
      <w:r>
        <w:t>. Giao diện tạo Merchant</w:t>
      </w:r>
      <w:bookmarkEnd w:id="33"/>
    </w:p>
    <w:p w14:paraId="21B70D38" w14:textId="70C70042" w:rsidR="00A7249C" w:rsidRDefault="00A7249C" w:rsidP="00A7249C">
      <w:pPr>
        <w:pStyle w:val="Nidungvnbn"/>
        <w:rPr>
          <w:szCs w:val="24"/>
        </w:rPr>
      </w:pPr>
      <w:r>
        <w:t>Merchant được tạo sẽ được thêm vào danh sách merchant do admin quản lý.</w:t>
      </w:r>
    </w:p>
    <w:p w14:paraId="0B5EBCF8" w14:textId="05AD8387" w:rsidR="00A7249C" w:rsidRPr="00A7249C" w:rsidRDefault="00A7249C" w:rsidP="00A7249C">
      <w:pPr>
        <w:pStyle w:val="Nidungvnbn"/>
      </w:pPr>
      <w:r>
        <w:t>Sau khi merchant được khởi tạo, phía merchant sẽ có thể sử dụng email, password admin đã tạo để đăng nhập trên trang quản lý</w:t>
      </w:r>
      <w:r w:rsidR="009F0C75">
        <w:t>.</w:t>
      </w:r>
    </w:p>
    <w:p w14:paraId="0AE74FAB" w14:textId="797A6B29" w:rsidR="0054376E" w:rsidRDefault="00B9370E" w:rsidP="00B9370E">
      <w:pPr>
        <w:pStyle w:val="Heading2"/>
        <w:numPr>
          <w:ilvl w:val="0"/>
          <w:numId w:val="0"/>
        </w:numPr>
      </w:pPr>
      <w:bookmarkStart w:id="34" w:name="_Toc95486782"/>
      <w:r>
        <w:t>3.3</w:t>
      </w:r>
      <w:r w:rsidR="0054376E">
        <w:t xml:space="preserve"> </w:t>
      </w:r>
      <w:r w:rsidR="004110EC">
        <w:t>Trang q</w:t>
      </w:r>
      <w:r w:rsidR="0054376E">
        <w:t>uản lý Shipper</w:t>
      </w:r>
      <w:bookmarkEnd w:id="34"/>
    </w:p>
    <w:p w14:paraId="1FD66D13" w14:textId="0567E1A7" w:rsidR="00D11B60" w:rsidRPr="00D11B60" w:rsidRDefault="00D11B60" w:rsidP="00D11B60">
      <w:pPr>
        <w:pStyle w:val="Nidungvnbn"/>
        <w:rPr>
          <w:szCs w:val="24"/>
        </w:rPr>
      </w:pPr>
      <w:r>
        <w:t>Admin có thể khởi tạo, cập nhật hoặc xoá shipper. </w:t>
      </w:r>
    </w:p>
    <w:p w14:paraId="002325C2" w14:textId="6DF71704" w:rsidR="00D11B60" w:rsidRDefault="00D11B60" w:rsidP="00D11B60">
      <w:pPr>
        <w:pStyle w:val="Nidungvnbn"/>
      </w:pPr>
      <w:r>
        <w:t>Shipper được tạo sẽ được thêm vào danh sách shipper của admin.</w:t>
      </w:r>
    </w:p>
    <w:p w14:paraId="53C4947D" w14:textId="1E1AEE56" w:rsidR="00D11B60" w:rsidRDefault="00D11B60" w:rsidP="00D11B60">
      <w:pPr>
        <w:pStyle w:val="Nidungvnbn"/>
      </w:pPr>
      <w:r>
        <w:t>Sau khi được khởi tạo, phía shipper sẽ có thể sử dụng email, password admin đã tạo để đăng nhập trên ứng dụng.</w:t>
      </w:r>
    </w:p>
    <w:p w14:paraId="37815DE5" w14:textId="77777777" w:rsidR="00D11B60" w:rsidRDefault="00D11B60" w:rsidP="00D11B60">
      <w:pPr>
        <w:pStyle w:val="Nidungvnbn"/>
      </w:pPr>
      <w:r>
        <w:t>Shipper được khởi tạo bao gồm những trường sau: </w:t>
      </w:r>
    </w:p>
    <w:p w14:paraId="78FBF5E7" w14:textId="5B2CFB79" w:rsidR="00D11B60" w:rsidRDefault="00D11B60" w:rsidP="00FC13BA">
      <w:pPr>
        <w:pStyle w:val="Nidungvnbn"/>
        <w:numPr>
          <w:ilvl w:val="0"/>
          <w:numId w:val="4"/>
        </w:numPr>
      </w:pPr>
      <w:r>
        <w:t>Shipper name</w:t>
      </w:r>
    </w:p>
    <w:p w14:paraId="75158558" w14:textId="5F8248B4" w:rsidR="00D11B60" w:rsidRDefault="00D11B60" w:rsidP="00FC13BA">
      <w:pPr>
        <w:pStyle w:val="Nidungvnbn"/>
        <w:numPr>
          <w:ilvl w:val="0"/>
          <w:numId w:val="4"/>
        </w:numPr>
      </w:pPr>
      <w:r>
        <w:lastRenderedPageBreak/>
        <w:t>email</w:t>
      </w:r>
    </w:p>
    <w:p w14:paraId="55A9667F" w14:textId="1B1A8DFF" w:rsidR="00D11B60" w:rsidRDefault="00D11B60" w:rsidP="00FC13BA">
      <w:pPr>
        <w:pStyle w:val="Nidungvnbn"/>
        <w:numPr>
          <w:ilvl w:val="0"/>
          <w:numId w:val="4"/>
        </w:numPr>
      </w:pPr>
      <w:r>
        <w:t>password</w:t>
      </w:r>
    </w:p>
    <w:p w14:paraId="5ECDF4C5" w14:textId="323E81EC" w:rsidR="00D11B60" w:rsidRDefault="00D11B60" w:rsidP="00FC13BA">
      <w:pPr>
        <w:pStyle w:val="Nidungvnbn"/>
        <w:numPr>
          <w:ilvl w:val="0"/>
          <w:numId w:val="4"/>
        </w:numPr>
      </w:pPr>
      <w:r>
        <w:t>phone</w:t>
      </w:r>
    </w:p>
    <w:p w14:paraId="1E341338" w14:textId="52484BAF" w:rsidR="00D11B60" w:rsidRDefault="00D11B60" w:rsidP="00FC13BA">
      <w:pPr>
        <w:pStyle w:val="Nidungvnbn"/>
        <w:numPr>
          <w:ilvl w:val="0"/>
          <w:numId w:val="4"/>
        </w:numPr>
      </w:pPr>
      <w:r>
        <w:t>number plate</w:t>
      </w:r>
    </w:p>
    <w:p w14:paraId="7CDF5B3C" w14:textId="77777777" w:rsidR="00125CBC" w:rsidRDefault="00C86669" w:rsidP="00125CBC">
      <w:pPr>
        <w:pStyle w:val="Nidungvnbn"/>
        <w:keepNext/>
        <w:jc w:val="center"/>
      </w:pPr>
      <w:r>
        <w:rPr>
          <w:rFonts w:ascii="Arial" w:hAnsi="Arial" w:cs="Arial"/>
          <w:noProof/>
          <w:color w:val="000000"/>
          <w:bdr w:val="none" w:sz="0" w:space="0" w:color="auto" w:frame="1"/>
        </w:rPr>
        <w:drawing>
          <wp:inline distT="0" distB="0" distL="0" distR="0" wp14:anchorId="520BD8E9" wp14:editId="6A0629BF">
            <wp:extent cx="5730240" cy="2827020"/>
            <wp:effectExtent l="0" t="0" r="3810" b="0"/>
            <wp:docPr id="43" name="Picture 43" descr="https://lh3.googleusercontent.com/Sr1K6bDLcAoOAokf3en9ene_o5jrbkMTUlnSduATFFUJHoRbZfhT-gxbqcBlyOP6r9QWv_y-QZlimddnt-muZsqQ13zxvYbB19tFkMwszly7Zzqw9Q4Usx2ug8zY_7YnMgUkPV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Sr1K6bDLcAoOAokf3en9ene_o5jrbkMTUlnSduATFFUJHoRbZfhT-gxbqcBlyOP6r9QWv_y-QZlimddnt-muZsqQ13zxvYbB19tFkMwszly7Zzqw9Q4Usx2ug8zY_7YnMgUkPVY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7550ED0A" w14:textId="4FFDE68F" w:rsidR="00C86669" w:rsidRDefault="00125CBC" w:rsidP="00125CBC">
      <w:pPr>
        <w:pStyle w:val="Caption"/>
      </w:pPr>
      <w:bookmarkStart w:id="35" w:name="_Toc95487821"/>
      <w:r>
        <w:t xml:space="preserve">Hình </w:t>
      </w:r>
      <w:fldSimple w:instr=" SEQ Hình \* ARABIC ">
        <w:r w:rsidR="00DD5422">
          <w:rPr>
            <w:noProof/>
          </w:rPr>
          <w:t>6</w:t>
        </w:r>
      </w:fldSimple>
      <w:r>
        <w:t>. Giao diện tạo shipper</w:t>
      </w:r>
      <w:bookmarkEnd w:id="35"/>
    </w:p>
    <w:p w14:paraId="1AF7DD8C" w14:textId="147086AB" w:rsidR="00C86669" w:rsidRDefault="00C86669" w:rsidP="00C86669">
      <w:pPr>
        <w:pStyle w:val="Nidungvnbn"/>
        <w:rPr>
          <w:szCs w:val="24"/>
        </w:rPr>
      </w:pPr>
      <w:r>
        <w:t>Dự kiến cải tiến trong tương lai:</w:t>
      </w:r>
    </w:p>
    <w:p w14:paraId="31FB0E6A" w14:textId="0EB7B463" w:rsidR="00C86669" w:rsidRDefault="00C86669" w:rsidP="00FC13BA">
      <w:pPr>
        <w:pStyle w:val="Nidungvnbn"/>
        <w:numPr>
          <w:ilvl w:val="0"/>
          <w:numId w:val="4"/>
        </w:numPr>
      </w:pPr>
      <w:r>
        <w:t>Sẽ có nhiều admin để quản lý nhiều merchant và shipper </w:t>
      </w:r>
    </w:p>
    <w:p w14:paraId="7B02D0D9" w14:textId="25342029" w:rsidR="00C86669" w:rsidRPr="00C86669" w:rsidRDefault="00C86669" w:rsidP="00FC13BA">
      <w:pPr>
        <w:pStyle w:val="Nidungvnbn"/>
        <w:numPr>
          <w:ilvl w:val="0"/>
          <w:numId w:val="4"/>
        </w:numPr>
      </w:pPr>
      <w:r>
        <w:t xml:space="preserve">Sau khi các tài khoản được tạo sẽ có trạng thái Pending, phía merchant và </w:t>
      </w:r>
      <w:proofErr w:type="gramStart"/>
      <w:r>
        <w:t>shipper  cần</w:t>
      </w:r>
      <w:proofErr w:type="gramEnd"/>
      <w:r>
        <w:t xml:space="preserve"> kích hoạt tài khoản thông qua email được gửi đến để đảm bảo xác thực từ 2 phía admin và phía được đăng ký. Khi tài khoản được kích hoạt, merchant, shipper mới có thể sử dụng để đăng nhập.</w:t>
      </w:r>
    </w:p>
    <w:p w14:paraId="2D2AA7F3" w14:textId="42D0FF1E" w:rsidR="0054376E" w:rsidRDefault="004747DE" w:rsidP="004747DE">
      <w:pPr>
        <w:pStyle w:val="Heading2"/>
        <w:numPr>
          <w:ilvl w:val="0"/>
          <w:numId w:val="0"/>
        </w:numPr>
      </w:pPr>
      <w:bookmarkStart w:id="36" w:name="_Toc95486783"/>
      <w:r>
        <w:t>3.4</w:t>
      </w:r>
      <w:r w:rsidR="0054376E">
        <w:t xml:space="preserve"> Quản lý Order phía Admin</w:t>
      </w:r>
      <w:bookmarkEnd w:id="36"/>
    </w:p>
    <w:p w14:paraId="1EDDF155" w14:textId="77777777" w:rsidR="00CB724D" w:rsidRDefault="00CB724D" w:rsidP="00CB724D">
      <w:pPr>
        <w:pStyle w:val="Nidungvnbn"/>
        <w:rPr>
          <w:szCs w:val="24"/>
        </w:rPr>
      </w:pPr>
      <w:r>
        <w:t>Admin có thể có tất cả danh sách các order và có thể tìm kiếm order dựa trên order Id và status của order. Các trạng thái của order sẽ bao gồm:</w:t>
      </w:r>
    </w:p>
    <w:p w14:paraId="43801AF4" w14:textId="2EE59BE2" w:rsidR="00CB724D" w:rsidRDefault="00CB724D" w:rsidP="00FC13BA">
      <w:pPr>
        <w:pStyle w:val="Nidungvnbn"/>
        <w:numPr>
          <w:ilvl w:val="0"/>
          <w:numId w:val="4"/>
        </w:numPr>
      </w:pPr>
      <w:r>
        <w:lastRenderedPageBreak/>
        <w:t>Finding (Ordering)</w:t>
      </w:r>
    </w:p>
    <w:p w14:paraId="2496CAA6" w14:textId="33612158" w:rsidR="00CB724D" w:rsidRDefault="00CB724D" w:rsidP="00FC13BA">
      <w:pPr>
        <w:pStyle w:val="Nidungvnbn"/>
        <w:numPr>
          <w:ilvl w:val="0"/>
          <w:numId w:val="4"/>
        </w:numPr>
      </w:pPr>
      <w:r>
        <w:t>Preparing</w:t>
      </w:r>
    </w:p>
    <w:p w14:paraId="47E90B23" w14:textId="10C87B1D" w:rsidR="00CB724D" w:rsidRDefault="00CB724D" w:rsidP="00FC13BA">
      <w:pPr>
        <w:pStyle w:val="Nidungvnbn"/>
        <w:numPr>
          <w:ilvl w:val="0"/>
          <w:numId w:val="4"/>
        </w:numPr>
      </w:pPr>
      <w:r>
        <w:t>Delivering</w:t>
      </w:r>
    </w:p>
    <w:p w14:paraId="525D0678" w14:textId="52CA6924" w:rsidR="00CB724D" w:rsidRDefault="00CB724D" w:rsidP="00FC13BA">
      <w:pPr>
        <w:pStyle w:val="Nidungvnbn"/>
        <w:numPr>
          <w:ilvl w:val="0"/>
          <w:numId w:val="4"/>
        </w:numPr>
      </w:pPr>
      <w:r>
        <w:t>Delivered</w:t>
      </w:r>
    </w:p>
    <w:p w14:paraId="55CE11BE" w14:textId="6C7A58B3" w:rsidR="00CB724D" w:rsidRDefault="00CB724D" w:rsidP="00FC13BA">
      <w:pPr>
        <w:pStyle w:val="Nidungvnbn"/>
        <w:numPr>
          <w:ilvl w:val="0"/>
          <w:numId w:val="4"/>
        </w:numPr>
      </w:pPr>
      <w:r>
        <w:t>Received </w:t>
      </w:r>
    </w:p>
    <w:p w14:paraId="100CC247" w14:textId="77777777" w:rsidR="00125CBC" w:rsidRDefault="00CB724D" w:rsidP="00125CBC">
      <w:pPr>
        <w:pStyle w:val="Nidungvnbn"/>
        <w:keepNext/>
        <w:jc w:val="center"/>
      </w:pPr>
      <w:r>
        <w:rPr>
          <w:rFonts w:ascii="Arial" w:hAnsi="Arial" w:cs="Arial"/>
          <w:noProof/>
          <w:color w:val="000000"/>
          <w:bdr w:val="none" w:sz="0" w:space="0" w:color="auto" w:frame="1"/>
        </w:rPr>
        <w:drawing>
          <wp:inline distT="0" distB="0" distL="0" distR="0" wp14:anchorId="2A75F61C" wp14:editId="43C9F781">
            <wp:extent cx="5730240" cy="3581400"/>
            <wp:effectExtent l="0" t="0" r="3810" b="0"/>
            <wp:docPr id="90" name="Picture 90" descr="https://lh3.googleusercontent.com/0ewHhMHau02zzdBAsBvJ1tzkLVA-o6_Ew10vXvCZjjo0g4TmrLA0HnnkN4kaitGv97Io2sw_8s7dbHiX2yGofYGF5wLNR2Cgr9FNsxHOrdyPCBOq3c-HZS70Wa-fzxRp-nUUCk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0ewHhMHau02zzdBAsBvJ1tzkLVA-o6_Ew10vXvCZjjo0g4TmrLA0HnnkN4kaitGv97Io2sw_8s7dbHiX2yGofYGF5wLNR2Cgr9FNsxHOrdyPCBOq3c-HZS70Wa-fzxRp-nUUCkL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64182FD5" w14:textId="766F7F3D" w:rsidR="00CB724D" w:rsidRDefault="00125CBC" w:rsidP="00125CBC">
      <w:pPr>
        <w:pStyle w:val="Caption"/>
      </w:pPr>
      <w:bookmarkStart w:id="37" w:name="_Toc95487822"/>
      <w:r>
        <w:t xml:space="preserve">Hình </w:t>
      </w:r>
      <w:fldSimple w:instr=" SEQ Hình \* ARABIC ">
        <w:r w:rsidR="00DD5422">
          <w:rPr>
            <w:noProof/>
          </w:rPr>
          <w:t>7</w:t>
        </w:r>
      </w:fldSimple>
      <w:r>
        <w:t>. Giao diện quản lý order</w:t>
      </w:r>
      <w:bookmarkEnd w:id="37"/>
    </w:p>
    <w:p w14:paraId="538DDB92" w14:textId="3D12D287" w:rsidR="0025111F" w:rsidRDefault="0025111F" w:rsidP="0025111F">
      <w:pPr>
        <w:pStyle w:val="Nidungvnbn"/>
        <w:rPr>
          <w:szCs w:val="24"/>
        </w:rPr>
      </w:pPr>
      <w:r>
        <w:t>Một order sẽ gồm có những thông tin sau:</w:t>
      </w:r>
    </w:p>
    <w:p w14:paraId="042D53D9" w14:textId="590F1849" w:rsidR="0025111F" w:rsidRDefault="0025111F" w:rsidP="00FC13BA">
      <w:pPr>
        <w:pStyle w:val="Nidungvnbn"/>
        <w:numPr>
          <w:ilvl w:val="0"/>
          <w:numId w:val="4"/>
        </w:numPr>
      </w:pPr>
      <w:r>
        <w:t>Order Id</w:t>
      </w:r>
    </w:p>
    <w:p w14:paraId="59F65D35" w14:textId="3F52D421" w:rsidR="0025111F" w:rsidRDefault="0025111F" w:rsidP="00FC13BA">
      <w:pPr>
        <w:pStyle w:val="Nidungvnbn"/>
        <w:numPr>
          <w:ilvl w:val="0"/>
          <w:numId w:val="4"/>
        </w:numPr>
      </w:pPr>
      <w:r>
        <w:t>Thông tin của merchant thuộc order đó </w:t>
      </w:r>
    </w:p>
    <w:p w14:paraId="5B62AEFE" w14:textId="476A2980" w:rsidR="0025111F" w:rsidRDefault="0025111F" w:rsidP="00FC13BA">
      <w:pPr>
        <w:pStyle w:val="Nidungvnbn"/>
        <w:numPr>
          <w:ilvl w:val="0"/>
          <w:numId w:val="4"/>
        </w:numPr>
      </w:pPr>
      <w:r>
        <w:t>Thông tin shipper đã nhận order </w:t>
      </w:r>
    </w:p>
    <w:p w14:paraId="73E01FF6" w14:textId="795DCDCA" w:rsidR="0025111F" w:rsidRDefault="0025111F" w:rsidP="00FC13BA">
      <w:pPr>
        <w:pStyle w:val="Nidungvnbn"/>
        <w:numPr>
          <w:ilvl w:val="0"/>
          <w:numId w:val="4"/>
        </w:numPr>
      </w:pPr>
      <w:r>
        <w:t xml:space="preserve">Thông tin của user tạo order </w:t>
      </w:r>
      <w:proofErr w:type="gramStart"/>
      <w:r>
        <w:t>( thông</w:t>
      </w:r>
      <w:proofErr w:type="gramEnd"/>
      <w:r>
        <w:t xml:space="preserve"> tin của user, địa chỉ giao hàng)</w:t>
      </w:r>
    </w:p>
    <w:p w14:paraId="4B125AA0" w14:textId="3D55A221" w:rsidR="0025111F" w:rsidRDefault="0025111F" w:rsidP="00FC13BA">
      <w:pPr>
        <w:pStyle w:val="Nidungvnbn"/>
        <w:numPr>
          <w:ilvl w:val="0"/>
          <w:numId w:val="4"/>
        </w:numPr>
      </w:pPr>
      <w:r>
        <w:lastRenderedPageBreak/>
        <w:t>Danh sách và số lượng các món ăn</w:t>
      </w:r>
    </w:p>
    <w:p w14:paraId="7634C594" w14:textId="77777777" w:rsidR="00125CBC" w:rsidRDefault="002C4F23" w:rsidP="00125CBC">
      <w:pPr>
        <w:pStyle w:val="Nidungvnbn"/>
        <w:keepNext/>
        <w:jc w:val="center"/>
      </w:pPr>
      <w:r>
        <w:rPr>
          <w:rFonts w:ascii="Arial" w:hAnsi="Arial" w:cs="Arial"/>
          <w:noProof/>
          <w:color w:val="000000"/>
          <w:bdr w:val="none" w:sz="0" w:space="0" w:color="auto" w:frame="1"/>
        </w:rPr>
        <w:drawing>
          <wp:inline distT="0" distB="0" distL="0" distR="0" wp14:anchorId="159C1CF1" wp14:editId="2B5640BF">
            <wp:extent cx="5730240" cy="3581400"/>
            <wp:effectExtent l="0" t="0" r="3810" b="0"/>
            <wp:docPr id="91" name="Picture 91" descr="https://lh3.googleusercontent.com/qIEbgmLd2_Ier1tMIG23omUP8A4Vu6VnGJhTNNNioqTW0AqK0GLBSeQjnGC8qfGZT2FPuMAE3InTcdqXccZ7AKOl5Eewp9Ygc_L_UFWUPoaqTDB-hy27423K1l_VcEiWGCEy-x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qIEbgmLd2_Ier1tMIG23omUP8A4Vu6VnGJhTNNNioqTW0AqK0GLBSeQjnGC8qfGZT2FPuMAE3InTcdqXccZ7AKOl5Eewp9Ygc_L_UFWUPoaqTDB-hy27423K1l_VcEiWGCEy-xM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07000B94" w14:textId="2EEC43D0" w:rsidR="002C4F23" w:rsidRDefault="00125CBC" w:rsidP="00125CBC">
      <w:pPr>
        <w:pStyle w:val="Caption"/>
      </w:pPr>
      <w:bookmarkStart w:id="38" w:name="_Toc95487823"/>
      <w:r>
        <w:t xml:space="preserve">Hình </w:t>
      </w:r>
      <w:fldSimple w:instr=" SEQ Hình \* ARABIC ">
        <w:r w:rsidR="00DD5422">
          <w:rPr>
            <w:noProof/>
          </w:rPr>
          <w:t>8</w:t>
        </w:r>
      </w:fldSimple>
      <w:r>
        <w:t>. Giao diện thông tin order</w:t>
      </w:r>
      <w:bookmarkEnd w:id="38"/>
    </w:p>
    <w:p w14:paraId="4C7A3288" w14:textId="73AC38D9" w:rsidR="0054376E" w:rsidRDefault="003B735E" w:rsidP="003B735E">
      <w:pPr>
        <w:pStyle w:val="Heading2"/>
        <w:numPr>
          <w:ilvl w:val="0"/>
          <w:numId w:val="0"/>
        </w:numPr>
      </w:pPr>
      <w:bookmarkStart w:id="39" w:name="_Toc95486784"/>
      <w:r>
        <w:t>3.5</w:t>
      </w:r>
      <w:r w:rsidR="0054376E">
        <w:t xml:space="preserve"> Quản lý user</w:t>
      </w:r>
      <w:bookmarkEnd w:id="39"/>
    </w:p>
    <w:p w14:paraId="2DC7F305" w14:textId="08F34663" w:rsidR="00F466F5" w:rsidRDefault="00F466F5" w:rsidP="00F466F5">
      <w:pPr>
        <w:pStyle w:val="Nidungvnbn"/>
      </w:pPr>
      <w:r w:rsidRPr="00F466F5">
        <w:t>Admin có thể lấy danh sách các user đã đăng ký tài khoản thông qua ứng dụng</w:t>
      </w:r>
      <w:r>
        <w:t>.</w:t>
      </w:r>
    </w:p>
    <w:p w14:paraId="2F42B3A3" w14:textId="77777777" w:rsidR="00125CBC" w:rsidRDefault="00F466F5" w:rsidP="00125CBC">
      <w:pPr>
        <w:pStyle w:val="Nidungvnbn"/>
        <w:keepNext/>
        <w:jc w:val="center"/>
      </w:pPr>
      <w:r>
        <w:rPr>
          <w:rFonts w:ascii="Arial" w:hAnsi="Arial" w:cs="Arial"/>
          <w:noProof/>
          <w:color w:val="000000"/>
          <w:bdr w:val="none" w:sz="0" w:space="0" w:color="auto" w:frame="1"/>
        </w:rPr>
        <w:lastRenderedPageBreak/>
        <w:drawing>
          <wp:inline distT="0" distB="0" distL="0" distR="0" wp14:anchorId="49484E79" wp14:editId="3D4AB2E0">
            <wp:extent cx="5730240" cy="3581400"/>
            <wp:effectExtent l="0" t="0" r="3810" b="0"/>
            <wp:docPr id="95" name="Picture 95" descr="https://lh3.googleusercontent.com/TKyC32NaBDpW7Ajzy2SRuNiqefZiyIUOk2XyBdwB8xzc7nq7a2knotAqFSiWrH5vYdWXp8ByEflmO9ZaeDKKYOs03vibpNSm_GI9osrC7tmHB8EZrEJpzsEsKVCDRS3WNthm5D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TKyC32NaBDpW7Ajzy2SRuNiqefZiyIUOk2XyBdwB8xzc7nq7a2knotAqFSiWrH5vYdWXp8ByEflmO9ZaeDKKYOs03vibpNSm_GI9osrC7tmHB8EZrEJpzsEsKVCDRS3WNthm5Dk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2D398DCD" w14:textId="7B0E15CB" w:rsidR="00F466F5" w:rsidRDefault="00125CBC" w:rsidP="00125CBC">
      <w:pPr>
        <w:pStyle w:val="Caption"/>
      </w:pPr>
      <w:bookmarkStart w:id="40" w:name="_Toc95487824"/>
      <w:r>
        <w:t xml:space="preserve">Hình </w:t>
      </w:r>
      <w:fldSimple w:instr=" SEQ Hình \* ARABIC ">
        <w:r w:rsidR="00DD5422">
          <w:rPr>
            <w:noProof/>
          </w:rPr>
          <w:t>9</w:t>
        </w:r>
      </w:fldSimple>
      <w:r>
        <w:t>. Giao diện quản lý User</w:t>
      </w:r>
      <w:bookmarkEnd w:id="40"/>
    </w:p>
    <w:p w14:paraId="292EDA3C" w14:textId="1F1AD665" w:rsidR="0054376E" w:rsidRDefault="00C3264C" w:rsidP="00C3264C">
      <w:pPr>
        <w:pStyle w:val="Heading2"/>
        <w:numPr>
          <w:ilvl w:val="0"/>
          <w:numId w:val="0"/>
        </w:numPr>
      </w:pPr>
      <w:bookmarkStart w:id="41" w:name="_Toc95486785"/>
      <w:r>
        <w:t>3.6</w:t>
      </w:r>
      <w:r w:rsidR="0054376E">
        <w:t xml:space="preserve"> Quản lý món ăn</w:t>
      </w:r>
      <w:bookmarkEnd w:id="41"/>
    </w:p>
    <w:p w14:paraId="1602E957" w14:textId="1098715F" w:rsidR="009447E7" w:rsidRDefault="009447E7" w:rsidP="009447E7">
      <w:pPr>
        <w:pStyle w:val="Nidungvnbn"/>
        <w:rPr>
          <w:szCs w:val="24"/>
        </w:rPr>
      </w:pPr>
      <w:r>
        <w:t>Chức năng quản lý món ăn chỉ được thực hiện bởi merchant. Món ăn được user khởi tạo bao gồm:</w:t>
      </w:r>
    </w:p>
    <w:p w14:paraId="08BE79B0" w14:textId="3C31A0B3" w:rsidR="009447E7" w:rsidRDefault="009447E7" w:rsidP="00FC13BA">
      <w:pPr>
        <w:pStyle w:val="Nidungvnbn"/>
        <w:numPr>
          <w:ilvl w:val="0"/>
          <w:numId w:val="4"/>
        </w:numPr>
      </w:pPr>
      <w:r>
        <w:t>Tên món ăn </w:t>
      </w:r>
    </w:p>
    <w:p w14:paraId="0E4F0891" w14:textId="24BEB579" w:rsidR="009447E7" w:rsidRDefault="009447E7" w:rsidP="00FC13BA">
      <w:pPr>
        <w:pStyle w:val="Nidungvnbn"/>
        <w:numPr>
          <w:ilvl w:val="0"/>
          <w:numId w:val="4"/>
        </w:numPr>
      </w:pPr>
      <w:r>
        <w:t>Mô tả </w:t>
      </w:r>
    </w:p>
    <w:p w14:paraId="09085BED" w14:textId="4CCB1A01" w:rsidR="009447E7" w:rsidRDefault="009447E7" w:rsidP="00FC13BA">
      <w:pPr>
        <w:pStyle w:val="Nidungvnbn"/>
        <w:numPr>
          <w:ilvl w:val="0"/>
          <w:numId w:val="4"/>
        </w:numPr>
      </w:pPr>
      <w:r>
        <w:t>Hình ảnh</w:t>
      </w:r>
    </w:p>
    <w:p w14:paraId="20BB3DE2" w14:textId="3E9E7D88" w:rsidR="009447E7" w:rsidRDefault="009447E7" w:rsidP="00FC13BA">
      <w:pPr>
        <w:pStyle w:val="Nidungvnbn"/>
        <w:numPr>
          <w:ilvl w:val="0"/>
          <w:numId w:val="4"/>
        </w:numPr>
      </w:pPr>
      <w:r>
        <w:t>Giá tiền</w:t>
      </w:r>
    </w:p>
    <w:p w14:paraId="4A41D613" w14:textId="21DAD86D" w:rsidR="009447E7" w:rsidRDefault="009447E7" w:rsidP="009447E7">
      <w:pPr>
        <w:pStyle w:val="Nidungvnbn"/>
      </w:pPr>
      <w:r>
        <w:t>Khi món ăn được khởi tạo, món ăn sẽ được thêm vào danh sách các món ăn của merchant. Phía user có thể lấy danh sách món ăn của merchant đó để tạo đơn hàng.</w:t>
      </w:r>
    </w:p>
    <w:p w14:paraId="6C078263" w14:textId="74145EF7" w:rsidR="009447E7" w:rsidRDefault="009447E7" w:rsidP="009447E7">
      <w:pPr>
        <w:pStyle w:val="Nidungvnbn"/>
      </w:pPr>
      <w:r>
        <w:t>Merchant có thể cập nhật hoặc xóa thông tin của món ăn.</w:t>
      </w:r>
    </w:p>
    <w:p w14:paraId="3558010E" w14:textId="77777777" w:rsidR="00821384" w:rsidRDefault="009447E7" w:rsidP="00821384">
      <w:pPr>
        <w:pStyle w:val="Nidungvnbn"/>
        <w:keepNext/>
        <w:jc w:val="center"/>
      </w:pPr>
      <w:r>
        <w:rPr>
          <w:rFonts w:ascii="Arial" w:hAnsi="Arial" w:cs="Arial"/>
          <w:noProof/>
          <w:color w:val="000000"/>
          <w:bdr w:val="none" w:sz="0" w:space="0" w:color="auto" w:frame="1"/>
        </w:rPr>
        <w:lastRenderedPageBreak/>
        <w:drawing>
          <wp:inline distT="0" distB="0" distL="0" distR="0" wp14:anchorId="66CFF584" wp14:editId="6B1130B3">
            <wp:extent cx="5730240" cy="3581400"/>
            <wp:effectExtent l="0" t="0" r="3810" b="0"/>
            <wp:docPr id="96" name="Picture 96" descr="https://lh6.googleusercontent.com/4vx2iLEYAz0IBQkk0KqamjjKP-xZFcMVziF_j19d6ANDPzZK1j1xLGXYpe0HxhQeGCqEeDIO5bPLRzBarVOxAVVNTAPVFKV8HytGJoeST4EDY0mNK4gHn0HfBZ-gC8_Qgs-3k7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4vx2iLEYAz0IBQkk0KqamjjKP-xZFcMVziF_j19d6ANDPzZK1j1xLGXYpe0HxhQeGCqEeDIO5bPLRzBarVOxAVVNTAPVFKV8HytGJoeST4EDY0mNK4gHn0HfBZ-gC8_Qgs-3k7q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273B6C4A" w14:textId="03C5468B" w:rsidR="009447E7" w:rsidRDefault="00821384" w:rsidP="00821384">
      <w:pPr>
        <w:pStyle w:val="Caption"/>
      </w:pPr>
      <w:bookmarkStart w:id="42" w:name="_Toc95487825"/>
      <w:r>
        <w:t xml:space="preserve">Hình </w:t>
      </w:r>
      <w:fldSimple w:instr=" SEQ Hình \* ARABIC ">
        <w:r w:rsidR="00DD5422">
          <w:rPr>
            <w:noProof/>
          </w:rPr>
          <w:t>10</w:t>
        </w:r>
      </w:fldSimple>
      <w:r>
        <w:t>. Giao diện thêm món ăn</w:t>
      </w:r>
      <w:bookmarkEnd w:id="42"/>
    </w:p>
    <w:p w14:paraId="1F0895D2" w14:textId="77777777" w:rsidR="0054376E" w:rsidRPr="0054376E" w:rsidRDefault="0054376E" w:rsidP="0054376E"/>
    <w:p w14:paraId="52F7FD7A" w14:textId="77777777" w:rsidR="00BF5FF9" w:rsidRDefault="00BF5FF9">
      <w:pPr>
        <w:spacing w:after="200" w:line="276" w:lineRule="auto"/>
        <w:rPr>
          <w:rFonts w:eastAsiaTheme="majorEastAsia" w:cstheme="majorBidi"/>
          <w:b/>
          <w:bCs/>
          <w:sz w:val="32"/>
          <w:szCs w:val="28"/>
        </w:rPr>
      </w:pPr>
      <w:r>
        <w:br w:type="page"/>
      </w:r>
    </w:p>
    <w:p w14:paraId="4D116A33" w14:textId="29B8BDE4" w:rsidR="0054376E" w:rsidRPr="0054376E" w:rsidRDefault="002106B1" w:rsidP="00743A9C">
      <w:pPr>
        <w:pStyle w:val="Heading1"/>
        <w:numPr>
          <w:ilvl w:val="0"/>
          <w:numId w:val="0"/>
        </w:numPr>
        <w:rPr>
          <w:sz w:val="28"/>
        </w:rPr>
      </w:pPr>
      <w:bookmarkStart w:id="43" w:name="_Toc95486786"/>
      <w:r>
        <w:lastRenderedPageBreak/>
        <w:t>CHƯƠNG</w:t>
      </w:r>
      <w:r w:rsidR="00B53EAE">
        <w:t xml:space="preserve"> 4</w:t>
      </w:r>
      <w:r>
        <w:t xml:space="preserve"> </w:t>
      </w:r>
      <w:r w:rsidR="002F396C">
        <w:t>–</w:t>
      </w:r>
      <w:r w:rsidR="00BF5FF9">
        <w:t xml:space="preserve"> ỨNG DỤNG</w:t>
      </w:r>
      <w:r w:rsidR="00B8777F">
        <w:t xml:space="preserve"> DI ĐỘNG</w:t>
      </w:r>
      <w:bookmarkEnd w:id="43"/>
    </w:p>
    <w:p w14:paraId="02B3526C" w14:textId="5415D5C6" w:rsidR="0054376E" w:rsidRDefault="00E915EA" w:rsidP="00E915EA">
      <w:pPr>
        <w:pStyle w:val="Heading2"/>
        <w:numPr>
          <w:ilvl w:val="0"/>
          <w:numId w:val="0"/>
        </w:numPr>
      </w:pPr>
      <w:bookmarkStart w:id="44" w:name="_Toc95486787"/>
      <w:r>
        <w:t>4.1</w:t>
      </w:r>
      <w:r w:rsidR="0054376E">
        <w:t xml:space="preserve"> </w:t>
      </w:r>
      <w:r w:rsidR="00095245">
        <w:t>Chức năng đăng ký, đăng nhập</w:t>
      </w:r>
      <w:bookmarkEnd w:id="44"/>
    </w:p>
    <w:p w14:paraId="495F1492" w14:textId="77777777" w:rsidR="009D0DA8" w:rsidRDefault="009D0DA8" w:rsidP="009D0DA8">
      <w:pPr>
        <w:pStyle w:val="Nidungvnbn"/>
        <w:rPr>
          <w:szCs w:val="24"/>
        </w:rPr>
      </w:pPr>
      <w:r>
        <w:t>Để có thể đăng nhập ứng dụng, user cần phải đăng ký bao gồm những trường sau: </w:t>
      </w:r>
    </w:p>
    <w:p w14:paraId="5FA51415" w14:textId="2F35A242" w:rsidR="009D0DA8" w:rsidRDefault="009D0DA8" w:rsidP="00FC13BA">
      <w:pPr>
        <w:pStyle w:val="Nidungvnbn"/>
        <w:numPr>
          <w:ilvl w:val="0"/>
          <w:numId w:val="4"/>
        </w:numPr>
      </w:pPr>
      <w:r>
        <w:t>username</w:t>
      </w:r>
    </w:p>
    <w:p w14:paraId="5B004ACF" w14:textId="5B046315" w:rsidR="009D0DA8" w:rsidRDefault="009D0DA8" w:rsidP="00FC13BA">
      <w:pPr>
        <w:pStyle w:val="Nidungvnbn"/>
        <w:numPr>
          <w:ilvl w:val="0"/>
          <w:numId w:val="4"/>
        </w:numPr>
      </w:pPr>
      <w:r>
        <w:t>email</w:t>
      </w:r>
    </w:p>
    <w:p w14:paraId="3542D798" w14:textId="31C93672" w:rsidR="009D0DA8" w:rsidRDefault="009D0DA8" w:rsidP="00FC13BA">
      <w:pPr>
        <w:pStyle w:val="Nidungvnbn"/>
        <w:numPr>
          <w:ilvl w:val="0"/>
          <w:numId w:val="4"/>
        </w:numPr>
      </w:pPr>
      <w:r>
        <w:t>phone number</w:t>
      </w:r>
    </w:p>
    <w:p w14:paraId="510300D0" w14:textId="566E9BBB" w:rsidR="009D0DA8" w:rsidRDefault="009D0DA8" w:rsidP="00FC13BA">
      <w:pPr>
        <w:pStyle w:val="Nidungvnbn"/>
        <w:numPr>
          <w:ilvl w:val="0"/>
          <w:numId w:val="4"/>
        </w:numPr>
      </w:pPr>
      <w:r>
        <w:t>password</w:t>
      </w:r>
    </w:p>
    <w:p w14:paraId="58DC27EE" w14:textId="33D3A250" w:rsidR="009D0DA8" w:rsidRDefault="009D0DA8" w:rsidP="009D0DA8">
      <w:pPr>
        <w:pStyle w:val="Nidungvnbn"/>
      </w:pPr>
      <w:r>
        <w:t>Sau khi đăng kí thành công, ứng dụ</w:t>
      </w:r>
      <w:r w:rsidR="0007779C">
        <w:t>ng sẽ điều hướng về trang login.</w:t>
      </w:r>
      <w:r>
        <w:t xml:space="preserve"> User có thể thực hiện đăng nhập với email và password đã đăng ký trước đó.</w:t>
      </w:r>
    </w:p>
    <w:p w14:paraId="10F4AE1B" w14:textId="0E185FC0" w:rsidR="009D0DA8" w:rsidRDefault="009D0DA8" w:rsidP="009D0DA8">
      <w:pPr>
        <w:pStyle w:val="Nidungvnbn"/>
      </w:pPr>
      <w:r>
        <w:t xml:space="preserve">Trang đăng nhập cũng được phía </w:t>
      </w:r>
      <w:proofErr w:type="gramStart"/>
      <w:r>
        <w:t>bên  shipper</w:t>
      </w:r>
      <w:proofErr w:type="gramEnd"/>
      <w:r>
        <w:t xml:space="preserve"> sử dụng để đăng nhập ứng dụng.</w:t>
      </w:r>
    </w:p>
    <w:p w14:paraId="15C7F0B7" w14:textId="71834510" w:rsidR="009D0DA8" w:rsidRDefault="009D0DA8" w:rsidP="009D0DA8">
      <w:pPr>
        <w:pStyle w:val="Nidungvnbn"/>
      </w:pPr>
      <w:r>
        <w:t>Sau khi đăng nhập phía server sẽ trả về role của người đăng nhập. Ứng dụng sẽ dựa trên role để điều hướng người đăng nhập đến đúng trang. Ví dụ: nếu email đăng nhập là user, ứng dụng sẽ trả về trang home bao gồm danh sách các cửa hàng, nếu email đăng nhập là shipper, ứng dụng sẽ trả về trang home của</w:t>
      </w:r>
      <w:r w:rsidR="00B1722B">
        <w:t xml:space="preserve"> shipper bao gồm các đơn hàng (</w:t>
      </w:r>
      <w:proofErr w:type="gramStart"/>
      <w:r>
        <w:t>sẽ  đượ</w:t>
      </w:r>
      <w:r w:rsidR="00B1722B">
        <w:t>c</w:t>
      </w:r>
      <w:proofErr w:type="gramEnd"/>
      <w:r w:rsidR="00B1722B">
        <w:t xml:space="preserve"> mô tả ở phần home của shipper</w:t>
      </w:r>
      <w:r>
        <w:t>)</w:t>
      </w:r>
      <w:r w:rsidR="00B1722B">
        <w:t>.</w:t>
      </w:r>
    </w:p>
    <w:p w14:paraId="4374A610" w14:textId="77777777" w:rsidR="00821384" w:rsidRDefault="00315FFF" w:rsidP="00821384">
      <w:pPr>
        <w:pStyle w:val="Nidungvnbn"/>
        <w:keepNext/>
        <w:jc w:val="center"/>
      </w:pPr>
      <w:r>
        <w:lastRenderedPageBreak/>
        <w:t xml:space="preserve"> </w:t>
      </w:r>
      <w:r w:rsidR="00821384">
        <w:rPr>
          <w:noProof/>
        </w:rPr>
        <w:drawing>
          <wp:inline distT="0" distB="0" distL="0" distR="0" wp14:anchorId="28AC345A" wp14:editId="121676D7">
            <wp:extent cx="5883275" cy="529971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3275" cy="5299710"/>
                    </a:xfrm>
                    <a:prstGeom prst="rect">
                      <a:avLst/>
                    </a:prstGeom>
                  </pic:spPr>
                </pic:pic>
              </a:graphicData>
            </a:graphic>
          </wp:inline>
        </w:drawing>
      </w:r>
    </w:p>
    <w:p w14:paraId="35ED8699" w14:textId="57E2EEA4" w:rsidR="00B25B00" w:rsidRDefault="00821384" w:rsidP="00821384">
      <w:pPr>
        <w:pStyle w:val="Caption"/>
      </w:pPr>
      <w:bookmarkStart w:id="45" w:name="_Toc95487826"/>
      <w:r>
        <w:t xml:space="preserve">Hình </w:t>
      </w:r>
      <w:fldSimple w:instr=" SEQ Hình \* ARABIC ">
        <w:r w:rsidR="00DD5422">
          <w:rPr>
            <w:noProof/>
          </w:rPr>
          <w:t>11</w:t>
        </w:r>
      </w:fldSimple>
      <w:r>
        <w:rPr>
          <w:noProof/>
        </w:rPr>
        <w:t>.</w:t>
      </w:r>
      <w:r>
        <w:t xml:space="preserve"> Giao diện đăng ký, đăng nhập</w:t>
      </w:r>
      <w:bookmarkEnd w:id="45"/>
    </w:p>
    <w:p w14:paraId="115B4EBB" w14:textId="579E184D" w:rsidR="0054376E" w:rsidRDefault="004A2DCF" w:rsidP="004A2DCF">
      <w:pPr>
        <w:pStyle w:val="Heading2"/>
        <w:numPr>
          <w:ilvl w:val="0"/>
          <w:numId w:val="0"/>
        </w:numPr>
      </w:pPr>
      <w:bookmarkStart w:id="46" w:name="_Toc95486788"/>
      <w:r>
        <w:t>4.2</w:t>
      </w:r>
      <w:r w:rsidR="0054376E">
        <w:t xml:space="preserve"> </w:t>
      </w:r>
      <w:r w:rsidR="00FC75A2">
        <w:t xml:space="preserve">Trang </w:t>
      </w:r>
      <w:r w:rsidR="0054376E">
        <w:t>Home Page</w:t>
      </w:r>
      <w:bookmarkEnd w:id="46"/>
    </w:p>
    <w:p w14:paraId="4A3AD542" w14:textId="4F6BFEA5" w:rsidR="001B4537" w:rsidRPr="001B4537" w:rsidRDefault="001B4537" w:rsidP="001B4537">
      <w:pPr>
        <w:pStyle w:val="Nidungvnbn"/>
        <w:rPr>
          <w:szCs w:val="24"/>
        </w:rPr>
      </w:pPr>
      <w:r>
        <w:t>Sau khi thực hiện đăng nhập thành công, ứng dụng sẽ trả về trang home, ở Home tab sẽ có danh sách những cửa hàng đã được admin tạo.</w:t>
      </w:r>
    </w:p>
    <w:p w14:paraId="73A47878" w14:textId="0D09F619" w:rsidR="001B4537" w:rsidRDefault="001B4537" w:rsidP="001B4537">
      <w:pPr>
        <w:pStyle w:val="Nidungvnbn"/>
      </w:pPr>
      <w:r>
        <w:t>User có thể thực hiện tìm kiếm cửa hàng bằng tên hoặc có thể lấy danh sách cửa hàng dựa trên các category.</w:t>
      </w:r>
    </w:p>
    <w:p w14:paraId="07AE7A8D" w14:textId="77777777" w:rsidR="001B4537" w:rsidRDefault="001B4537" w:rsidP="001B4537">
      <w:pPr>
        <w:pStyle w:val="Nidungvnbn"/>
      </w:pPr>
      <w:r>
        <w:t>Một cửa hàng sẽ bao gồm các thông tin sau: </w:t>
      </w:r>
    </w:p>
    <w:p w14:paraId="4BA01683" w14:textId="0830C7E7" w:rsidR="001B4537" w:rsidRDefault="001B4537" w:rsidP="00FC13BA">
      <w:pPr>
        <w:pStyle w:val="Nidungvnbn"/>
        <w:numPr>
          <w:ilvl w:val="0"/>
          <w:numId w:val="4"/>
        </w:numPr>
      </w:pPr>
      <w:r>
        <w:lastRenderedPageBreak/>
        <w:t>Tên cửa hàng</w:t>
      </w:r>
    </w:p>
    <w:p w14:paraId="578C8EA2" w14:textId="66CBA131" w:rsidR="001B4537" w:rsidRDefault="001B4537" w:rsidP="00FC13BA">
      <w:pPr>
        <w:pStyle w:val="Nidungvnbn"/>
        <w:numPr>
          <w:ilvl w:val="0"/>
          <w:numId w:val="4"/>
        </w:numPr>
      </w:pPr>
      <w:r>
        <w:t>Hình ảnh</w:t>
      </w:r>
    </w:p>
    <w:p w14:paraId="4648BE09" w14:textId="50FBF499" w:rsidR="001B4537" w:rsidRDefault="001B4537" w:rsidP="00FC13BA">
      <w:pPr>
        <w:pStyle w:val="Nidungvnbn"/>
        <w:numPr>
          <w:ilvl w:val="0"/>
          <w:numId w:val="4"/>
        </w:numPr>
      </w:pPr>
      <w:r>
        <w:t>Địa chỉ cửa hàng </w:t>
      </w:r>
    </w:p>
    <w:p w14:paraId="6FAF294C" w14:textId="658D7E37" w:rsidR="001B4537" w:rsidRDefault="001B4537" w:rsidP="00FC13BA">
      <w:pPr>
        <w:pStyle w:val="Nidungvnbn"/>
        <w:numPr>
          <w:ilvl w:val="0"/>
          <w:numId w:val="4"/>
        </w:numPr>
      </w:pPr>
      <w:r>
        <w:t>Review</w:t>
      </w:r>
    </w:p>
    <w:p w14:paraId="0BBF1C37" w14:textId="77777777" w:rsidR="00A84765" w:rsidRDefault="001B4537" w:rsidP="00A84765">
      <w:pPr>
        <w:pStyle w:val="Nidungvnbn"/>
        <w:keepNext/>
        <w:jc w:val="center"/>
      </w:pPr>
      <w:r>
        <w:t xml:space="preserve">  </w:t>
      </w:r>
      <w:r w:rsidR="00A84765">
        <w:rPr>
          <w:noProof/>
        </w:rPr>
        <w:drawing>
          <wp:inline distT="0" distB="0" distL="0" distR="0" wp14:anchorId="419444A9" wp14:editId="755431CE">
            <wp:extent cx="5883275" cy="409067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3275" cy="4090670"/>
                    </a:xfrm>
                    <a:prstGeom prst="rect">
                      <a:avLst/>
                    </a:prstGeom>
                  </pic:spPr>
                </pic:pic>
              </a:graphicData>
            </a:graphic>
          </wp:inline>
        </w:drawing>
      </w:r>
    </w:p>
    <w:p w14:paraId="67B84B9E" w14:textId="014219D6" w:rsidR="001B4537" w:rsidRDefault="00A84765" w:rsidP="00A84765">
      <w:pPr>
        <w:pStyle w:val="Caption"/>
      </w:pPr>
      <w:bookmarkStart w:id="47" w:name="_Toc95487827"/>
      <w:r>
        <w:t xml:space="preserve">Hình </w:t>
      </w:r>
      <w:fldSimple w:instr=" SEQ Hình \* ARABIC ">
        <w:r w:rsidR="00DD5422">
          <w:rPr>
            <w:noProof/>
          </w:rPr>
          <w:t>12</w:t>
        </w:r>
      </w:fldSimple>
      <w:r>
        <w:t>. Giao diện trang chủ</w:t>
      </w:r>
      <w:bookmarkEnd w:id="47"/>
      <w:r>
        <w:t xml:space="preserve"> </w:t>
      </w:r>
      <w:r w:rsidRPr="001B4537">
        <w:t xml:space="preserve"> </w:t>
      </w:r>
    </w:p>
    <w:p w14:paraId="6F041E16" w14:textId="260C86E7" w:rsidR="0054376E" w:rsidRDefault="004A2DCF" w:rsidP="004A2DCF">
      <w:pPr>
        <w:pStyle w:val="Heading2"/>
        <w:numPr>
          <w:ilvl w:val="0"/>
          <w:numId w:val="0"/>
        </w:numPr>
        <w:ind w:left="578"/>
      </w:pPr>
      <w:bookmarkStart w:id="48" w:name="_Toc95486789"/>
      <w:r>
        <w:t>4.3</w:t>
      </w:r>
      <w:r w:rsidR="0054376E">
        <w:t xml:space="preserve"> </w:t>
      </w:r>
      <w:r w:rsidR="001052EA">
        <w:t xml:space="preserve">Trang </w:t>
      </w:r>
      <w:r w:rsidR="0054376E">
        <w:t>Store Page</w:t>
      </w:r>
      <w:bookmarkEnd w:id="48"/>
    </w:p>
    <w:p w14:paraId="2CFDE7E3" w14:textId="6A0C7D39" w:rsidR="00FD453E" w:rsidRPr="00FD453E" w:rsidRDefault="00FD453E" w:rsidP="00FD453E">
      <w:pPr>
        <w:pStyle w:val="Nidungvnbn"/>
        <w:rPr>
          <w:szCs w:val="24"/>
        </w:rPr>
      </w:pPr>
      <w:r>
        <w:t>Khi user thực hiện tap vào một cửa hàng, ứng dụng sẽ thực hiện điều hướng đến trang chi tiết của cửa hàng đó. Một trang chi tiết sẽ bao gồm thông tin của cửa hàng (tên cửa hàng, địa chỉ, mô tả) và danh sách các món ăn của cửa hàng đó</w:t>
      </w:r>
      <w:r>
        <w:rPr>
          <w:szCs w:val="24"/>
        </w:rPr>
        <w:t>.</w:t>
      </w:r>
    </w:p>
    <w:p w14:paraId="23B5CD5A" w14:textId="494E7447" w:rsidR="00FD453E" w:rsidRDefault="00FD453E" w:rsidP="00FD453E">
      <w:pPr>
        <w:pStyle w:val="Nidungvnbn"/>
      </w:pPr>
      <w:r>
        <w:lastRenderedPageBreak/>
        <w:t>M</w:t>
      </w:r>
      <w:r w:rsidR="008C650C">
        <w:t>ỗi item của cửa hàng sẽ bao gồm</w:t>
      </w:r>
      <w:r>
        <w:t xml:space="preserve">: tên, mô tả, giá tiền. Khi user chọn món ăn, ứng dụng sẽ điều hướng đến </w:t>
      </w:r>
      <w:proofErr w:type="gramStart"/>
      <w:r>
        <w:t>trang  chi</w:t>
      </w:r>
      <w:proofErr w:type="gramEnd"/>
      <w:r>
        <w:t xml:space="preserve"> tiết món ăn.</w:t>
      </w:r>
    </w:p>
    <w:p w14:paraId="1093C007" w14:textId="39EC10CD" w:rsidR="00FD453E" w:rsidRDefault="00FD453E" w:rsidP="00FD453E">
      <w:pPr>
        <w:pStyle w:val="Nidungvnbn"/>
      </w:pPr>
      <w:r>
        <w:t>User có thể thực hiện thêm món ăn vào giỏ hàng.</w:t>
      </w:r>
    </w:p>
    <w:p w14:paraId="3A3DC135" w14:textId="77777777" w:rsidR="000F0BB6" w:rsidRDefault="008B66C7" w:rsidP="000F0BB6">
      <w:pPr>
        <w:pStyle w:val="Nidungvnbn"/>
        <w:keepNext/>
        <w:jc w:val="center"/>
      </w:pPr>
      <w:r>
        <w:t xml:space="preserve"> </w:t>
      </w:r>
      <w:r w:rsidR="000F0BB6">
        <w:rPr>
          <w:noProof/>
        </w:rPr>
        <w:drawing>
          <wp:inline distT="0" distB="0" distL="0" distR="0" wp14:anchorId="66FFDD06" wp14:editId="20BACBD2">
            <wp:extent cx="5143500" cy="542218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936" cy="5428972"/>
                    </a:xfrm>
                    <a:prstGeom prst="rect">
                      <a:avLst/>
                    </a:prstGeom>
                  </pic:spPr>
                </pic:pic>
              </a:graphicData>
            </a:graphic>
          </wp:inline>
        </w:drawing>
      </w:r>
    </w:p>
    <w:p w14:paraId="300857FD" w14:textId="7366FD2C" w:rsidR="008B66C7" w:rsidRDefault="000F0BB6" w:rsidP="000F0BB6">
      <w:pPr>
        <w:pStyle w:val="Caption"/>
      </w:pPr>
      <w:bookmarkStart w:id="49" w:name="_Toc95487828"/>
      <w:r>
        <w:t xml:space="preserve">Hình </w:t>
      </w:r>
      <w:fldSimple w:instr=" SEQ Hình \* ARABIC ">
        <w:r w:rsidR="00DD5422">
          <w:rPr>
            <w:noProof/>
          </w:rPr>
          <w:t>13</w:t>
        </w:r>
      </w:fldSimple>
      <w:r>
        <w:t>. Giao diện trang thêm món ăn</w:t>
      </w:r>
      <w:bookmarkEnd w:id="49"/>
    </w:p>
    <w:p w14:paraId="6A73F956" w14:textId="794D5491" w:rsidR="00E24FCF" w:rsidRPr="00E24FCF" w:rsidRDefault="00E24FCF" w:rsidP="00E24FCF">
      <w:pPr>
        <w:pStyle w:val="Nidungvnbn"/>
        <w:rPr>
          <w:szCs w:val="24"/>
        </w:rPr>
      </w:pPr>
      <w:r>
        <w:t>Sau khi thêm món ăn vào giỏ hàng, màn hình sẽ xuất hiện một float button, User có thể chọn vào button đó để xem chi tiết của giỏ hàng hiện tại.</w:t>
      </w:r>
    </w:p>
    <w:p w14:paraId="1A87A2BE" w14:textId="67E75732" w:rsidR="00E24FCF" w:rsidRDefault="00E24FCF" w:rsidP="00E24FCF">
      <w:pPr>
        <w:pStyle w:val="Nidungvnbn"/>
      </w:pPr>
      <w:r>
        <w:t xml:space="preserve">Một giỏ hàng có thể có nhiều món ăn cùng một cửa hàng, mỗi hàng của item trong giỏ hàng sẽ bao gồm thông tin của món ăn và số lượng món ăn được đặt trong màn hình </w:t>
      </w:r>
      <w:r>
        <w:lastRenderedPageBreak/>
        <w:t>giỏ hàng này user cần phải thực hiện nhập địa chỉ giao hàng và có thể chọn phương thức thanh toán. Hiện tại hệ thống chỉ hỗ trợ thanh toán bằng phương thức tiền mặt.</w:t>
      </w:r>
    </w:p>
    <w:p w14:paraId="607B0393" w14:textId="77777777" w:rsidR="00E24FCF" w:rsidRDefault="00E24FCF" w:rsidP="00E24FCF">
      <w:pPr>
        <w:pStyle w:val="Nidungvnbn"/>
      </w:pPr>
      <w:r>
        <w:t>Giỏ hàng sẽ tính tổng các món ăn đã được đặt dựa trên giá tiền và số lượng của món ăn đó. </w:t>
      </w:r>
    </w:p>
    <w:p w14:paraId="6A451337" w14:textId="1C59F38E" w:rsidR="00E24FCF" w:rsidRDefault="00E24FCF" w:rsidP="00E24FCF">
      <w:pPr>
        <w:pStyle w:val="Nidungvnbn"/>
      </w:pPr>
      <w:r>
        <w:t>User có thể thực hiện submit order bằng nút “Check out”.</w:t>
      </w:r>
    </w:p>
    <w:p w14:paraId="5DDDBBF7" w14:textId="77777777" w:rsidR="00080D92" w:rsidRDefault="0039586C" w:rsidP="00080D92">
      <w:pPr>
        <w:pStyle w:val="Nidungvnbn"/>
        <w:keepNext/>
        <w:jc w:val="center"/>
      </w:pPr>
      <w:r>
        <w:t xml:space="preserve">  </w:t>
      </w:r>
      <w:r w:rsidR="00992F97">
        <w:rPr>
          <w:noProof/>
        </w:rPr>
        <w:drawing>
          <wp:inline distT="0" distB="0" distL="0" distR="0" wp14:anchorId="12D22004" wp14:editId="7FD75FBF">
            <wp:extent cx="5883275" cy="40455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3275" cy="4045585"/>
                    </a:xfrm>
                    <a:prstGeom prst="rect">
                      <a:avLst/>
                    </a:prstGeom>
                  </pic:spPr>
                </pic:pic>
              </a:graphicData>
            </a:graphic>
          </wp:inline>
        </w:drawing>
      </w:r>
    </w:p>
    <w:p w14:paraId="08A85A03" w14:textId="7ADFEA94" w:rsidR="00FD7705" w:rsidRDefault="00080D92" w:rsidP="00080D92">
      <w:pPr>
        <w:pStyle w:val="Caption"/>
      </w:pPr>
      <w:bookmarkStart w:id="50" w:name="_Toc95487829"/>
      <w:r>
        <w:t xml:space="preserve">Hình </w:t>
      </w:r>
      <w:fldSimple w:instr=" SEQ Hình \* ARABIC ">
        <w:r w:rsidR="00DD5422">
          <w:rPr>
            <w:noProof/>
          </w:rPr>
          <w:t>14</w:t>
        </w:r>
      </w:fldSimple>
      <w:r>
        <w:t>. Giao diện trang thanh toán</w:t>
      </w:r>
      <w:bookmarkEnd w:id="50"/>
    </w:p>
    <w:p w14:paraId="4638ECA0" w14:textId="6385CD6A" w:rsidR="00E413BB" w:rsidRDefault="002F4FC8" w:rsidP="002F4FC8">
      <w:pPr>
        <w:pStyle w:val="Heading2"/>
        <w:numPr>
          <w:ilvl w:val="0"/>
          <w:numId w:val="0"/>
        </w:numPr>
      </w:pPr>
      <w:bookmarkStart w:id="51" w:name="_Toc95486790"/>
      <w:r>
        <w:t>4.4</w:t>
      </w:r>
      <w:r w:rsidR="0054376E">
        <w:t xml:space="preserve"> </w:t>
      </w:r>
      <w:r w:rsidR="00635D06">
        <w:t>Trang Cart và</w:t>
      </w:r>
      <w:r w:rsidR="0054376E">
        <w:t xml:space="preserve"> Order</w:t>
      </w:r>
      <w:bookmarkEnd w:id="51"/>
    </w:p>
    <w:p w14:paraId="283358E6" w14:textId="7ED1A17D" w:rsidR="00E413BB" w:rsidRDefault="00E413BB" w:rsidP="00E413BB">
      <w:pPr>
        <w:pStyle w:val="Nidungvnbn"/>
        <w:rPr>
          <w:szCs w:val="24"/>
        </w:rPr>
      </w:pPr>
      <w:r>
        <w:t>Sau khi thực hiện check out, ứng dụng sẽ gửi request đến server.</w:t>
      </w:r>
    </w:p>
    <w:p w14:paraId="1ED19970" w14:textId="3CDA8DD0" w:rsidR="00E413BB" w:rsidRDefault="00E413BB" w:rsidP="00E413BB">
      <w:pPr>
        <w:pStyle w:val="Nidungvnbn"/>
      </w:pPr>
      <w:r>
        <w:t>Nếu đơn hàng được khởi tạo thành công, ứng dụng sẽ điều hướng đến trang Chi tiết của đơn hàng đó.</w:t>
      </w:r>
    </w:p>
    <w:p w14:paraId="69F8294A" w14:textId="335B3487" w:rsidR="00E413BB" w:rsidRDefault="00E413BB" w:rsidP="00E413BB">
      <w:pPr>
        <w:pStyle w:val="Nidungvnbn"/>
      </w:pPr>
      <w:r>
        <w:lastRenderedPageBreak/>
        <w:t>Đơn hàng sẽ bao gồm:</w:t>
      </w:r>
    </w:p>
    <w:p w14:paraId="7054E049" w14:textId="18DE8D92" w:rsidR="00E413BB" w:rsidRDefault="00E413BB" w:rsidP="00FC13BA">
      <w:pPr>
        <w:pStyle w:val="Nidungvnbn"/>
        <w:numPr>
          <w:ilvl w:val="0"/>
          <w:numId w:val="4"/>
        </w:numPr>
      </w:pPr>
      <w:r>
        <w:t>Id của đơn hàng</w:t>
      </w:r>
    </w:p>
    <w:p w14:paraId="032D39A6" w14:textId="3FC51976" w:rsidR="00E413BB" w:rsidRDefault="00E413BB" w:rsidP="00FC13BA">
      <w:pPr>
        <w:pStyle w:val="Nidungvnbn"/>
        <w:numPr>
          <w:ilvl w:val="0"/>
          <w:numId w:val="4"/>
        </w:numPr>
      </w:pPr>
      <w:r>
        <w:t>trạng thái của đơn hàng</w:t>
      </w:r>
    </w:p>
    <w:p w14:paraId="790942C8" w14:textId="61F24967" w:rsidR="00E413BB" w:rsidRDefault="00E413BB" w:rsidP="00FC13BA">
      <w:pPr>
        <w:pStyle w:val="Nidungvnbn"/>
        <w:numPr>
          <w:ilvl w:val="0"/>
          <w:numId w:val="4"/>
        </w:numPr>
      </w:pPr>
      <w:r>
        <w:t>danh sách các món ăn của đơn hàng</w:t>
      </w:r>
    </w:p>
    <w:p w14:paraId="7353FCAC" w14:textId="5914C1AD" w:rsidR="00E413BB" w:rsidRDefault="00E413BB" w:rsidP="00FC13BA">
      <w:pPr>
        <w:pStyle w:val="Nidungvnbn"/>
        <w:numPr>
          <w:ilvl w:val="0"/>
          <w:numId w:val="4"/>
        </w:numPr>
      </w:pPr>
      <w:r>
        <w:t>tổng hoá đơn</w:t>
      </w:r>
    </w:p>
    <w:p w14:paraId="781159BA" w14:textId="0F4D3623" w:rsidR="00E413BB" w:rsidRDefault="00E413BB" w:rsidP="00FC13BA">
      <w:pPr>
        <w:pStyle w:val="Nidungvnbn"/>
        <w:numPr>
          <w:ilvl w:val="0"/>
          <w:numId w:val="4"/>
        </w:numPr>
      </w:pPr>
      <w:r>
        <w:t>phương thức thanh toán </w:t>
      </w:r>
    </w:p>
    <w:p w14:paraId="4CAC2F87" w14:textId="7E7F0DA2" w:rsidR="00E413BB" w:rsidRDefault="00E413BB" w:rsidP="00FC13BA">
      <w:pPr>
        <w:pStyle w:val="Nidungvnbn"/>
        <w:numPr>
          <w:ilvl w:val="0"/>
          <w:numId w:val="4"/>
        </w:numPr>
      </w:pPr>
      <w:r>
        <w:t>Địa chỉ giao hàng </w:t>
      </w:r>
    </w:p>
    <w:p w14:paraId="427C15DC" w14:textId="54F7546B" w:rsidR="00E413BB" w:rsidRDefault="00E413BB" w:rsidP="00FC13BA">
      <w:pPr>
        <w:pStyle w:val="Nidungvnbn"/>
        <w:numPr>
          <w:ilvl w:val="0"/>
          <w:numId w:val="4"/>
        </w:numPr>
      </w:pPr>
      <w:r>
        <w:t>Số điện thoại của người dùng</w:t>
      </w:r>
    </w:p>
    <w:p w14:paraId="41387AB8" w14:textId="6A047F8C" w:rsidR="00E413BB" w:rsidRDefault="00E413BB" w:rsidP="00E413BB">
      <w:pPr>
        <w:pStyle w:val="Nidungvnbn"/>
      </w:pPr>
      <w:r>
        <w:t>Ở trang chi tiết đơn hàng, user có thể thấy được trạng thái của đơn hàng. Trạng thái của đơn hàng sẽ bao gồm 5 trạng thái: </w:t>
      </w:r>
    </w:p>
    <w:p w14:paraId="2EC8C43B" w14:textId="6CAF5589" w:rsidR="00E413BB" w:rsidRDefault="00E413BB" w:rsidP="00FC13BA">
      <w:pPr>
        <w:pStyle w:val="Nidungvnbn"/>
        <w:numPr>
          <w:ilvl w:val="0"/>
          <w:numId w:val="4"/>
        </w:numPr>
      </w:pPr>
      <w:proofErr w:type="gramStart"/>
      <w:r>
        <w:t>Finding :</w:t>
      </w:r>
      <w:proofErr w:type="gramEnd"/>
      <w:r>
        <w:t xml:space="preserve"> Đơn hàng vừa được khởi tạo và đợi phía merchant xác nhận </w:t>
      </w:r>
    </w:p>
    <w:p w14:paraId="671CC7AD" w14:textId="77F90A13" w:rsidR="00E413BB" w:rsidRDefault="00E413BB" w:rsidP="00FC13BA">
      <w:pPr>
        <w:pStyle w:val="Nidungvnbn"/>
        <w:numPr>
          <w:ilvl w:val="0"/>
          <w:numId w:val="4"/>
        </w:numPr>
      </w:pPr>
      <w:r>
        <w:t>Preparing: Đơn hàng đã được merchant xác nhận và chuẩn bị, </w:t>
      </w:r>
    </w:p>
    <w:p w14:paraId="5625132F" w14:textId="75F7762B" w:rsidR="00E413BB" w:rsidRDefault="00E413BB" w:rsidP="00FC13BA">
      <w:pPr>
        <w:pStyle w:val="Nidungvnbn"/>
        <w:numPr>
          <w:ilvl w:val="0"/>
          <w:numId w:val="4"/>
        </w:numPr>
      </w:pPr>
      <w:r>
        <w:t>Delivering: Đơn hàng đã được shipper nhận</w:t>
      </w:r>
    </w:p>
    <w:p w14:paraId="675DDC05" w14:textId="3142D837" w:rsidR="00E413BB" w:rsidRDefault="00E413BB" w:rsidP="00FC13BA">
      <w:pPr>
        <w:pStyle w:val="Nidungvnbn"/>
        <w:numPr>
          <w:ilvl w:val="0"/>
          <w:numId w:val="4"/>
        </w:numPr>
      </w:pPr>
      <w:r>
        <w:t>Delivered: Đơn hàng đã được shipper xác nhận đã vận chuyển đến nơi</w:t>
      </w:r>
    </w:p>
    <w:p w14:paraId="10BE5819" w14:textId="76B2815F" w:rsidR="00E413BB" w:rsidRDefault="00E413BB" w:rsidP="00FC13BA">
      <w:pPr>
        <w:pStyle w:val="Nidungvnbn"/>
        <w:numPr>
          <w:ilvl w:val="0"/>
          <w:numId w:val="4"/>
        </w:numPr>
      </w:pPr>
      <w:r>
        <w:t>Received: Đơn hàng được user xác nhận đã nhận thành công </w:t>
      </w:r>
    </w:p>
    <w:p w14:paraId="3447CF12" w14:textId="746CBC0C" w:rsidR="00E413BB" w:rsidRDefault="00E413BB" w:rsidP="00E413BB">
      <w:pPr>
        <w:pStyle w:val="Nidungvnbn"/>
      </w:pPr>
      <w:r>
        <w:t>Khi đơn hàng ở trạng thái delivered, màn hình sẽ hiển thị nút “Received”. User có thể chọn để xác nhận đã nhận đơn hàng.</w:t>
      </w:r>
    </w:p>
    <w:p w14:paraId="41DFC5AC" w14:textId="3A34CDA9" w:rsidR="00E413BB" w:rsidRDefault="00E413BB" w:rsidP="00E413BB">
      <w:pPr>
        <w:pStyle w:val="Nidungvnbn"/>
      </w:pPr>
      <w:r>
        <w:t>Danh sách đơn hàng sẽ hiển thị tất cả đơn hàng đã được submit bở user. Mỗi đơn hàng được hiển thị trong danh sách order bao gồm:</w:t>
      </w:r>
    </w:p>
    <w:p w14:paraId="40AF330C" w14:textId="1160C5C0" w:rsidR="00E413BB" w:rsidRDefault="00E413BB" w:rsidP="00FC13BA">
      <w:pPr>
        <w:pStyle w:val="Nidungvnbn"/>
        <w:numPr>
          <w:ilvl w:val="0"/>
          <w:numId w:val="4"/>
        </w:numPr>
      </w:pPr>
      <w:r>
        <w:t>Tên cửa hàng</w:t>
      </w:r>
    </w:p>
    <w:p w14:paraId="1C462BDA" w14:textId="42D41A67" w:rsidR="00E413BB" w:rsidRDefault="00E413BB" w:rsidP="00FC13BA">
      <w:pPr>
        <w:pStyle w:val="Nidungvnbn"/>
        <w:numPr>
          <w:ilvl w:val="0"/>
          <w:numId w:val="4"/>
        </w:numPr>
      </w:pPr>
      <w:r>
        <w:lastRenderedPageBreak/>
        <w:t>Ngày tạo đơn</w:t>
      </w:r>
    </w:p>
    <w:p w14:paraId="4B0D1187" w14:textId="081AC701" w:rsidR="00E413BB" w:rsidRDefault="00E413BB" w:rsidP="00FC13BA">
      <w:pPr>
        <w:pStyle w:val="Nidungvnbn"/>
        <w:numPr>
          <w:ilvl w:val="0"/>
          <w:numId w:val="4"/>
        </w:numPr>
      </w:pPr>
      <w:r>
        <w:t>Trạng thái của đơn hàng </w:t>
      </w:r>
    </w:p>
    <w:p w14:paraId="023C14E4" w14:textId="1E83318F" w:rsidR="00E413BB" w:rsidRDefault="00E413BB" w:rsidP="00FC13BA">
      <w:pPr>
        <w:pStyle w:val="Nidungvnbn"/>
        <w:numPr>
          <w:ilvl w:val="0"/>
          <w:numId w:val="4"/>
        </w:numPr>
      </w:pPr>
      <w:r>
        <w:t>Tổng số tiền của đơn hàng</w:t>
      </w:r>
    </w:p>
    <w:p w14:paraId="3D27CA30" w14:textId="77777777" w:rsidR="008779AE" w:rsidRDefault="00C74DFE" w:rsidP="008779AE">
      <w:pPr>
        <w:pStyle w:val="Nidungvnbn"/>
        <w:keepNext/>
        <w:jc w:val="center"/>
      </w:pPr>
      <w:r>
        <w:rPr>
          <w:noProof/>
        </w:rPr>
        <w:drawing>
          <wp:inline distT="0" distB="0" distL="0" distR="0" wp14:anchorId="09773078" wp14:editId="12F257AE">
            <wp:extent cx="5022570" cy="53359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8906" cy="5342637"/>
                    </a:xfrm>
                    <a:prstGeom prst="rect">
                      <a:avLst/>
                    </a:prstGeom>
                  </pic:spPr>
                </pic:pic>
              </a:graphicData>
            </a:graphic>
          </wp:inline>
        </w:drawing>
      </w:r>
    </w:p>
    <w:p w14:paraId="5BFEADD7" w14:textId="26477BFD" w:rsidR="008779AE" w:rsidRPr="00CD3262" w:rsidRDefault="008779AE" w:rsidP="008779AE">
      <w:pPr>
        <w:pStyle w:val="Caption"/>
      </w:pPr>
      <w:bookmarkStart w:id="52" w:name="_Toc95487830"/>
      <w:r>
        <w:t xml:space="preserve">Hình </w:t>
      </w:r>
      <w:fldSimple w:instr=" SEQ Hình \* ARABIC ">
        <w:r w:rsidR="00DD5422">
          <w:rPr>
            <w:noProof/>
          </w:rPr>
          <w:t>15</w:t>
        </w:r>
      </w:fldSimple>
      <w:r>
        <w:rPr>
          <w:noProof/>
        </w:rPr>
        <w:t>. Giao diện danh sách order, chi tiết order</w:t>
      </w:r>
      <w:bookmarkEnd w:id="52"/>
      <w:r>
        <w:t xml:space="preserve"> </w:t>
      </w:r>
    </w:p>
    <w:p w14:paraId="652EBF43" w14:textId="1932CC80" w:rsidR="0054376E" w:rsidRDefault="002F4FC8" w:rsidP="002F4FC8">
      <w:pPr>
        <w:pStyle w:val="Heading2"/>
        <w:numPr>
          <w:ilvl w:val="0"/>
          <w:numId w:val="0"/>
        </w:numPr>
        <w:ind w:left="578"/>
      </w:pPr>
      <w:bookmarkStart w:id="53" w:name="_Toc95486791"/>
      <w:r>
        <w:t>4.5</w:t>
      </w:r>
      <w:r w:rsidR="0054376E">
        <w:t xml:space="preserve"> </w:t>
      </w:r>
      <w:r w:rsidR="00532A0C">
        <w:t>Trang quản lý tài khoản</w:t>
      </w:r>
      <w:bookmarkEnd w:id="53"/>
    </w:p>
    <w:p w14:paraId="54CEA919" w14:textId="77777777" w:rsidR="00CD3262" w:rsidRDefault="00CD3262" w:rsidP="00CD3262">
      <w:pPr>
        <w:pStyle w:val="Nidungvnbn"/>
        <w:rPr>
          <w:szCs w:val="24"/>
        </w:rPr>
      </w:pPr>
      <w:r>
        <w:t>Ở Trang My Account sẽ bao gồm thông tin của user và một số các chức năng sau: </w:t>
      </w:r>
    </w:p>
    <w:p w14:paraId="1739FC20" w14:textId="0E4D15E6" w:rsidR="00CD3262" w:rsidRDefault="00CD3262" w:rsidP="00FC13BA">
      <w:pPr>
        <w:pStyle w:val="Nidungvnbn"/>
        <w:numPr>
          <w:ilvl w:val="0"/>
          <w:numId w:val="4"/>
        </w:numPr>
      </w:pPr>
      <w:r>
        <w:t>Xem và cập nhật tài khoản của user</w:t>
      </w:r>
    </w:p>
    <w:p w14:paraId="268A1B83" w14:textId="76AB3780" w:rsidR="00CD3262" w:rsidRDefault="00CD3262" w:rsidP="00FC13BA">
      <w:pPr>
        <w:pStyle w:val="Nidungvnbn"/>
        <w:numPr>
          <w:ilvl w:val="0"/>
          <w:numId w:val="4"/>
        </w:numPr>
      </w:pPr>
      <w:r>
        <w:lastRenderedPageBreak/>
        <w:t>Đổi mật khẩu</w:t>
      </w:r>
    </w:p>
    <w:p w14:paraId="1B4E39CC" w14:textId="7BCDDD31" w:rsidR="00CD3262" w:rsidRDefault="00CD3262" w:rsidP="00FC13BA">
      <w:pPr>
        <w:pStyle w:val="Nidungvnbn"/>
        <w:numPr>
          <w:ilvl w:val="0"/>
          <w:numId w:val="4"/>
        </w:numPr>
      </w:pPr>
      <w:r>
        <w:t>Đổi ngôn ngữ</w:t>
      </w:r>
    </w:p>
    <w:p w14:paraId="230C0C58" w14:textId="7C647BE7" w:rsidR="00CD3262" w:rsidRDefault="00CD3262" w:rsidP="00FC13BA">
      <w:pPr>
        <w:pStyle w:val="Nidungvnbn"/>
        <w:numPr>
          <w:ilvl w:val="0"/>
          <w:numId w:val="4"/>
        </w:numPr>
      </w:pPr>
      <w:r>
        <w:t>Danh sách notification </w:t>
      </w:r>
    </w:p>
    <w:p w14:paraId="20425F84" w14:textId="3AA360F7" w:rsidR="00CD3262" w:rsidRDefault="00CD3262" w:rsidP="00FC13BA">
      <w:pPr>
        <w:pStyle w:val="Nidungvnbn"/>
        <w:numPr>
          <w:ilvl w:val="0"/>
          <w:numId w:val="4"/>
        </w:numPr>
      </w:pPr>
      <w:r>
        <w:t>Danh sách đơn hàng</w:t>
      </w:r>
    </w:p>
    <w:p w14:paraId="00769097" w14:textId="634F994D" w:rsidR="00CD3262" w:rsidRDefault="00CD3262" w:rsidP="00FC13BA">
      <w:pPr>
        <w:pStyle w:val="Nidungvnbn"/>
        <w:numPr>
          <w:ilvl w:val="0"/>
          <w:numId w:val="4"/>
        </w:numPr>
      </w:pPr>
      <w:r>
        <w:t>Đăng xuất </w:t>
      </w:r>
    </w:p>
    <w:p w14:paraId="0A190AB4" w14:textId="2F41EE61" w:rsidR="00CD3262" w:rsidRDefault="00CD3262" w:rsidP="00CD3262">
      <w:pPr>
        <w:pStyle w:val="Nidungvnbn"/>
      </w:pPr>
      <w:r>
        <w:t xml:space="preserve">User có thể chọn các tab trong </w:t>
      </w:r>
      <w:proofErr w:type="gramStart"/>
      <w:r>
        <w:t>trang  để</w:t>
      </w:r>
      <w:proofErr w:type="gramEnd"/>
      <w:r>
        <w:t xml:space="preserve"> điều hướng đến một trang chi tiết cụ thể.</w:t>
      </w:r>
    </w:p>
    <w:p w14:paraId="7DBC50F6" w14:textId="77777777" w:rsidR="00CD3262" w:rsidRDefault="00CD3262" w:rsidP="00CD3262">
      <w:pPr>
        <w:pStyle w:val="Nidungvnbn"/>
      </w:pPr>
      <w:r>
        <w:t>User có thể cập nhật thông tin tài khoản ở tab Account gồm những thông tin: </w:t>
      </w:r>
    </w:p>
    <w:p w14:paraId="3C7AE8B3" w14:textId="4D72A201" w:rsidR="00CD3262" w:rsidRDefault="00CD3262" w:rsidP="00FC13BA">
      <w:pPr>
        <w:pStyle w:val="Nidungvnbn"/>
        <w:numPr>
          <w:ilvl w:val="0"/>
          <w:numId w:val="4"/>
        </w:numPr>
      </w:pPr>
      <w:r>
        <w:t>username</w:t>
      </w:r>
    </w:p>
    <w:p w14:paraId="523DF444" w14:textId="079CF4AA" w:rsidR="00CD3262" w:rsidRDefault="00CD3262" w:rsidP="00FC13BA">
      <w:pPr>
        <w:pStyle w:val="Nidungvnbn"/>
        <w:numPr>
          <w:ilvl w:val="0"/>
          <w:numId w:val="4"/>
        </w:numPr>
      </w:pPr>
      <w:r>
        <w:t>email</w:t>
      </w:r>
    </w:p>
    <w:p w14:paraId="2DD0BB5B" w14:textId="5E9BE355" w:rsidR="00CD3262" w:rsidRDefault="00CD3262" w:rsidP="00FC13BA">
      <w:pPr>
        <w:pStyle w:val="Nidungvnbn"/>
        <w:numPr>
          <w:ilvl w:val="0"/>
          <w:numId w:val="4"/>
        </w:numPr>
      </w:pPr>
      <w:r>
        <w:t>phone number</w:t>
      </w:r>
    </w:p>
    <w:p w14:paraId="3ECEEBE3" w14:textId="77777777" w:rsidR="00726F8E" w:rsidRDefault="00726F8E" w:rsidP="00726F8E">
      <w:pPr>
        <w:pStyle w:val="Nidungvnbn"/>
        <w:keepNext/>
        <w:jc w:val="center"/>
      </w:pPr>
      <w:r>
        <w:rPr>
          <w:noProof/>
        </w:rPr>
        <w:lastRenderedPageBreak/>
        <w:drawing>
          <wp:inline distT="0" distB="0" distL="0" distR="0" wp14:anchorId="10DAD3A1" wp14:editId="326A3AE8">
            <wp:extent cx="5883275" cy="61741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3275" cy="6174105"/>
                    </a:xfrm>
                    <a:prstGeom prst="rect">
                      <a:avLst/>
                    </a:prstGeom>
                  </pic:spPr>
                </pic:pic>
              </a:graphicData>
            </a:graphic>
          </wp:inline>
        </w:drawing>
      </w:r>
    </w:p>
    <w:p w14:paraId="233C4818" w14:textId="01E74D98" w:rsidR="00726F8E" w:rsidRDefault="00726F8E" w:rsidP="00726F8E">
      <w:pPr>
        <w:pStyle w:val="Caption"/>
      </w:pPr>
      <w:bookmarkStart w:id="54" w:name="_Toc95487831"/>
      <w:r>
        <w:t xml:space="preserve">Hình </w:t>
      </w:r>
      <w:fldSimple w:instr=" SEQ Hình \* ARABIC ">
        <w:r w:rsidR="00DD5422">
          <w:rPr>
            <w:noProof/>
          </w:rPr>
          <w:t>16</w:t>
        </w:r>
      </w:fldSimple>
      <w:r>
        <w:t>. Giao diện quản lý tài khoản</w:t>
      </w:r>
      <w:bookmarkEnd w:id="54"/>
    </w:p>
    <w:p w14:paraId="5AA99234" w14:textId="1F01B281" w:rsidR="005C3C27" w:rsidRPr="005C3C27" w:rsidRDefault="005C3C27" w:rsidP="005C3C27">
      <w:pPr>
        <w:pStyle w:val="Nidungvnbn"/>
        <w:rPr>
          <w:szCs w:val="24"/>
        </w:rPr>
      </w:pPr>
      <w:r>
        <w:t>Để thực hiện đổi mật khẩu, user có thể chọn tab Change Password. Để cập nhật mật khẩu, user cần điền mật khẩu hiện tại và mật khẩu mới. Hệ thống sẽ xác nhận nếu đúng mật khẩu hiện tại thì cập nhật mới mật khẩu của user.</w:t>
      </w:r>
    </w:p>
    <w:p w14:paraId="60067789" w14:textId="11DDD6BB" w:rsidR="00971C04" w:rsidRDefault="005C3C27" w:rsidP="00971C04">
      <w:pPr>
        <w:pStyle w:val="Nidungvnbn"/>
      </w:pPr>
      <w:r>
        <w:t xml:space="preserve">Ngoài ra user có thể đổi ngôn ngữ của ứng dụng ở tab Change Language. App hiện đang hỗ trợ khoảng 20 ngôn ngữ khác nhau (English, French, </w:t>
      </w:r>
      <w:proofErr w:type="gramStart"/>
      <w:r>
        <w:t>Vietnamese,…</w:t>
      </w:r>
      <w:proofErr w:type="gramEnd"/>
      <w:r>
        <w:t>)</w:t>
      </w:r>
    </w:p>
    <w:p w14:paraId="54F44911" w14:textId="77777777" w:rsidR="005A3117" w:rsidRDefault="005A3117" w:rsidP="005A3117">
      <w:pPr>
        <w:pStyle w:val="Nidungvnbn"/>
        <w:keepNext/>
        <w:jc w:val="center"/>
      </w:pPr>
      <w:r>
        <w:rPr>
          <w:noProof/>
        </w:rPr>
        <w:lastRenderedPageBreak/>
        <w:drawing>
          <wp:inline distT="0" distB="0" distL="0" distR="0" wp14:anchorId="1614D7A2" wp14:editId="01BCD9AC">
            <wp:extent cx="5883275" cy="40970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3275" cy="4097020"/>
                    </a:xfrm>
                    <a:prstGeom prst="rect">
                      <a:avLst/>
                    </a:prstGeom>
                  </pic:spPr>
                </pic:pic>
              </a:graphicData>
            </a:graphic>
          </wp:inline>
        </w:drawing>
      </w:r>
    </w:p>
    <w:p w14:paraId="3AA4065D" w14:textId="0DBCC252" w:rsidR="005A3117" w:rsidRDefault="005A3117" w:rsidP="005A3117">
      <w:pPr>
        <w:pStyle w:val="Caption"/>
      </w:pPr>
      <w:bookmarkStart w:id="55" w:name="_Toc95487832"/>
      <w:r>
        <w:t xml:space="preserve">Hình </w:t>
      </w:r>
      <w:fldSimple w:instr=" SEQ Hình \* ARABIC ">
        <w:r w:rsidR="00DD5422">
          <w:rPr>
            <w:noProof/>
          </w:rPr>
          <w:t>17</w:t>
        </w:r>
      </w:fldSimple>
      <w:r>
        <w:t>. Giao diện lựa chọn ngôn ngữ</w:t>
      </w:r>
      <w:bookmarkEnd w:id="55"/>
    </w:p>
    <w:p w14:paraId="23480E5B" w14:textId="3ABE333B" w:rsidR="0054376E" w:rsidRDefault="00B23044" w:rsidP="00B23044">
      <w:pPr>
        <w:pStyle w:val="Heading2"/>
        <w:numPr>
          <w:ilvl w:val="0"/>
          <w:numId w:val="0"/>
        </w:numPr>
        <w:ind w:left="578"/>
      </w:pPr>
      <w:bookmarkStart w:id="56" w:name="_Toc95486792"/>
      <w:r>
        <w:t>4.6</w:t>
      </w:r>
      <w:r w:rsidR="0054376E">
        <w:t xml:space="preserve"> </w:t>
      </w:r>
      <w:r w:rsidR="0058705B">
        <w:t xml:space="preserve">Trang </w:t>
      </w:r>
      <w:r w:rsidR="0054376E">
        <w:t>Shipper</w:t>
      </w:r>
      <w:bookmarkEnd w:id="56"/>
    </w:p>
    <w:p w14:paraId="6F1F525B" w14:textId="77777777" w:rsidR="004719CD" w:rsidRDefault="004719CD" w:rsidP="004719CD">
      <w:pPr>
        <w:pStyle w:val="Nidungvnbn"/>
        <w:rPr>
          <w:szCs w:val="24"/>
        </w:rPr>
      </w:pPr>
      <w:r>
        <w:t>Sau khi shipper thực hiện đăng nhập ở Trang login. Ứng dụng sẽ điều hướng đến trang shipper home gồm có 3 tab:</w:t>
      </w:r>
    </w:p>
    <w:p w14:paraId="1FA771FC" w14:textId="2DE8BB61" w:rsidR="004719CD" w:rsidRDefault="004719CD" w:rsidP="00FC13BA">
      <w:pPr>
        <w:pStyle w:val="Nidungvnbn"/>
        <w:numPr>
          <w:ilvl w:val="0"/>
          <w:numId w:val="4"/>
        </w:numPr>
      </w:pPr>
      <w:r>
        <w:t>Preparing orders: Chứa danh sách những đơn hàng đã được merchant xác nhận đang ở trạng thái preparing</w:t>
      </w:r>
    </w:p>
    <w:p w14:paraId="75CC8D03" w14:textId="09D37E9E" w:rsidR="004719CD" w:rsidRDefault="004719CD" w:rsidP="00FC13BA">
      <w:pPr>
        <w:pStyle w:val="Nidungvnbn"/>
        <w:numPr>
          <w:ilvl w:val="0"/>
          <w:numId w:val="4"/>
        </w:numPr>
      </w:pPr>
      <w:r>
        <w:t>Delivering order: Chứa những đơn hàng đã được shipper nhận vận chuyển có trạng thái delivering </w:t>
      </w:r>
    </w:p>
    <w:p w14:paraId="434A9C55" w14:textId="35FC3ED6" w:rsidR="004719CD" w:rsidRDefault="004719CD" w:rsidP="00FC13BA">
      <w:pPr>
        <w:pStyle w:val="Nidungvnbn"/>
        <w:numPr>
          <w:ilvl w:val="0"/>
          <w:numId w:val="4"/>
        </w:numPr>
      </w:pPr>
      <w:r>
        <w:t>Delivered order: Chứa những đơn hàng đã được shipper xác nhận đã vận chuyển có trạng thái là delivered</w:t>
      </w:r>
    </w:p>
    <w:p w14:paraId="0AEDA8CA" w14:textId="10F88D0B" w:rsidR="00F325E3" w:rsidRDefault="004719CD" w:rsidP="00F325E3">
      <w:pPr>
        <w:pStyle w:val="Nidungvnbn"/>
      </w:pPr>
      <w:r>
        <w:lastRenderedPageBreak/>
        <w:t>Shipper có thể chọn vào 1 đơn hàng để xem chi tiết đơn hàng đó, thông tin chi tiết tương tự phía user</w:t>
      </w:r>
      <w:r w:rsidR="000F07E1">
        <w:t>.</w:t>
      </w:r>
    </w:p>
    <w:p w14:paraId="211C49A9" w14:textId="64CA12C2" w:rsidR="004719CD" w:rsidRDefault="004719CD" w:rsidP="005A3B0C">
      <w:pPr>
        <w:pStyle w:val="Nidungvnbn"/>
      </w:pPr>
      <w:r>
        <w:t>Ở tab Preparing order, Những đơn hàng đang có trạng thái preparing sẽ có một button để shipper có thể nhận order đó. Sau khi nhận order thành công, đơn hàng đó sẽ được chuyển qua tab Delivering</w:t>
      </w:r>
      <w:r w:rsidR="00F325E3">
        <w:t>.</w:t>
      </w:r>
    </w:p>
    <w:p w14:paraId="7325E551" w14:textId="14A734E2" w:rsidR="004719CD" w:rsidRDefault="004719CD" w:rsidP="004719CD">
      <w:pPr>
        <w:pStyle w:val="Nidungvnbn"/>
      </w:pPr>
      <w:r>
        <w:t>Ở tab Delivering order, sau khi shipper vận chuyển tới địa chỉ, shipper có thể cập nhật trạng thái của order thành Delivered, đơn hàng được cậpt nhật sẽ chuyển qua tab Delivered của shipper</w:t>
      </w:r>
      <w:r w:rsidR="005A3B0C">
        <w:t>.</w:t>
      </w:r>
    </w:p>
    <w:p w14:paraId="5946DF92" w14:textId="77777777" w:rsidR="00875A66" w:rsidRDefault="00E443FB" w:rsidP="00875A66">
      <w:pPr>
        <w:pStyle w:val="Nidungvnbn"/>
        <w:keepNext/>
        <w:jc w:val="center"/>
      </w:pPr>
      <w:r>
        <w:t xml:space="preserve"> </w:t>
      </w:r>
      <w:r w:rsidR="008B3229">
        <w:rPr>
          <w:noProof/>
        </w:rPr>
        <w:drawing>
          <wp:inline distT="0" distB="0" distL="0" distR="0" wp14:anchorId="3BDD2804" wp14:editId="2DC70636">
            <wp:extent cx="5227320" cy="36419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5978" cy="3647948"/>
                    </a:xfrm>
                    <a:prstGeom prst="rect">
                      <a:avLst/>
                    </a:prstGeom>
                  </pic:spPr>
                </pic:pic>
              </a:graphicData>
            </a:graphic>
          </wp:inline>
        </w:drawing>
      </w:r>
    </w:p>
    <w:p w14:paraId="0EFBD7CE" w14:textId="7ADAA306" w:rsidR="00875A66" w:rsidRDefault="00875A66" w:rsidP="00875A66">
      <w:pPr>
        <w:pStyle w:val="Caption"/>
      </w:pPr>
      <w:bookmarkStart w:id="57" w:name="_Toc95487833"/>
      <w:r>
        <w:t xml:space="preserve">Hình </w:t>
      </w:r>
      <w:fldSimple w:instr=" SEQ Hình \* ARABIC ">
        <w:r w:rsidR="00DD5422">
          <w:rPr>
            <w:noProof/>
          </w:rPr>
          <w:t>18</w:t>
        </w:r>
      </w:fldSimple>
      <w:r>
        <w:t>. Giao diện shipper</w:t>
      </w:r>
      <w:bookmarkEnd w:id="57"/>
    </w:p>
    <w:p w14:paraId="3D3CEF5D" w14:textId="48EA00C9" w:rsidR="00016927" w:rsidRDefault="00F251FC" w:rsidP="00F251FC">
      <w:pPr>
        <w:pStyle w:val="Heading2"/>
        <w:numPr>
          <w:ilvl w:val="0"/>
          <w:numId w:val="0"/>
        </w:numPr>
        <w:ind w:left="578"/>
      </w:pPr>
      <w:bookmarkStart w:id="58" w:name="_Toc95486793"/>
      <w:r>
        <w:t>4.7</w:t>
      </w:r>
      <w:r w:rsidR="0054376E">
        <w:t xml:space="preserve"> </w:t>
      </w:r>
      <w:r w:rsidR="006A6FC5">
        <w:t xml:space="preserve">Trang </w:t>
      </w:r>
      <w:r w:rsidR="0054376E">
        <w:t>Shipper Account</w:t>
      </w:r>
      <w:bookmarkEnd w:id="58"/>
    </w:p>
    <w:p w14:paraId="39ABC6F6" w14:textId="60F6DA1E" w:rsidR="00016927" w:rsidRDefault="00016927" w:rsidP="00016927">
      <w:pPr>
        <w:pStyle w:val="Nidungvnbn"/>
        <w:rPr>
          <w:szCs w:val="24"/>
        </w:rPr>
      </w:pPr>
      <w:r>
        <w:t>Trang thông tin tài khoản của shipper sẽ bao gồm các tab, shipper có chọn tab thông tin để ứng dụng điều hướng đến trang chi tiết:</w:t>
      </w:r>
    </w:p>
    <w:p w14:paraId="0DFC9AB8" w14:textId="104767AA" w:rsidR="00016927" w:rsidRDefault="00016927" w:rsidP="00FC13BA">
      <w:pPr>
        <w:pStyle w:val="Nidungvnbn"/>
        <w:numPr>
          <w:ilvl w:val="0"/>
          <w:numId w:val="4"/>
        </w:numPr>
      </w:pPr>
      <w:r>
        <w:t>Account </w:t>
      </w:r>
    </w:p>
    <w:p w14:paraId="2EC84608" w14:textId="5585DD1E" w:rsidR="00016927" w:rsidRDefault="00016927" w:rsidP="00FC13BA">
      <w:pPr>
        <w:pStyle w:val="Nidungvnbn"/>
        <w:numPr>
          <w:ilvl w:val="0"/>
          <w:numId w:val="4"/>
        </w:numPr>
      </w:pPr>
      <w:r>
        <w:lastRenderedPageBreak/>
        <w:t>Notifications</w:t>
      </w:r>
    </w:p>
    <w:p w14:paraId="54337BCB" w14:textId="286CB5F2" w:rsidR="00016927" w:rsidRDefault="00016927" w:rsidP="00FC13BA">
      <w:pPr>
        <w:pStyle w:val="Nidungvnbn"/>
        <w:numPr>
          <w:ilvl w:val="0"/>
          <w:numId w:val="4"/>
        </w:numPr>
      </w:pPr>
      <w:r>
        <w:t>Change Password</w:t>
      </w:r>
    </w:p>
    <w:p w14:paraId="4B39BA4F" w14:textId="3D0091D3" w:rsidR="00016927" w:rsidRDefault="00016927" w:rsidP="00FC13BA">
      <w:pPr>
        <w:pStyle w:val="Nidungvnbn"/>
        <w:numPr>
          <w:ilvl w:val="0"/>
          <w:numId w:val="4"/>
        </w:numPr>
      </w:pPr>
      <w:r>
        <w:t>Change language</w:t>
      </w:r>
    </w:p>
    <w:p w14:paraId="00AD3C2C" w14:textId="77777777" w:rsidR="00016927" w:rsidRDefault="00016927" w:rsidP="00016927">
      <w:pPr>
        <w:pStyle w:val="Nidungvnbn"/>
      </w:pPr>
      <w:r>
        <w:t>Shipper có thể cập nhật các thông tin tài khoản tương tự như ở phía user bao gồm:</w:t>
      </w:r>
    </w:p>
    <w:p w14:paraId="10EA24CD" w14:textId="2FC9F934" w:rsidR="00016927" w:rsidRDefault="000A041E" w:rsidP="00FC13BA">
      <w:pPr>
        <w:pStyle w:val="Nidungvnbn"/>
        <w:numPr>
          <w:ilvl w:val="0"/>
          <w:numId w:val="4"/>
        </w:numPr>
      </w:pPr>
      <w:r>
        <w:t>Cập nhật thông tin</w:t>
      </w:r>
      <w:r w:rsidR="00016927">
        <w:t>: name, email, phone number</w:t>
      </w:r>
    </w:p>
    <w:p w14:paraId="01928486" w14:textId="1AEDEAC0" w:rsidR="00016927" w:rsidRDefault="00016927" w:rsidP="00FC13BA">
      <w:pPr>
        <w:pStyle w:val="Nidungvnbn"/>
        <w:numPr>
          <w:ilvl w:val="0"/>
          <w:numId w:val="4"/>
        </w:numPr>
      </w:pPr>
      <w:r>
        <w:t>Đổi password</w:t>
      </w:r>
    </w:p>
    <w:p w14:paraId="6CF2C28F" w14:textId="53EE2202" w:rsidR="00016927" w:rsidRDefault="00016927" w:rsidP="00FC13BA">
      <w:pPr>
        <w:pStyle w:val="Nidungvnbn"/>
        <w:numPr>
          <w:ilvl w:val="0"/>
          <w:numId w:val="4"/>
        </w:numPr>
      </w:pPr>
      <w:r>
        <w:t>Đổi ngôn ngữ của ứng dụng</w:t>
      </w:r>
    </w:p>
    <w:p w14:paraId="7BB47622" w14:textId="77777777" w:rsidR="00DD5422" w:rsidRDefault="00E3461F" w:rsidP="00DD5422">
      <w:pPr>
        <w:pStyle w:val="Nidungvnbn"/>
        <w:keepNext/>
        <w:jc w:val="center"/>
      </w:pPr>
      <w:r>
        <w:rPr>
          <w:rFonts w:ascii="Arial" w:hAnsi="Arial" w:cs="Arial"/>
          <w:noProof/>
          <w:color w:val="000000"/>
          <w:bdr w:val="none" w:sz="0" w:space="0" w:color="auto" w:frame="1"/>
        </w:rPr>
        <w:drawing>
          <wp:inline distT="0" distB="0" distL="0" distR="0" wp14:anchorId="5D44BB78" wp14:editId="7787D895">
            <wp:extent cx="2202180" cy="4777740"/>
            <wp:effectExtent l="0" t="0" r="7620" b="3810"/>
            <wp:docPr id="117" name="Picture 117" descr="https://lh5.googleusercontent.com/3DoLWtH9l_eFhv_IL-brlSWYWGxPYfV4ad515b8hsSMJvN-6FVyGwiVs5uDOHuGJOXnsUF5E6ZzgCNwiUsYZRgUd-KS4oIv9CmUN8syQ7lV0qff5QoybbB-GnvJpoAc4OcO5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3DoLWtH9l_eFhv_IL-brlSWYWGxPYfV4ad515b8hsSMJvN-6FVyGwiVs5uDOHuGJOXnsUF5E6ZzgCNwiUsYZRgUd-KS4oIv9CmUN8syQ7lV0qff5QoybbB-GnvJpoAc4OcO5ms-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2180" cy="4777740"/>
                    </a:xfrm>
                    <a:prstGeom prst="rect">
                      <a:avLst/>
                    </a:prstGeom>
                    <a:noFill/>
                    <a:ln>
                      <a:noFill/>
                    </a:ln>
                  </pic:spPr>
                </pic:pic>
              </a:graphicData>
            </a:graphic>
          </wp:inline>
        </w:drawing>
      </w:r>
    </w:p>
    <w:p w14:paraId="621D6EC3" w14:textId="66722DAD" w:rsidR="00E3461F" w:rsidRDefault="00DD5422" w:rsidP="00DD5422">
      <w:pPr>
        <w:pStyle w:val="Caption"/>
      </w:pPr>
      <w:bookmarkStart w:id="59" w:name="_Toc95487834"/>
      <w:r>
        <w:t xml:space="preserve">Hình </w:t>
      </w:r>
      <w:fldSimple w:instr=" SEQ Hình \* ARABIC ">
        <w:r>
          <w:rPr>
            <w:noProof/>
          </w:rPr>
          <w:t>19</w:t>
        </w:r>
      </w:fldSimple>
      <w:r>
        <w:t>. Giao diện quản lý thông tin shipper</w:t>
      </w:r>
      <w:bookmarkEnd w:id="59"/>
    </w:p>
    <w:p w14:paraId="454F2994" w14:textId="7BD123EA" w:rsidR="006B178C" w:rsidRPr="006B178C" w:rsidRDefault="006B178C" w:rsidP="006B178C">
      <w:pPr>
        <w:pStyle w:val="Tiucctrangmu"/>
      </w:pPr>
      <w:r>
        <w:lastRenderedPageBreak/>
        <w:t xml:space="preserve">Kết luận </w:t>
      </w:r>
    </w:p>
    <w:p w14:paraId="32431543" w14:textId="77777777" w:rsidR="00322765" w:rsidRDefault="006B178C" w:rsidP="0094290A">
      <w:r>
        <w:t xml:space="preserve">Thông qua đề tài phát triển web và ứng dụng quản lý đặt món trên và qua quá trình tìm hiểu, nghiên cứu để phá triển ứng dụng kết quả đạt được là một mô hình </w:t>
      </w:r>
      <w:r w:rsidR="00322765">
        <w:t>cơ bản của một hệ</w:t>
      </w:r>
    </w:p>
    <w:p w14:paraId="7C1C18E9" w14:textId="77777777" w:rsidR="00322765" w:rsidRDefault="00322765" w:rsidP="0094290A">
      <w:pPr>
        <w:rPr>
          <w:lang w:val="vi-VN"/>
        </w:rPr>
      </w:pPr>
    </w:p>
    <w:p w14:paraId="0C5CC947" w14:textId="5EAD1AF4" w:rsidR="00322765" w:rsidRDefault="00322765" w:rsidP="0094290A">
      <w:r>
        <w:t xml:space="preserve">Với dự án về hệ thống quản lý đặt món, kết quả của của chúng em là một mô hình cơ bản của một hệ thống quản lý món ăn bao gồm các mối quan hệ giữa các actor chính </w:t>
      </w:r>
      <w:proofErr w:type="gramStart"/>
      <w:r>
        <w:t>( admin</w:t>
      </w:r>
      <w:proofErr w:type="gramEnd"/>
      <w:r>
        <w:t xml:space="preserve">, merchant , shipper , user). Kết quả của dự án là một luồng hoàn chỉnh của một quy trình đặt món ăn cơ bản từ các bước tạo merchant đến khi user nhận được đơn hàng. </w:t>
      </w:r>
    </w:p>
    <w:p w14:paraId="61BDACA4" w14:textId="77777777" w:rsidR="000E2F51" w:rsidRDefault="00322765" w:rsidP="0094290A">
      <w:r>
        <w:rPr>
          <w:lang w:val="vi-VN"/>
        </w:rPr>
        <w:tab/>
      </w:r>
      <w:r>
        <w:t xml:space="preserve">Thông qua dự án này, chúng em được tiếp cận với một quy trình làm của một dự án bao gồm các bước thiết kế, lên kế hoạch và phát triển hệ thống phần mềm. Ngoài ra có cơ hội được tiếp cận với các công nghệ hiện tại ngoài doanh nghiệp dư Flutter, </w:t>
      </w:r>
      <w:proofErr w:type="gramStart"/>
      <w:r>
        <w:t>Reactjs ,</w:t>
      </w:r>
      <w:proofErr w:type="gramEnd"/>
      <w:r>
        <w:t xml:space="preserve"> Laravel ,..</w:t>
      </w:r>
    </w:p>
    <w:p w14:paraId="31E79CF5" w14:textId="236755E5" w:rsidR="006C02EB" w:rsidRPr="006B178C" w:rsidRDefault="000E2F51" w:rsidP="0094290A">
      <w:r>
        <w:t>Dự án vẫn còn trong quá trình phát triển, vẫn có nhiều ý tưởng và việc cần làm</w:t>
      </w:r>
      <w:r>
        <w:t>. Rất cảm ơn thầy/cô, khoa CNTT và nhà</w:t>
      </w:r>
      <w:r w:rsidR="00322765">
        <w:t xml:space="preserve"> </w:t>
      </w:r>
      <w:r>
        <w:t>trường đã tạo cơ hội cho chúng em được tiếp cận với quá trình học tập và làm dự án</w:t>
      </w:r>
      <w:bookmarkStart w:id="60" w:name="_GoBack"/>
      <w:bookmarkEnd w:id="60"/>
      <w:r w:rsidR="006C02EB">
        <w:rPr>
          <w:lang w:val="vi-VN"/>
        </w:rPr>
        <w:br w:type="page"/>
      </w:r>
    </w:p>
    <w:p w14:paraId="772913A7" w14:textId="5C498CCD" w:rsidR="000133DD" w:rsidRPr="007A13F4" w:rsidRDefault="000133DD" w:rsidP="007A13F4">
      <w:pPr>
        <w:pStyle w:val="Chng"/>
        <w:jc w:val="center"/>
        <w:rPr>
          <w:lang w:val="vi-VN"/>
        </w:rPr>
      </w:pPr>
      <w:bookmarkStart w:id="61" w:name="_Toc55428448"/>
      <w:bookmarkStart w:id="62" w:name="_Toc95486794"/>
      <w:r w:rsidRPr="00515B51">
        <w:rPr>
          <w:lang w:val="vi-VN"/>
        </w:rPr>
        <w:lastRenderedPageBreak/>
        <w:t>TÀI LIỆU THAM KHẢO</w:t>
      </w:r>
      <w:bookmarkEnd w:id="18"/>
      <w:bookmarkEnd w:id="61"/>
      <w:bookmarkEnd w:id="62"/>
    </w:p>
    <w:p w14:paraId="60F653F0" w14:textId="5354F6C8" w:rsidR="009047AA" w:rsidRDefault="00A21912" w:rsidP="009047AA">
      <w:pPr>
        <w:pStyle w:val="Nidungvnbn"/>
        <w:ind w:firstLine="0"/>
        <w:rPr>
          <w:lang w:val="vi-VN"/>
        </w:rPr>
      </w:pPr>
      <w:r>
        <w:rPr>
          <w:lang w:val="vi-VN"/>
        </w:rPr>
        <w:t>[1]</w:t>
      </w:r>
      <w:r w:rsidR="00871680">
        <w:t xml:space="preserve"> Trang chủ React</w:t>
      </w:r>
      <w:r w:rsidR="007C4C91">
        <w:t>.</w:t>
      </w:r>
      <w:r w:rsidR="00EC351D">
        <w:t xml:space="preserve"> </w:t>
      </w:r>
      <w:r w:rsidR="00B239BF" w:rsidRPr="0003353A">
        <w:t>(</w:t>
      </w:r>
      <w:r w:rsidR="00B239BF">
        <w:t>ngày 11, tháng 02, 2022</w:t>
      </w:r>
      <w:r w:rsidR="00871680">
        <w:t>)</w:t>
      </w:r>
      <w:r w:rsidR="00B239BF" w:rsidRPr="0003353A">
        <w:t xml:space="preserve">. Truy </w:t>
      </w:r>
      <w:r w:rsidR="001B294F">
        <w:t xml:space="preserve">cập từ: </w:t>
      </w:r>
      <w:r w:rsidR="001B294F" w:rsidRPr="001B294F">
        <w:t>https://reactjs.org/</w:t>
      </w:r>
    </w:p>
    <w:p w14:paraId="5DA3FCD3" w14:textId="77777777" w:rsidR="00B51F41" w:rsidRDefault="009047AA" w:rsidP="005F7F0B">
      <w:pPr>
        <w:pStyle w:val="Nidungvnbn"/>
        <w:ind w:firstLine="0"/>
        <w:jc w:val="left"/>
      </w:pPr>
      <w:r>
        <w:t>[2]</w:t>
      </w:r>
      <w:r w:rsidR="003207B3">
        <w:t xml:space="preserve"> </w:t>
      </w:r>
      <w:r w:rsidR="00297B2F">
        <w:t>Laravel.</w:t>
      </w:r>
      <w:r w:rsidR="004A51F6">
        <w:t xml:space="preserve"> </w:t>
      </w:r>
      <w:r w:rsidR="00C36B3E">
        <w:t>(ngày 11, tháng 02, 2022). Trang chủ Laravel.</w:t>
      </w:r>
      <w:r w:rsidR="005F7F0B" w:rsidRPr="005F7F0B">
        <w:t xml:space="preserve"> </w:t>
      </w:r>
    </w:p>
    <w:p w14:paraId="6ED285D6" w14:textId="60BA1427" w:rsidR="009047AA" w:rsidRDefault="005F7F0B" w:rsidP="005F7F0B">
      <w:pPr>
        <w:pStyle w:val="Nidungvnbn"/>
        <w:ind w:firstLine="0"/>
        <w:jc w:val="left"/>
      </w:pPr>
      <w:r w:rsidRPr="0003353A">
        <w:t xml:space="preserve">Truy </w:t>
      </w:r>
      <w:r>
        <w:t>cập từ:</w:t>
      </w:r>
      <w:r w:rsidR="00FC5FA0">
        <w:t xml:space="preserve"> laravel.com/docs/8x</w:t>
      </w:r>
    </w:p>
    <w:p w14:paraId="2D45228F" w14:textId="37DB3606" w:rsidR="009047AA" w:rsidRDefault="009047AA" w:rsidP="00B239BF">
      <w:pPr>
        <w:pStyle w:val="Nidungvnbn"/>
        <w:ind w:firstLine="0"/>
        <w:jc w:val="left"/>
      </w:pPr>
      <w:r>
        <w:t>[3]</w:t>
      </w:r>
      <w:r w:rsidR="0003353A">
        <w:t xml:space="preserve"> </w:t>
      </w:r>
      <w:r w:rsidR="007025CE" w:rsidRPr="007025CE">
        <w:t>Firebase Cloud Messaging via Laravel</w:t>
      </w:r>
      <w:r w:rsidR="007025CE">
        <w:t xml:space="preserve"> (ngày 11, tháng 02, 2022). Truy cập từ: </w:t>
      </w:r>
      <w:r w:rsidR="007025CE" w:rsidRPr="007025CE">
        <w:t>https://viblo.asia/p/firebase-cloud-messaging-via-laravel-Do754orBlM6</w:t>
      </w:r>
    </w:p>
    <w:p w14:paraId="17110518" w14:textId="77777777" w:rsidR="00FC01CD" w:rsidRDefault="009047AA" w:rsidP="00CA69DA">
      <w:pPr>
        <w:pStyle w:val="Nidungvnbn"/>
        <w:ind w:firstLine="0"/>
        <w:jc w:val="left"/>
      </w:pPr>
      <w:r>
        <w:t>[4]</w:t>
      </w:r>
      <w:r w:rsidR="00015145">
        <w:t xml:space="preserve"> </w:t>
      </w:r>
      <w:r w:rsidR="00CA69DA">
        <w:t xml:space="preserve">Jwt-auth. (ngày 11, tháng 02, 2022). </w:t>
      </w:r>
    </w:p>
    <w:p w14:paraId="1255E245" w14:textId="46286755" w:rsidR="009047AA" w:rsidRPr="009047AA" w:rsidRDefault="00CA69DA" w:rsidP="00CA69DA">
      <w:pPr>
        <w:pStyle w:val="Nidungvnbn"/>
        <w:ind w:firstLine="0"/>
        <w:jc w:val="left"/>
      </w:pPr>
      <w:r>
        <w:t xml:space="preserve">Truy cập từ: </w:t>
      </w:r>
      <w:r w:rsidRPr="00CA69DA">
        <w:t>https://jwt-auth.readthedocs.io/en/develop/laravel-installation/</w:t>
      </w:r>
    </w:p>
    <w:p w14:paraId="7EC0C4B4" w14:textId="07D31B95" w:rsidR="00F074A9" w:rsidRPr="00801496" w:rsidRDefault="00F074A9" w:rsidP="00801496">
      <w:pPr>
        <w:pStyle w:val="Nidungvnbn"/>
        <w:ind w:firstLine="0"/>
        <w:rPr>
          <w:lang w:val="vi-VN"/>
        </w:rPr>
      </w:pPr>
    </w:p>
    <w:sectPr w:rsidR="00F074A9" w:rsidRPr="00801496" w:rsidSect="00785992">
      <w:headerReference w:type="default" r:id="rId30"/>
      <w:pgSz w:w="12240" w:h="15840"/>
      <w:pgMar w:top="1440" w:right="990" w:bottom="117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F9A26" w14:textId="77777777" w:rsidR="006F12E7" w:rsidRDefault="006F12E7" w:rsidP="00453AB1">
      <w:r>
        <w:separator/>
      </w:r>
    </w:p>
  </w:endnote>
  <w:endnote w:type="continuationSeparator" w:id="0">
    <w:p w14:paraId="1A01DBAC" w14:textId="77777777" w:rsidR="006F12E7" w:rsidRDefault="006F12E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6104C" w14:textId="77777777" w:rsidR="006F12E7" w:rsidRDefault="006F12E7" w:rsidP="00453AB1">
      <w:r>
        <w:separator/>
      </w:r>
    </w:p>
  </w:footnote>
  <w:footnote w:type="continuationSeparator" w:id="0">
    <w:p w14:paraId="61A405BA" w14:textId="77777777" w:rsidR="006F12E7" w:rsidRDefault="006F12E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E9F7F" w14:textId="77777777" w:rsidR="006B178C" w:rsidRDefault="006B178C">
    <w:pPr>
      <w:pStyle w:val="Header"/>
      <w:jc w:val="center"/>
    </w:pPr>
  </w:p>
  <w:p w14:paraId="1FC9A9C6" w14:textId="77777777" w:rsidR="006B178C" w:rsidRDefault="006B17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873380"/>
      <w:docPartObj>
        <w:docPartGallery w:val="Page Numbers (Top of Page)"/>
        <w:docPartUnique/>
      </w:docPartObj>
    </w:sdtPr>
    <w:sdtEndPr>
      <w:rPr>
        <w:noProof/>
      </w:rPr>
    </w:sdtEndPr>
    <w:sdtContent>
      <w:p w14:paraId="7A67D633" w14:textId="526D59C0" w:rsidR="006B178C" w:rsidRDefault="006B178C">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7C9156E3" w14:textId="77777777" w:rsidR="006B178C" w:rsidRDefault="006B17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182312"/>
      <w:docPartObj>
        <w:docPartGallery w:val="Page Numbers (Top of Page)"/>
        <w:docPartUnique/>
      </w:docPartObj>
    </w:sdtPr>
    <w:sdtEndPr>
      <w:rPr>
        <w:noProof/>
      </w:rPr>
    </w:sdtEndPr>
    <w:sdtContent>
      <w:p w14:paraId="3AF1A5EB" w14:textId="3509AB0E" w:rsidR="006B178C" w:rsidRDefault="006B178C">
        <w:pPr>
          <w:pStyle w:val="Header"/>
          <w:jc w:val="center"/>
        </w:pPr>
        <w:r>
          <w:fldChar w:fldCharType="begin"/>
        </w:r>
        <w:r>
          <w:instrText xml:space="preserve"> PAGE   \* MERGEFORMAT </w:instrText>
        </w:r>
        <w:r>
          <w:fldChar w:fldCharType="separate"/>
        </w:r>
        <w:r>
          <w:rPr>
            <w:noProof/>
          </w:rPr>
          <w:t>33</w:t>
        </w:r>
        <w:r>
          <w:rPr>
            <w:noProof/>
          </w:rPr>
          <w:fldChar w:fldCharType="end"/>
        </w:r>
      </w:p>
    </w:sdtContent>
  </w:sdt>
  <w:p w14:paraId="63770B0D" w14:textId="77777777" w:rsidR="006B178C" w:rsidRDefault="006B17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62FBA"/>
    <w:multiLevelType w:val="multilevel"/>
    <w:tmpl w:val="6DF86214"/>
    <w:styleLink w:val="Chuong2"/>
    <w:lvl w:ilvl="0">
      <w:start w:val="2"/>
      <w:numFmt w:val="decimal"/>
      <w:lvlText w:val="%1"/>
      <w:lvlJc w:val="left"/>
      <w:pPr>
        <w:ind w:left="360" w:hanging="360"/>
      </w:pPr>
      <w:rPr>
        <w:rFonts w:ascii="Times New Roman" w:hAnsi="Times New Roman" w:hint="default"/>
        <w:b w:val="0"/>
        <w:sz w:val="26"/>
      </w:rPr>
    </w:lvl>
    <w:lvl w:ilvl="1">
      <w:start w:val="1"/>
      <w:numFmt w:val="decimal"/>
      <w:lvlText w:val="%1.%2"/>
      <w:lvlJc w:val="left"/>
      <w:pPr>
        <w:tabs>
          <w:tab w:val="num" w:pos="851"/>
        </w:tabs>
        <w:ind w:left="357" w:hanging="357"/>
      </w:pPr>
      <w:rPr>
        <w:rFonts w:ascii="Times New Roman" w:hAnsi="Times New Roman" w:hint="default"/>
        <w:b/>
        <w:i w:val="0"/>
        <w:sz w:val="28"/>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 w15:restartNumberingAfterBreak="0">
    <w:nsid w:val="233437DF"/>
    <w:multiLevelType w:val="multilevel"/>
    <w:tmpl w:val="D24C2F24"/>
    <w:lvl w:ilvl="0">
      <w:start w:val="1"/>
      <w:numFmt w:val="decimal"/>
      <w:pStyle w:val="Heading1"/>
      <w:suff w:val="nothing"/>
      <w:lvlText w:val="CHƯƠNG %1"/>
      <w:lvlJc w:val="left"/>
      <w:pPr>
        <w:ind w:left="18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nothing"/>
      <w:lvlText w:val="%1.%2"/>
      <w:lvlJc w:val="left"/>
      <w:pPr>
        <w:ind w:left="576" w:hanging="576"/>
      </w:pPr>
      <w:rPr>
        <w:rFonts w:hint="default"/>
      </w:rPr>
    </w:lvl>
    <w:lvl w:ilvl="2">
      <w:start w:val="1"/>
      <w:numFmt w:val="decimal"/>
      <w:pStyle w:val="Heading3"/>
      <w:suff w:val="nothing"/>
      <w:lvlText w:val="%1.%2.%3"/>
      <w:lvlJc w:val="left"/>
      <w:pPr>
        <w:ind w:left="720" w:hanging="720"/>
      </w:pPr>
      <w:rPr>
        <w:rFonts w:hint="default"/>
      </w:rPr>
    </w:lvl>
    <w:lvl w:ilvl="3">
      <w:start w:val="1"/>
      <w:numFmt w:val="decimal"/>
      <w:pStyle w:val="Heading4"/>
      <w:suff w:val="nothing"/>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3767B89"/>
    <w:multiLevelType w:val="hybridMultilevel"/>
    <w:tmpl w:val="0A8864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5D414E3"/>
    <w:multiLevelType w:val="hybridMultilevel"/>
    <w:tmpl w:val="4C4212F0"/>
    <w:lvl w:ilvl="0" w:tplc="A1C0BCE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6CE20B1"/>
    <w:multiLevelType w:val="hybridMultilevel"/>
    <w:tmpl w:val="0B5E91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C315C3"/>
    <w:multiLevelType w:val="multilevel"/>
    <w:tmpl w:val="128829E0"/>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60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0"/>
  </w:num>
  <w:num w:numId="3">
    <w:abstractNumId w:val="1"/>
  </w:num>
  <w:num w:numId="4">
    <w:abstractNumId w:val="3"/>
  </w:num>
  <w:num w:numId="5">
    <w:abstractNumId w:val="4"/>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B1C"/>
    <w:rsid w:val="000001F0"/>
    <w:rsid w:val="000003B6"/>
    <w:rsid w:val="00000FCE"/>
    <w:rsid w:val="000013EC"/>
    <w:rsid w:val="00001BEE"/>
    <w:rsid w:val="00001F11"/>
    <w:rsid w:val="00001F97"/>
    <w:rsid w:val="00002233"/>
    <w:rsid w:val="000027C2"/>
    <w:rsid w:val="000028F4"/>
    <w:rsid w:val="00002DEA"/>
    <w:rsid w:val="00003101"/>
    <w:rsid w:val="0000346C"/>
    <w:rsid w:val="00003C5D"/>
    <w:rsid w:val="00004061"/>
    <w:rsid w:val="0000482C"/>
    <w:rsid w:val="0000484F"/>
    <w:rsid w:val="00004A51"/>
    <w:rsid w:val="00004E2C"/>
    <w:rsid w:val="00004EBF"/>
    <w:rsid w:val="00005B73"/>
    <w:rsid w:val="00006882"/>
    <w:rsid w:val="000068BF"/>
    <w:rsid w:val="000069BB"/>
    <w:rsid w:val="00006F84"/>
    <w:rsid w:val="000074E6"/>
    <w:rsid w:val="0000771A"/>
    <w:rsid w:val="000078C8"/>
    <w:rsid w:val="00007947"/>
    <w:rsid w:val="00007A9C"/>
    <w:rsid w:val="00011173"/>
    <w:rsid w:val="0001188F"/>
    <w:rsid w:val="000118A2"/>
    <w:rsid w:val="00011B1C"/>
    <w:rsid w:val="0001221F"/>
    <w:rsid w:val="00012CBC"/>
    <w:rsid w:val="0001325D"/>
    <w:rsid w:val="000133DD"/>
    <w:rsid w:val="000137E5"/>
    <w:rsid w:val="0001386C"/>
    <w:rsid w:val="00013BC6"/>
    <w:rsid w:val="000140C6"/>
    <w:rsid w:val="000146F7"/>
    <w:rsid w:val="00014776"/>
    <w:rsid w:val="00014F50"/>
    <w:rsid w:val="00015145"/>
    <w:rsid w:val="00015C11"/>
    <w:rsid w:val="00015E0A"/>
    <w:rsid w:val="000161E4"/>
    <w:rsid w:val="0001665C"/>
    <w:rsid w:val="00016927"/>
    <w:rsid w:val="00016BF2"/>
    <w:rsid w:val="00016D24"/>
    <w:rsid w:val="000170FF"/>
    <w:rsid w:val="000174D4"/>
    <w:rsid w:val="0001757C"/>
    <w:rsid w:val="00017F84"/>
    <w:rsid w:val="00020140"/>
    <w:rsid w:val="000203B3"/>
    <w:rsid w:val="0002051A"/>
    <w:rsid w:val="0002076D"/>
    <w:rsid w:val="00020F85"/>
    <w:rsid w:val="00021B8C"/>
    <w:rsid w:val="00021BBC"/>
    <w:rsid w:val="00021C2A"/>
    <w:rsid w:val="00021F87"/>
    <w:rsid w:val="0002208D"/>
    <w:rsid w:val="000221A2"/>
    <w:rsid w:val="000221ED"/>
    <w:rsid w:val="0002242F"/>
    <w:rsid w:val="0002331A"/>
    <w:rsid w:val="00023DEE"/>
    <w:rsid w:val="00024036"/>
    <w:rsid w:val="000241D1"/>
    <w:rsid w:val="00024496"/>
    <w:rsid w:val="00024A67"/>
    <w:rsid w:val="00025390"/>
    <w:rsid w:val="000253B9"/>
    <w:rsid w:val="00025606"/>
    <w:rsid w:val="000256C1"/>
    <w:rsid w:val="000259B2"/>
    <w:rsid w:val="00026F36"/>
    <w:rsid w:val="00027E9D"/>
    <w:rsid w:val="0003056B"/>
    <w:rsid w:val="000307E5"/>
    <w:rsid w:val="00030A2F"/>
    <w:rsid w:val="00031097"/>
    <w:rsid w:val="00031413"/>
    <w:rsid w:val="00031D76"/>
    <w:rsid w:val="00031DFF"/>
    <w:rsid w:val="00031E92"/>
    <w:rsid w:val="00032236"/>
    <w:rsid w:val="00032291"/>
    <w:rsid w:val="000325AE"/>
    <w:rsid w:val="00033179"/>
    <w:rsid w:val="00033536"/>
    <w:rsid w:val="0003353A"/>
    <w:rsid w:val="000338D5"/>
    <w:rsid w:val="00033A30"/>
    <w:rsid w:val="00033F61"/>
    <w:rsid w:val="000350DE"/>
    <w:rsid w:val="00035601"/>
    <w:rsid w:val="000358F6"/>
    <w:rsid w:val="000359A2"/>
    <w:rsid w:val="00035C7B"/>
    <w:rsid w:val="00035DA2"/>
    <w:rsid w:val="00036155"/>
    <w:rsid w:val="0003624D"/>
    <w:rsid w:val="000365CA"/>
    <w:rsid w:val="000369DA"/>
    <w:rsid w:val="00036D2A"/>
    <w:rsid w:val="000373B7"/>
    <w:rsid w:val="00037C62"/>
    <w:rsid w:val="00040220"/>
    <w:rsid w:val="000412AB"/>
    <w:rsid w:val="00041A29"/>
    <w:rsid w:val="000420E4"/>
    <w:rsid w:val="0004210E"/>
    <w:rsid w:val="00042346"/>
    <w:rsid w:val="00043083"/>
    <w:rsid w:val="000431B1"/>
    <w:rsid w:val="00043B11"/>
    <w:rsid w:val="00043BCC"/>
    <w:rsid w:val="00043CC4"/>
    <w:rsid w:val="00043E92"/>
    <w:rsid w:val="00044ABD"/>
    <w:rsid w:val="00044D93"/>
    <w:rsid w:val="00044F81"/>
    <w:rsid w:val="00045C7E"/>
    <w:rsid w:val="00046299"/>
    <w:rsid w:val="00046717"/>
    <w:rsid w:val="0004754B"/>
    <w:rsid w:val="00047C3F"/>
    <w:rsid w:val="00050468"/>
    <w:rsid w:val="00050EBD"/>
    <w:rsid w:val="0005280C"/>
    <w:rsid w:val="000531D5"/>
    <w:rsid w:val="00053630"/>
    <w:rsid w:val="000536E1"/>
    <w:rsid w:val="00054406"/>
    <w:rsid w:val="00055531"/>
    <w:rsid w:val="00055879"/>
    <w:rsid w:val="00055EF6"/>
    <w:rsid w:val="00055FDC"/>
    <w:rsid w:val="00056201"/>
    <w:rsid w:val="0005789B"/>
    <w:rsid w:val="00057AA3"/>
    <w:rsid w:val="00057CDB"/>
    <w:rsid w:val="00060860"/>
    <w:rsid w:val="0006209B"/>
    <w:rsid w:val="000630E5"/>
    <w:rsid w:val="00063988"/>
    <w:rsid w:val="00063E27"/>
    <w:rsid w:val="000644F5"/>
    <w:rsid w:val="000647F1"/>
    <w:rsid w:val="00064865"/>
    <w:rsid w:val="00064A02"/>
    <w:rsid w:val="00064CCE"/>
    <w:rsid w:val="0006526D"/>
    <w:rsid w:val="000661A3"/>
    <w:rsid w:val="00066A42"/>
    <w:rsid w:val="00067693"/>
    <w:rsid w:val="0007045F"/>
    <w:rsid w:val="00070986"/>
    <w:rsid w:val="00070B96"/>
    <w:rsid w:val="00070CF6"/>
    <w:rsid w:val="00071906"/>
    <w:rsid w:val="00071958"/>
    <w:rsid w:val="0007236A"/>
    <w:rsid w:val="00073E29"/>
    <w:rsid w:val="00073F8D"/>
    <w:rsid w:val="000743F6"/>
    <w:rsid w:val="0007456A"/>
    <w:rsid w:val="00074D74"/>
    <w:rsid w:val="00075CE8"/>
    <w:rsid w:val="00076094"/>
    <w:rsid w:val="000764E8"/>
    <w:rsid w:val="000771B3"/>
    <w:rsid w:val="000776BA"/>
    <w:rsid w:val="00077721"/>
    <w:rsid w:val="0007779C"/>
    <w:rsid w:val="000803B5"/>
    <w:rsid w:val="00080D92"/>
    <w:rsid w:val="0008142D"/>
    <w:rsid w:val="00081983"/>
    <w:rsid w:val="0008264F"/>
    <w:rsid w:val="00082B5B"/>
    <w:rsid w:val="00082C92"/>
    <w:rsid w:val="00082FF1"/>
    <w:rsid w:val="00083A12"/>
    <w:rsid w:val="00085792"/>
    <w:rsid w:val="00085905"/>
    <w:rsid w:val="00086247"/>
    <w:rsid w:val="00086446"/>
    <w:rsid w:val="00086ACC"/>
    <w:rsid w:val="000871A6"/>
    <w:rsid w:val="000874B3"/>
    <w:rsid w:val="00087A14"/>
    <w:rsid w:val="00090486"/>
    <w:rsid w:val="00090944"/>
    <w:rsid w:val="0009129D"/>
    <w:rsid w:val="00091528"/>
    <w:rsid w:val="00091585"/>
    <w:rsid w:val="000917EF"/>
    <w:rsid w:val="00093036"/>
    <w:rsid w:val="00093B4E"/>
    <w:rsid w:val="00093F7D"/>
    <w:rsid w:val="00094548"/>
    <w:rsid w:val="00095245"/>
    <w:rsid w:val="00095373"/>
    <w:rsid w:val="00095672"/>
    <w:rsid w:val="00095847"/>
    <w:rsid w:val="0009627F"/>
    <w:rsid w:val="000968C9"/>
    <w:rsid w:val="000969B2"/>
    <w:rsid w:val="000969C2"/>
    <w:rsid w:val="00097199"/>
    <w:rsid w:val="00097917"/>
    <w:rsid w:val="00097947"/>
    <w:rsid w:val="00097AB5"/>
    <w:rsid w:val="00097D5D"/>
    <w:rsid w:val="000A0383"/>
    <w:rsid w:val="000A041E"/>
    <w:rsid w:val="000A04A6"/>
    <w:rsid w:val="000A05CC"/>
    <w:rsid w:val="000A1352"/>
    <w:rsid w:val="000A29B6"/>
    <w:rsid w:val="000A2C06"/>
    <w:rsid w:val="000A3D95"/>
    <w:rsid w:val="000A3EAD"/>
    <w:rsid w:val="000A402B"/>
    <w:rsid w:val="000A436F"/>
    <w:rsid w:val="000A43A6"/>
    <w:rsid w:val="000A520D"/>
    <w:rsid w:val="000A525F"/>
    <w:rsid w:val="000A5621"/>
    <w:rsid w:val="000A58A5"/>
    <w:rsid w:val="000A5A1B"/>
    <w:rsid w:val="000A5AEC"/>
    <w:rsid w:val="000A5BB2"/>
    <w:rsid w:val="000A6655"/>
    <w:rsid w:val="000A6BAE"/>
    <w:rsid w:val="000A71CC"/>
    <w:rsid w:val="000A78CB"/>
    <w:rsid w:val="000A7904"/>
    <w:rsid w:val="000A7C02"/>
    <w:rsid w:val="000A7DE3"/>
    <w:rsid w:val="000B0609"/>
    <w:rsid w:val="000B0A5A"/>
    <w:rsid w:val="000B0F1B"/>
    <w:rsid w:val="000B117D"/>
    <w:rsid w:val="000B1B7F"/>
    <w:rsid w:val="000B1E42"/>
    <w:rsid w:val="000B1FD6"/>
    <w:rsid w:val="000B20CE"/>
    <w:rsid w:val="000B2297"/>
    <w:rsid w:val="000B2EAF"/>
    <w:rsid w:val="000B45DE"/>
    <w:rsid w:val="000B5597"/>
    <w:rsid w:val="000B5C05"/>
    <w:rsid w:val="000B77F9"/>
    <w:rsid w:val="000C04BF"/>
    <w:rsid w:val="000C0560"/>
    <w:rsid w:val="000C05C3"/>
    <w:rsid w:val="000C0A95"/>
    <w:rsid w:val="000C131B"/>
    <w:rsid w:val="000C1EA7"/>
    <w:rsid w:val="000C20E9"/>
    <w:rsid w:val="000C2352"/>
    <w:rsid w:val="000C29B8"/>
    <w:rsid w:val="000C2A3A"/>
    <w:rsid w:val="000C2AAC"/>
    <w:rsid w:val="000C30E9"/>
    <w:rsid w:val="000C3120"/>
    <w:rsid w:val="000C3AB2"/>
    <w:rsid w:val="000C3B6B"/>
    <w:rsid w:val="000C4380"/>
    <w:rsid w:val="000C47F5"/>
    <w:rsid w:val="000C51EE"/>
    <w:rsid w:val="000C51F0"/>
    <w:rsid w:val="000C53A3"/>
    <w:rsid w:val="000C5A58"/>
    <w:rsid w:val="000C6B1B"/>
    <w:rsid w:val="000C7837"/>
    <w:rsid w:val="000D032F"/>
    <w:rsid w:val="000D0345"/>
    <w:rsid w:val="000D092A"/>
    <w:rsid w:val="000D0DC8"/>
    <w:rsid w:val="000D0F6A"/>
    <w:rsid w:val="000D1912"/>
    <w:rsid w:val="000D2077"/>
    <w:rsid w:val="000D2EFB"/>
    <w:rsid w:val="000D32D1"/>
    <w:rsid w:val="000D34F7"/>
    <w:rsid w:val="000D3778"/>
    <w:rsid w:val="000D383F"/>
    <w:rsid w:val="000D3F74"/>
    <w:rsid w:val="000D4150"/>
    <w:rsid w:val="000D44EA"/>
    <w:rsid w:val="000D4E19"/>
    <w:rsid w:val="000D52BE"/>
    <w:rsid w:val="000D55B6"/>
    <w:rsid w:val="000D5956"/>
    <w:rsid w:val="000D5A47"/>
    <w:rsid w:val="000D6760"/>
    <w:rsid w:val="000D6A0C"/>
    <w:rsid w:val="000D74D5"/>
    <w:rsid w:val="000D7985"/>
    <w:rsid w:val="000D79B7"/>
    <w:rsid w:val="000D7FF9"/>
    <w:rsid w:val="000E0900"/>
    <w:rsid w:val="000E096D"/>
    <w:rsid w:val="000E0B10"/>
    <w:rsid w:val="000E1A98"/>
    <w:rsid w:val="000E1D69"/>
    <w:rsid w:val="000E1DA6"/>
    <w:rsid w:val="000E1E7A"/>
    <w:rsid w:val="000E2CC7"/>
    <w:rsid w:val="000E2F51"/>
    <w:rsid w:val="000E3173"/>
    <w:rsid w:val="000E3FD4"/>
    <w:rsid w:val="000E40A0"/>
    <w:rsid w:val="000E43FD"/>
    <w:rsid w:val="000E44A2"/>
    <w:rsid w:val="000E4872"/>
    <w:rsid w:val="000E5EB7"/>
    <w:rsid w:val="000E6AAE"/>
    <w:rsid w:val="000E7995"/>
    <w:rsid w:val="000E7A7E"/>
    <w:rsid w:val="000E7B44"/>
    <w:rsid w:val="000F0436"/>
    <w:rsid w:val="000F07E1"/>
    <w:rsid w:val="000F0BB6"/>
    <w:rsid w:val="000F12E3"/>
    <w:rsid w:val="000F134D"/>
    <w:rsid w:val="000F199D"/>
    <w:rsid w:val="000F1AD5"/>
    <w:rsid w:val="000F2201"/>
    <w:rsid w:val="000F24B4"/>
    <w:rsid w:val="000F2849"/>
    <w:rsid w:val="000F2854"/>
    <w:rsid w:val="000F32AE"/>
    <w:rsid w:val="000F3CB7"/>
    <w:rsid w:val="000F42C5"/>
    <w:rsid w:val="000F52AC"/>
    <w:rsid w:val="000F55CF"/>
    <w:rsid w:val="000F574F"/>
    <w:rsid w:val="000F5C83"/>
    <w:rsid w:val="000F6912"/>
    <w:rsid w:val="000F69DD"/>
    <w:rsid w:val="000F6BD8"/>
    <w:rsid w:val="000F7382"/>
    <w:rsid w:val="00101AA9"/>
    <w:rsid w:val="00101AC3"/>
    <w:rsid w:val="001026F7"/>
    <w:rsid w:val="00102D25"/>
    <w:rsid w:val="00102E19"/>
    <w:rsid w:val="00103426"/>
    <w:rsid w:val="00104023"/>
    <w:rsid w:val="00104D39"/>
    <w:rsid w:val="00104EB6"/>
    <w:rsid w:val="00104FAB"/>
    <w:rsid w:val="0010501C"/>
    <w:rsid w:val="00105081"/>
    <w:rsid w:val="001052EA"/>
    <w:rsid w:val="0010687E"/>
    <w:rsid w:val="001071EE"/>
    <w:rsid w:val="0010723F"/>
    <w:rsid w:val="00107A42"/>
    <w:rsid w:val="00107E0D"/>
    <w:rsid w:val="00110A29"/>
    <w:rsid w:val="00111173"/>
    <w:rsid w:val="001123B1"/>
    <w:rsid w:val="0011274F"/>
    <w:rsid w:val="00113EB6"/>
    <w:rsid w:val="00113F53"/>
    <w:rsid w:val="00114D2D"/>
    <w:rsid w:val="001157A9"/>
    <w:rsid w:val="00115B05"/>
    <w:rsid w:val="00115D0B"/>
    <w:rsid w:val="00115DBD"/>
    <w:rsid w:val="00116194"/>
    <w:rsid w:val="0011627C"/>
    <w:rsid w:val="001167E9"/>
    <w:rsid w:val="001167EC"/>
    <w:rsid w:val="00116908"/>
    <w:rsid w:val="0011692A"/>
    <w:rsid w:val="00116F39"/>
    <w:rsid w:val="0011762C"/>
    <w:rsid w:val="001176A7"/>
    <w:rsid w:val="00117AFF"/>
    <w:rsid w:val="00117F9B"/>
    <w:rsid w:val="00120240"/>
    <w:rsid w:val="00120251"/>
    <w:rsid w:val="0012042D"/>
    <w:rsid w:val="001209B6"/>
    <w:rsid w:val="00120B73"/>
    <w:rsid w:val="00121702"/>
    <w:rsid w:val="00123EC9"/>
    <w:rsid w:val="00123F63"/>
    <w:rsid w:val="001245FB"/>
    <w:rsid w:val="00124A21"/>
    <w:rsid w:val="00124B1F"/>
    <w:rsid w:val="00124DCE"/>
    <w:rsid w:val="00124F74"/>
    <w:rsid w:val="00125382"/>
    <w:rsid w:val="00125CBC"/>
    <w:rsid w:val="00125DA6"/>
    <w:rsid w:val="0012658B"/>
    <w:rsid w:val="00126768"/>
    <w:rsid w:val="00126E38"/>
    <w:rsid w:val="001275C2"/>
    <w:rsid w:val="001275C4"/>
    <w:rsid w:val="00127F33"/>
    <w:rsid w:val="00130493"/>
    <w:rsid w:val="001304ED"/>
    <w:rsid w:val="001305AB"/>
    <w:rsid w:val="00130E36"/>
    <w:rsid w:val="00130FC5"/>
    <w:rsid w:val="00131725"/>
    <w:rsid w:val="00132433"/>
    <w:rsid w:val="001325E2"/>
    <w:rsid w:val="00132781"/>
    <w:rsid w:val="00132BD6"/>
    <w:rsid w:val="00133914"/>
    <w:rsid w:val="00133C07"/>
    <w:rsid w:val="0013402E"/>
    <w:rsid w:val="001346FF"/>
    <w:rsid w:val="00134AA7"/>
    <w:rsid w:val="00134EF3"/>
    <w:rsid w:val="00135852"/>
    <w:rsid w:val="0013588B"/>
    <w:rsid w:val="00135A74"/>
    <w:rsid w:val="00135AB4"/>
    <w:rsid w:val="001361C8"/>
    <w:rsid w:val="0013639A"/>
    <w:rsid w:val="00136527"/>
    <w:rsid w:val="0013696F"/>
    <w:rsid w:val="00136C1B"/>
    <w:rsid w:val="00137133"/>
    <w:rsid w:val="001371E7"/>
    <w:rsid w:val="001372AC"/>
    <w:rsid w:val="00140439"/>
    <w:rsid w:val="001418A4"/>
    <w:rsid w:val="00141B36"/>
    <w:rsid w:val="00142B6C"/>
    <w:rsid w:val="00142CC1"/>
    <w:rsid w:val="00142EB2"/>
    <w:rsid w:val="0014324A"/>
    <w:rsid w:val="00143538"/>
    <w:rsid w:val="001436E3"/>
    <w:rsid w:val="001437A5"/>
    <w:rsid w:val="00144671"/>
    <w:rsid w:val="00144BFA"/>
    <w:rsid w:val="00145B65"/>
    <w:rsid w:val="00145B87"/>
    <w:rsid w:val="00146057"/>
    <w:rsid w:val="0014635B"/>
    <w:rsid w:val="00146C17"/>
    <w:rsid w:val="00147167"/>
    <w:rsid w:val="0015011D"/>
    <w:rsid w:val="001507E5"/>
    <w:rsid w:val="00150BBE"/>
    <w:rsid w:val="00150C37"/>
    <w:rsid w:val="00150FF1"/>
    <w:rsid w:val="001517D6"/>
    <w:rsid w:val="001517E9"/>
    <w:rsid w:val="00151DAC"/>
    <w:rsid w:val="0015203D"/>
    <w:rsid w:val="001521BE"/>
    <w:rsid w:val="001525CC"/>
    <w:rsid w:val="00152C62"/>
    <w:rsid w:val="00152ED8"/>
    <w:rsid w:val="001536A8"/>
    <w:rsid w:val="001539DA"/>
    <w:rsid w:val="00154F9E"/>
    <w:rsid w:val="001550FF"/>
    <w:rsid w:val="00156627"/>
    <w:rsid w:val="0015726E"/>
    <w:rsid w:val="001572B0"/>
    <w:rsid w:val="001574E6"/>
    <w:rsid w:val="001576ED"/>
    <w:rsid w:val="00157942"/>
    <w:rsid w:val="00157A09"/>
    <w:rsid w:val="00160041"/>
    <w:rsid w:val="0016061B"/>
    <w:rsid w:val="00160D17"/>
    <w:rsid w:val="0016117F"/>
    <w:rsid w:val="00161534"/>
    <w:rsid w:val="00161969"/>
    <w:rsid w:val="00161D7B"/>
    <w:rsid w:val="00161DE0"/>
    <w:rsid w:val="00162345"/>
    <w:rsid w:val="001628B4"/>
    <w:rsid w:val="00162C9B"/>
    <w:rsid w:val="00162FCF"/>
    <w:rsid w:val="00163AAA"/>
    <w:rsid w:val="00163C1F"/>
    <w:rsid w:val="00163C3E"/>
    <w:rsid w:val="00163F3F"/>
    <w:rsid w:val="00163FE4"/>
    <w:rsid w:val="0016416D"/>
    <w:rsid w:val="00164A04"/>
    <w:rsid w:val="00164A29"/>
    <w:rsid w:val="001656EB"/>
    <w:rsid w:val="00165D8B"/>
    <w:rsid w:val="001667AC"/>
    <w:rsid w:val="00167547"/>
    <w:rsid w:val="00170D78"/>
    <w:rsid w:val="00171E19"/>
    <w:rsid w:val="00171F75"/>
    <w:rsid w:val="00172216"/>
    <w:rsid w:val="00172236"/>
    <w:rsid w:val="00172D27"/>
    <w:rsid w:val="00173120"/>
    <w:rsid w:val="00173225"/>
    <w:rsid w:val="0017391D"/>
    <w:rsid w:val="001740EA"/>
    <w:rsid w:val="00174A07"/>
    <w:rsid w:val="00174B46"/>
    <w:rsid w:val="00174C8E"/>
    <w:rsid w:val="001751CA"/>
    <w:rsid w:val="00175609"/>
    <w:rsid w:val="0017586C"/>
    <w:rsid w:val="00175948"/>
    <w:rsid w:val="00176122"/>
    <w:rsid w:val="00176372"/>
    <w:rsid w:val="0017744F"/>
    <w:rsid w:val="00177FAB"/>
    <w:rsid w:val="001800D6"/>
    <w:rsid w:val="00180A85"/>
    <w:rsid w:val="00180CBE"/>
    <w:rsid w:val="0018106C"/>
    <w:rsid w:val="001817AF"/>
    <w:rsid w:val="001819E3"/>
    <w:rsid w:val="001820A5"/>
    <w:rsid w:val="00182F0B"/>
    <w:rsid w:val="001837B1"/>
    <w:rsid w:val="0018411D"/>
    <w:rsid w:val="0018560A"/>
    <w:rsid w:val="00185A01"/>
    <w:rsid w:val="00185C9E"/>
    <w:rsid w:val="00185D57"/>
    <w:rsid w:val="001860E4"/>
    <w:rsid w:val="00186115"/>
    <w:rsid w:val="00187118"/>
    <w:rsid w:val="00187771"/>
    <w:rsid w:val="00190150"/>
    <w:rsid w:val="00190D85"/>
    <w:rsid w:val="00190DBF"/>
    <w:rsid w:val="0019132D"/>
    <w:rsid w:val="00191418"/>
    <w:rsid w:val="00191777"/>
    <w:rsid w:val="001917EB"/>
    <w:rsid w:val="00191C5C"/>
    <w:rsid w:val="00191DA9"/>
    <w:rsid w:val="00191EFD"/>
    <w:rsid w:val="0019265D"/>
    <w:rsid w:val="0019298F"/>
    <w:rsid w:val="00193E47"/>
    <w:rsid w:val="00193E8B"/>
    <w:rsid w:val="00194054"/>
    <w:rsid w:val="001942C7"/>
    <w:rsid w:val="001947D7"/>
    <w:rsid w:val="00195077"/>
    <w:rsid w:val="001958B1"/>
    <w:rsid w:val="001965CC"/>
    <w:rsid w:val="0019692B"/>
    <w:rsid w:val="0019770F"/>
    <w:rsid w:val="001A036E"/>
    <w:rsid w:val="001A1204"/>
    <w:rsid w:val="001A13AF"/>
    <w:rsid w:val="001A1DCB"/>
    <w:rsid w:val="001A23FE"/>
    <w:rsid w:val="001A2E3F"/>
    <w:rsid w:val="001A3682"/>
    <w:rsid w:val="001A38DE"/>
    <w:rsid w:val="001A3E95"/>
    <w:rsid w:val="001A433D"/>
    <w:rsid w:val="001A43B2"/>
    <w:rsid w:val="001A4C0B"/>
    <w:rsid w:val="001A65BF"/>
    <w:rsid w:val="001A676E"/>
    <w:rsid w:val="001A7113"/>
    <w:rsid w:val="001A7814"/>
    <w:rsid w:val="001B0167"/>
    <w:rsid w:val="001B099C"/>
    <w:rsid w:val="001B0A0E"/>
    <w:rsid w:val="001B0CCE"/>
    <w:rsid w:val="001B18A9"/>
    <w:rsid w:val="001B222A"/>
    <w:rsid w:val="001B294F"/>
    <w:rsid w:val="001B313A"/>
    <w:rsid w:val="001B3592"/>
    <w:rsid w:val="001B38B0"/>
    <w:rsid w:val="001B3F90"/>
    <w:rsid w:val="001B41EC"/>
    <w:rsid w:val="001B426C"/>
    <w:rsid w:val="001B4537"/>
    <w:rsid w:val="001B4860"/>
    <w:rsid w:val="001B4F8D"/>
    <w:rsid w:val="001B53F3"/>
    <w:rsid w:val="001B5C15"/>
    <w:rsid w:val="001B69B9"/>
    <w:rsid w:val="001C00A5"/>
    <w:rsid w:val="001C014A"/>
    <w:rsid w:val="001C048A"/>
    <w:rsid w:val="001C0E95"/>
    <w:rsid w:val="001C1BC3"/>
    <w:rsid w:val="001C1F00"/>
    <w:rsid w:val="001C22E7"/>
    <w:rsid w:val="001C2591"/>
    <w:rsid w:val="001C25D2"/>
    <w:rsid w:val="001C28A3"/>
    <w:rsid w:val="001C2E1C"/>
    <w:rsid w:val="001C2F01"/>
    <w:rsid w:val="001C2FD4"/>
    <w:rsid w:val="001C354B"/>
    <w:rsid w:val="001C41BA"/>
    <w:rsid w:val="001C4413"/>
    <w:rsid w:val="001C44D1"/>
    <w:rsid w:val="001C4D99"/>
    <w:rsid w:val="001C53D8"/>
    <w:rsid w:val="001C659C"/>
    <w:rsid w:val="001C7641"/>
    <w:rsid w:val="001D008B"/>
    <w:rsid w:val="001D0536"/>
    <w:rsid w:val="001D0A82"/>
    <w:rsid w:val="001D0E16"/>
    <w:rsid w:val="001D110F"/>
    <w:rsid w:val="001D13CD"/>
    <w:rsid w:val="001D17EE"/>
    <w:rsid w:val="001D25BE"/>
    <w:rsid w:val="001D2AB4"/>
    <w:rsid w:val="001D352D"/>
    <w:rsid w:val="001D389F"/>
    <w:rsid w:val="001D39DD"/>
    <w:rsid w:val="001D52D8"/>
    <w:rsid w:val="001D5340"/>
    <w:rsid w:val="001D59F2"/>
    <w:rsid w:val="001D5CC5"/>
    <w:rsid w:val="001D5DA6"/>
    <w:rsid w:val="001D631F"/>
    <w:rsid w:val="001D670E"/>
    <w:rsid w:val="001D6A3D"/>
    <w:rsid w:val="001D74C0"/>
    <w:rsid w:val="001E009F"/>
    <w:rsid w:val="001E0BC8"/>
    <w:rsid w:val="001E1378"/>
    <w:rsid w:val="001E188D"/>
    <w:rsid w:val="001E1CA8"/>
    <w:rsid w:val="001E1CB7"/>
    <w:rsid w:val="001E1EC3"/>
    <w:rsid w:val="001E24E0"/>
    <w:rsid w:val="001E2549"/>
    <w:rsid w:val="001E284E"/>
    <w:rsid w:val="001E28AE"/>
    <w:rsid w:val="001E31B2"/>
    <w:rsid w:val="001E3A33"/>
    <w:rsid w:val="001E3AB5"/>
    <w:rsid w:val="001E464D"/>
    <w:rsid w:val="001E4852"/>
    <w:rsid w:val="001E49D5"/>
    <w:rsid w:val="001E51EA"/>
    <w:rsid w:val="001E523B"/>
    <w:rsid w:val="001E5470"/>
    <w:rsid w:val="001E5603"/>
    <w:rsid w:val="001E5740"/>
    <w:rsid w:val="001E5E7F"/>
    <w:rsid w:val="001E6DBC"/>
    <w:rsid w:val="001E6E92"/>
    <w:rsid w:val="001E7AED"/>
    <w:rsid w:val="001F0030"/>
    <w:rsid w:val="001F0D57"/>
    <w:rsid w:val="001F15DF"/>
    <w:rsid w:val="001F195D"/>
    <w:rsid w:val="001F2789"/>
    <w:rsid w:val="001F3109"/>
    <w:rsid w:val="001F311B"/>
    <w:rsid w:val="001F3128"/>
    <w:rsid w:val="001F3F17"/>
    <w:rsid w:val="001F4E47"/>
    <w:rsid w:val="001F5E50"/>
    <w:rsid w:val="001F6558"/>
    <w:rsid w:val="001F6BFA"/>
    <w:rsid w:val="001F6F3B"/>
    <w:rsid w:val="001F70D7"/>
    <w:rsid w:val="002000A5"/>
    <w:rsid w:val="0020084A"/>
    <w:rsid w:val="00200F07"/>
    <w:rsid w:val="00201631"/>
    <w:rsid w:val="00202186"/>
    <w:rsid w:val="002021E5"/>
    <w:rsid w:val="00204058"/>
    <w:rsid w:val="002046B1"/>
    <w:rsid w:val="002046BE"/>
    <w:rsid w:val="002053A2"/>
    <w:rsid w:val="00205D7D"/>
    <w:rsid w:val="00206CA9"/>
    <w:rsid w:val="00207207"/>
    <w:rsid w:val="00207967"/>
    <w:rsid w:val="00207AA5"/>
    <w:rsid w:val="00207D87"/>
    <w:rsid w:val="00207DC2"/>
    <w:rsid w:val="002100BB"/>
    <w:rsid w:val="002106B1"/>
    <w:rsid w:val="002108DE"/>
    <w:rsid w:val="002113D4"/>
    <w:rsid w:val="002113DB"/>
    <w:rsid w:val="00211A17"/>
    <w:rsid w:val="00211CEC"/>
    <w:rsid w:val="00211E10"/>
    <w:rsid w:val="00212119"/>
    <w:rsid w:val="002123FB"/>
    <w:rsid w:val="002125B9"/>
    <w:rsid w:val="00213424"/>
    <w:rsid w:val="00213A3A"/>
    <w:rsid w:val="00214103"/>
    <w:rsid w:val="002141C8"/>
    <w:rsid w:val="0021482C"/>
    <w:rsid w:val="0021534E"/>
    <w:rsid w:val="0021538B"/>
    <w:rsid w:val="0021545C"/>
    <w:rsid w:val="002162C1"/>
    <w:rsid w:val="002174BE"/>
    <w:rsid w:val="00217A9C"/>
    <w:rsid w:val="00217AD0"/>
    <w:rsid w:val="00220368"/>
    <w:rsid w:val="002204C7"/>
    <w:rsid w:val="0022067B"/>
    <w:rsid w:val="00221528"/>
    <w:rsid w:val="00221592"/>
    <w:rsid w:val="002219F0"/>
    <w:rsid w:val="00221B24"/>
    <w:rsid w:val="002220B4"/>
    <w:rsid w:val="0022295D"/>
    <w:rsid w:val="002229B7"/>
    <w:rsid w:val="00222C30"/>
    <w:rsid w:val="00222E62"/>
    <w:rsid w:val="0022368B"/>
    <w:rsid w:val="00223725"/>
    <w:rsid w:val="00223883"/>
    <w:rsid w:val="00223B59"/>
    <w:rsid w:val="0022424A"/>
    <w:rsid w:val="002244D8"/>
    <w:rsid w:val="00224924"/>
    <w:rsid w:val="00224B38"/>
    <w:rsid w:val="00224E58"/>
    <w:rsid w:val="00224F3C"/>
    <w:rsid w:val="0022524B"/>
    <w:rsid w:val="00225C43"/>
    <w:rsid w:val="00225FED"/>
    <w:rsid w:val="00226070"/>
    <w:rsid w:val="002261D7"/>
    <w:rsid w:val="00226617"/>
    <w:rsid w:val="00226695"/>
    <w:rsid w:val="002271CC"/>
    <w:rsid w:val="00227AC1"/>
    <w:rsid w:val="00227AE6"/>
    <w:rsid w:val="00227F45"/>
    <w:rsid w:val="00230B15"/>
    <w:rsid w:val="00230B41"/>
    <w:rsid w:val="00231330"/>
    <w:rsid w:val="00232790"/>
    <w:rsid w:val="00232C7F"/>
    <w:rsid w:val="00232F26"/>
    <w:rsid w:val="00234731"/>
    <w:rsid w:val="00235C46"/>
    <w:rsid w:val="002368BA"/>
    <w:rsid w:val="00236CEF"/>
    <w:rsid w:val="00237E07"/>
    <w:rsid w:val="0024015E"/>
    <w:rsid w:val="002409E2"/>
    <w:rsid w:val="00240B15"/>
    <w:rsid w:val="00240DF2"/>
    <w:rsid w:val="00241003"/>
    <w:rsid w:val="00241A2A"/>
    <w:rsid w:val="00241BE0"/>
    <w:rsid w:val="002429BB"/>
    <w:rsid w:val="002430AE"/>
    <w:rsid w:val="002433C6"/>
    <w:rsid w:val="002435BD"/>
    <w:rsid w:val="0024371B"/>
    <w:rsid w:val="002438FA"/>
    <w:rsid w:val="00244B8C"/>
    <w:rsid w:val="00244D1A"/>
    <w:rsid w:val="00244DD5"/>
    <w:rsid w:val="00245A2E"/>
    <w:rsid w:val="00246F52"/>
    <w:rsid w:val="0024735B"/>
    <w:rsid w:val="0024752D"/>
    <w:rsid w:val="002507F5"/>
    <w:rsid w:val="00250BBC"/>
    <w:rsid w:val="00250DB1"/>
    <w:rsid w:val="0025111F"/>
    <w:rsid w:val="002516DB"/>
    <w:rsid w:val="0025170B"/>
    <w:rsid w:val="002518A0"/>
    <w:rsid w:val="00251A6B"/>
    <w:rsid w:val="00251A6C"/>
    <w:rsid w:val="00252F26"/>
    <w:rsid w:val="00252F4B"/>
    <w:rsid w:val="00252FAA"/>
    <w:rsid w:val="00253725"/>
    <w:rsid w:val="00254984"/>
    <w:rsid w:val="002559D3"/>
    <w:rsid w:val="00255B95"/>
    <w:rsid w:val="00255F6E"/>
    <w:rsid w:val="00256155"/>
    <w:rsid w:val="002565B0"/>
    <w:rsid w:val="00256600"/>
    <w:rsid w:val="00256647"/>
    <w:rsid w:val="0025664E"/>
    <w:rsid w:val="002575C1"/>
    <w:rsid w:val="002578FA"/>
    <w:rsid w:val="00257D80"/>
    <w:rsid w:val="00257E6C"/>
    <w:rsid w:val="002600E9"/>
    <w:rsid w:val="002606A9"/>
    <w:rsid w:val="00260DFD"/>
    <w:rsid w:val="0026138C"/>
    <w:rsid w:val="00261781"/>
    <w:rsid w:val="00261F6F"/>
    <w:rsid w:val="0026208D"/>
    <w:rsid w:val="002622E9"/>
    <w:rsid w:val="00262C9D"/>
    <w:rsid w:val="00262DA1"/>
    <w:rsid w:val="00262F51"/>
    <w:rsid w:val="0026369F"/>
    <w:rsid w:val="002641B3"/>
    <w:rsid w:val="002643C1"/>
    <w:rsid w:val="00264C0E"/>
    <w:rsid w:val="00264C9F"/>
    <w:rsid w:val="00264D8E"/>
    <w:rsid w:val="002651A4"/>
    <w:rsid w:val="002658BC"/>
    <w:rsid w:val="00265D01"/>
    <w:rsid w:val="00266329"/>
    <w:rsid w:val="0026653D"/>
    <w:rsid w:val="002666BE"/>
    <w:rsid w:val="002671A5"/>
    <w:rsid w:val="00267C5A"/>
    <w:rsid w:val="0027114B"/>
    <w:rsid w:val="00271247"/>
    <w:rsid w:val="002717BF"/>
    <w:rsid w:val="00271A02"/>
    <w:rsid w:val="00271C74"/>
    <w:rsid w:val="00272272"/>
    <w:rsid w:val="002723BD"/>
    <w:rsid w:val="0027272E"/>
    <w:rsid w:val="0027396B"/>
    <w:rsid w:val="00273B49"/>
    <w:rsid w:val="00273F21"/>
    <w:rsid w:val="00275337"/>
    <w:rsid w:val="002758F7"/>
    <w:rsid w:val="00275D68"/>
    <w:rsid w:val="00276554"/>
    <w:rsid w:val="00276F41"/>
    <w:rsid w:val="00277538"/>
    <w:rsid w:val="0027772C"/>
    <w:rsid w:val="00280DA3"/>
    <w:rsid w:val="00281598"/>
    <w:rsid w:val="002816FB"/>
    <w:rsid w:val="00281B17"/>
    <w:rsid w:val="00281E08"/>
    <w:rsid w:val="002820D5"/>
    <w:rsid w:val="002823C1"/>
    <w:rsid w:val="0028286D"/>
    <w:rsid w:val="00282C60"/>
    <w:rsid w:val="00283147"/>
    <w:rsid w:val="00283242"/>
    <w:rsid w:val="00283F78"/>
    <w:rsid w:val="002843A9"/>
    <w:rsid w:val="0028471A"/>
    <w:rsid w:val="00284C7E"/>
    <w:rsid w:val="0028554B"/>
    <w:rsid w:val="002859D9"/>
    <w:rsid w:val="00285B70"/>
    <w:rsid w:val="002863E9"/>
    <w:rsid w:val="00286C31"/>
    <w:rsid w:val="0028738C"/>
    <w:rsid w:val="00287832"/>
    <w:rsid w:val="0029021D"/>
    <w:rsid w:val="00291579"/>
    <w:rsid w:val="00291663"/>
    <w:rsid w:val="00291721"/>
    <w:rsid w:val="00291B97"/>
    <w:rsid w:val="00291BB0"/>
    <w:rsid w:val="00291FA9"/>
    <w:rsid w:val="002936D3"/>
    <w:rsid w:val="002937FF"/>
    <w:rsid w:val="0029394E"/>
    <w:rsid w:val="00294E9D"/>
    <w:rsid w:val="002954F1"/>
    <w:rsid w:val="00295687"/>
    <w:rsid w:val="0029585D"/>
    <w:rsid w:val="00295DF0"/>
    <w:rsid w:val="0029623F"/>
    <w:rsid w:val="00296A77"/>
    <w:rsid w:val="00297364"/>
    <w:rsid w:val="0029768E"/>
    <w:rsid w:val="00297A7F"/>
    <w:rsid w:val="00297B2F"/>
    <w:rsid w:val="00297D45"/>
    <w:rsid w:val="00297E3C"/>
    <w:rsid w:val="002A03BC"/>
    <w:rsid w:val="002A0949"/>
    <w:rsid w:val="002A0F06"/>
    <w:rsid w:val="002A13FE"/>
    <w:rsid w:val="002A1938"/>
    <w:rsid w:val="002A1F1A"/>
    <w:rsid w:val="002A1FAC"/>
    <w:rsid w:val="002A20AF"/>
    <w:rsid w:val="002A2D9F"/>
    <w:rsid w:val="002A2EA5"/>
    <w:rsid w:val="002A4614"/>
    <w:rsid w:val="002A4AE1"/>
    <w:rsid w:val="002A4B78"/>
    <w:rsid w:val="002A4C23"/>
    <w:rsid w:val="002A5160"/>
    <w:rsid w:val="002A5783"/>
    <w:rsid w:val="002A63F7"/>
    <w:rsid w:val="002A65CA"/>
    <w:rsid w:val="002A69EA"/>
    <w:rsid w:val="002A7496"/>
    <w:rsid w:val="002A79BF"/>
    <w:rsid w:val="002A7CD0"/>
    <w:rsid w:val="002B1220"/>
    <w:rsid w:val="002B1EB8"/>
    <w:rsid w:val="002B23E2"/>
    <w:rsid w:val="002B395C"/>
    <w:rsid w:val="002B4395"/>
    <w:rsid w:val="002B44AD"/>
    <w:rsid w:val="002B44E8"/>
    <w:rsid w:val="002B4FCF"/>
    <w:rsid w:val="002B5BB7"/>
    <w:rsid w:val="002B5FF7"/>
    <w:rsid w:val="002B6367"/>
    <w:rsid w:val="002B6BEE"/>
    <w:rsid w:val="002B7046"/>
    <w:rsid w:val="002B7827"/>
    <w:rsid w:val="002B7E5A"/>
    <w:rsid w:val="002C0069"/>
    <w:rsid w:val="002C0126"/>
    <w:rsid w:val="002C04AB"/>
    <w:rsid w:val="002C0ACD"/>
    <w:rsid w:val="002C0BF3"/>
    <w:rsid w:val="002C18EC"/>
    <w:rsid w:val="002C20DC"/>
    <w:rsid w:val="002C22CD"/>
    <w:rsid w:val="002C22F2"/>
    <w:rsid w:val="002C2B1B"/>
    <w:rsid w:val="002C2CE8"/>
    <w:rsid w:val="002C2D39"/>
    <w:rsid w:val="002C39AD"/>
    <w:rsid w:val="002C3C64"/>
    <w:rsid w:val="002C44FF"/>
    <w:rsid w:val="002C477F"/>
    <w:rsid w:val="002C4943"/>
    <w:rsid w:val="002C4F23"/>
    <w:rsid w:val="002C57DE"/>
    <w:rsid w:val="002C5BF5"/>
    <w:rsid w:val="002C6225"/>
    <w:rsid w:val="002C63BE"/>
    <w:rsid w:val="002C6B97"/>
    <w:rsid w:val="002C6E37"/>
    <w:rsid w:val="002C76C8"/>
    <w:rsid w:val="002C79F6"/>
    <w:rsid w:val="002C7C0E"/>
    <w:rsid w:val="002C7D31"/>
    <w:rsid w:val="002D02AB"/>
    <w:rsid w:val="002D0F7D"/>
    <w:rsid w:val="002D136A"/>
    <w:rsid w:val="002D168B"/>
    <w:rsid w:val="002D26C0"/>
    <w:rsid w:val="002D2A21"/>
    <w:rsid w:val="002D321E"/>
    <w:rsid w:val="002D382C"/>
    <w:rsid w:val="002D3F30"/>
    <w:rsid w:val="002D4093"/>
    <w:rsid w:val="002D4629"/>
    <w:rsid w:val="002D4C99"/>
    <w:rsid w:val="002D544D"/>
    <w:rsid w:val="002D5AAA"/>
    <w:rsid w:val="002D612A"/>
    <w:rsid w:val="002D644E"/>
    <w:rsid w:val="002D67B6"/>
    <w:rsid w:val="002D695C"/>
    <w:rsid w:val="002D796D"/>
    <w:rsid w:val="002D7BA8"/>
    <w:rsid w:val="002E0886"/>
    <w:rsid w:val="002E1F2B"/>
    <w:rsid w:val="002E2D18"/>
    <w:rsid w:val="002E4031"/>
    <w:rsid w:val="002E4515"/>
    <w:rsid w:val="002E56FB"/>
    <w:rsid w:val="002E5979"/>
    <w:rsid w:val="002E6496"/>
    <w:rsid w:val="002E64A8"/>
    <w:rsid w:val="002E69C7"/>
    <w:rsid w:val="002E6A07"/>
    <w:rsid w:val="002E6D59"/>
    <w:rsid w:val="002E6E83"/>
    <w:rsid w:val="002E7480"/>
    <w:rsid w:val="002E7B7F"/>
    <w:rsid w:val="002F0468"/>
    <w:rsid w:val="002F0DDB"/>
    <w:rsid w:val="002F1A55"/>
    <w:rsid w:val="002F1D56"/>
    <w:rsid w:val="002F2010"/>
    <w:rsid w:val="002F22B5"/>
    <w:rsid w:val="002F2403"/>
    <w:rsid w:val="002F2FD0"/>
    <w:rsid w:val="002F3489"/>
    <w:rsid w:val="002F396C"/>
    <w:rsid w:val="002F3E63"/>
    <w:rsid w:val="002F41BD"/>
    <w:rsid w:val="002F4EFE"/>
    <w:rsid w:val="002F4FC8"/>
    <w:rsid w:val="002F633B"/>
    <w:rsid w:val="002F729E"/>
    <w:rsid w:val="002F74FA"/>
    <w:rsid w:val="002F75B1"/>
    <w:rsid w:val="002F7625"/>
    <w:rsid w:val="002F770B"/>
    <w:rsid w:val="002F7EB4"/>
    <w:rsid w:val="0030001A"/>
    <w:rsid w:val="00300871"/>
    <w:rsid w:val="00301174"/>
    <w:rsid w:val="003011AD"/>
    <w:rsid w:val="003014C5"/>
    <w:rsid w:val="00301B58"/>
    <w:rsid w:val="00301C8C"/>
    <w:rsid w:val="00302275"/>
    <w:rsid w:val="00302B2B"/>
    <w:rsid w:val="00303645"/>
    <w:rsid w:val="00303E8D"/>
    <w:rsid w:val="003048DE"/>
    <w:rsid w:val="00304BDC"/>
    <w:rsid w:val="00305214"/>
    <w:rsid w:val="0030553D"/>
    <w:rsid w:val="003062A3"/>
    <w:rsid w:val="0030677D"/>
    <w:rsid w:val="00306F6E"/>
    <w:rsid w:val="003072CA"/>
    <w:rsid w:val="003072E1"/>
    <w:rsid w:val="003077DF"/>
    <w:rsid w:val="0030797E"/>
    <w:rsid w:val="00307CC1"/>
    <w:rsid w:val="00310A0E"/>
    <w:rsid w:val="00311148"/>
    <w:rsid w:val="003115BD"/>
    <w:rsid w:val="00311D67"/>
    <w:rsid w:val="00312BF5"/>
    <w:rsid w:val="00313419"/>
    <w:rsid w:val="00313995"/>
    <w:rsid w:val="00313C58"/>
    <w:rsid w:val="00313DFA"/>
    <w:rsid w:val="00314897"/>
    <w:rsid w:val="003151B1"/>
    <w:rsid w:val="0031577D"/>
    <w:rsid w:val="00315EE0"/>
    <w:rsid w:val="00315FFF"/>
    <w:rsid w:val="00316E25"/>
    <w:rsid w:val="0031741E"/>
    <w:rsid w:val="0031745C"/>
    <w:rsid w:val="003207B3"/>
    <w:rsid w:val="0032081E"/>
    <w:rsid w:val="003209A7"/>
    <w:rsid w:val="00320A23"/>
    <w:rsid w:val="00320AD1"/>
    <w:rsid w:val="003212A9"/>
    <w:rsid w:val="003218FF"/>
    <w:rsid w:val="003223FD"/>
    <w:rsid w:val="00322765"/>
    <w:rsid w:val="003229D7"/>
    <w:rsid w:val="00322DF9"/>
    <w:rsid w:val="00323A90"/>
    <w:rsid w:val="00324DD7"/>
    <w:rsid w:val="003264E5"/>
    <w:rsid w:val="00326F83"/>
    <w:rsid w:val="00327095"/>
    <w:rsid w:val="003270B0"/>
    <w:rsid w:val="00327292"/>
    <w:rsid w:val="003277C2"/>
    <w:rsid w:val="0032783F"/>
    <w:rsid w:val="003278C4"/>
    <w:rsid w:val="003306F7"/>
    <w:rsid w:val="00330D66"/>
    <w:rsid w:val="003314A2"/>
    <w:rsid w:val="00331A42"/>
    <w:rsid w:val="003322D8"/>
    <w:rsid w:val="003339A3"/>
    <w:rsid w:val="0033415F"/>
    <w:rsid w:val="00335492"/>
    <w:rsid w:val="00335555"/>
    <w:rsid w:val="003362B3"/>
    <w:rsid w:val="003367F0"/>
    <w:rsid w:val="0033697F"/>
    <w:rsid w:val="0034046D"/>
    <w:rsid w:val="003410C1"/>
    <w:rsid w:val="003411A9"/>
    <w:rsid w:val="00341BA1"/>
    <w:rsid w:val="00342484"/>
    <w:rsid w:val="003429F4"/>
    <w:rsid w:val="00342EF0"/>
    <w:rsid w:val="003431D6"/>
    <w:rsid w:val="00343377"/>
    <w:rsid w:val="003434DD"/>
    <w:rsid w:val="0034372E"/>
    <w:rsid w:val="003442C3"/>
    <w:rsid w:val="0034485F"/>
    <w:rsid w:val="0034524C"/>
    <w:rsid w:val="00345330"/>
    <w:rsid w:val="00345B3E"/>
    <w:rsid w:val="00345BDE"/>
    <w:rsid w:val="00347219"/>
    <w:rsid w:val="00347C61"/>
    <w:rsid w:val="0035013A"/>
    <w:rsid w:val="003502C5"/>
    <w:rsid w:val="003502CB"/>
    <w:rsid w:val="00350433"/>
    <w:rsid w:val="00350864"/>
    <w:rsid w:val="00351904"/>
    <w:rsid w:val="00351BBC"/>
    <w:rsid w:val="00351CA8"/>
    <w:rsid w:val="00352443"/>
    <w:rsid w:val="0035253C"/>
    <w:rsid w:val="0035367B"/>
    <w:rsid w:val="00354E59"/>
    <w:rsid w:val="00355757"/>
    <w:rsid w:val="00356348"/>
    <w:rsid w:val="00357337"/>
    <w:rsid w:val="0035794E"/>
    <w:rsid w:val="003579BF"/>
    <w:rsid w:val="00357F3D"/>
    <w:rsid w:val="00360840"/>
    <w:rsid w:val="00360A0D"/>
    <w:rsid w:val="00360F84"/>
    <w:rsid w:val="003613D5"/>
    <w:rsid w:val="003616C9"/>
    <w:rsid w:val="00362281"/>
    <w:rsid w:val="0036244D"/>
    <w:rsid w:val="0036254A"/>
    <w:rsid w:val="00363419"/>
    <w:rsid w:val="00363742"/>
    <w:rsid w:val="00363AFF"/>
    <w:rsid w:val="00363B69"/>
    <w:rsid w:val="00363B73"/>
    <w:rsid w:val="00364733"/>
    <w:rsid w:val="003655AA"/>
    <w:rsid w:val="00365747"/>
    <w:rsid w:val="00366847"/>
    <w:rsid w:val="003669FD"/>
    <w:rsid w:val="00366E12"/>
    <w:rsid w:val="0037083D"/>
    <w:rsid w:val="00370E3F"/>
    <w:rsid w:val="00370FAA"/>
    <w:rsid w:val="00371710"/>
    <w:rsid w:val="00371A32"/>
    <w:rsid w:val="00371C16"/>
    <w:rsid w:val="0037206A"/>
    <w:rsid w:val="00372A9C"/>
    <w:rsid w:val="003733C3"/>
    <w:rsid w:val="0037340A"/>
    <w:rsid w:val="003736CE"/>
    <w:rsid w:val="00373C92"/>
    <w:rsid w:val="00375619"/>
    <w:rsid w:val="003758B9"/>
    <w:rsid w:val="00375A87"/>
    <w:rsid w:val="00375D28"/>
    <w:rsid w:val="003769E8"/>
    <w:rsid w:val="00377B78"/>
    <w:rsid w:val="00377C72"/>
    <w:rsid w:val="00377FDB"/>
    <w:rsid w:val="00380BCC"/>
    <w:rsid w:val="00380E0E"/>
    <w:rsid w:val="00380EBB"/>
    <w:rsid w:val="00382610"/>
    <w:rsid w:val="0038318D"/>
    <w:rsid w:val="00383CBA"/>
    <w:rsid w:val="00384294"/>
    <w:rsid w:val="00384399"/>
    <w:rsid w:val="00384CC5"/>
    <w:rsid w:val="00384DC0"/>
    <w:rsid w:val="00385669"/>
    <w:rsid w:val="00385CF1"/>
    <w:rsid w:val="00385F56"/>
    <w:rsid w:val="00385F96"/>
    <w:rsid w:val="00386146"/>
    <w:rsid w:val="0038671D"/>
    <w:rsid w:val="0038682A"/>
    <w:rsid w:val="00386952"/>
    <w:rsid w:val="0038708E"/>
    <w:rsid w:val="0039007D"/>
    <w:rsid w:val="003902EE"/>
    <w:rsid w:val="0039186F"/>
    <w:rsid w:val="00391D82"/>
    <w:rsid w:val="00391D8B"/>
    <w:rsid w:val="0039208B"/>
    <w:rsid w:val="003925A3"/>
    <w:rsid w:val="00392C14"/>
    <w:rsid w:val="00392DAF"/>
    <w:rsid w:val="00392F41"/>
    <w:rsid w:val="00393292"/>
    <w:rsid w:val="0039336D"/>
    <w:rsid w:val="00393755"/>
    <w:rsid w:val="003942E4"/>
    <w:rsid w:val="00394466"/>
    <w:rsid w:val="0039479D"/>
    <w:rsid w:val="003947B4"/>
    <w:rsid w:val="003947BA"/>
    <w:rsid w:val="00394A01"/>
    <w:rsid w:val="0039586C"/>
    <w:rsid w:val="00395C02"/>
    <w:rsid w:val="00396177"/>
    <w:rsid w:val="0039619C"/>
    <w:rsid w:val="00396BFE"/>
    <w:rsid w:val="003975E4"/>
    <w:rsid w:val="00397C22"/>
    <w:rsid w:val="003A01AE"/>
    <w:rsid w:val="003A12AF"/>
    <w:rsid w:val="003A16E3"/>
    <w:rsid w:val="003A1D45"/>
    <w:rsid w:val="003A236D"/>
    <w:rsid w:val="003A27A7"/>
    <w:rsid w:val="003A2BDF"/>
    <w:rsid w:val="003A4934"/>
    <w:rsid w:val="003A55C9"/>
    <w:rsid w:val="003A5C5B"/>
    <w:rsid w:val="003A5E68"/>
    <w:rsid w:val="003A7386"/>
    <w:rsid w:val="003A7D34"/>
    <w:rsid w:val="003B0497"/>
    <w:rsid w:val="003B10E5"/>
    <w:rsid w:val="003B2978"/>
    <w:rsid w:val="003B2C5C"/>
    <w:rsid w:val="003B2F55"/>
    <w:rsid w:val="003B3068"/>
    <w:rsid w:val="003B3613"/>
    <w:rsid w:val="003B364E"/>
    <w:rsid w:val="003B3E2D"/>
    <w:rsid w:val="003B43B1"/>
    <w:rsid w:val="003B4AC5"/>
    <w:rsid w:val="003B4C37"/>
    <w:rsid w:val="003B5128"/>
    <w:rsid w:val="003B6045"/>
    <w:rsid w:val="003B6427"/>
    <w:rsid w:val="003B69F8"/>
    <w:rsid w:val="003B735E"/>
    <w:rsid w:val="003B7417"/>
    <w:rsid w:val="003B7BE7"/>
    <w:rsid w:val="003B7CBB"/>
    <w:rsid w:val="003C0203"/>
    <w:rsid w:val="003C096E"/>
    <w:rsid w:val="003C0D03"/>
    <w:rsid w:val="003C1ABE"/>
    <w:rsid w:val="003C1E75"/>
    <w:rsid w:val="003C2D8E"/>
    <w:rsid w:val="003C3089"/>
    <w:rsid w:val="003C365E"/>
    <w:rsid w:val="003C36B3"/>
    <w:rsid w:val="003C3ED3"/>
    <w:rsid w:val="003C40ED"/>
    <w:rsid w:val="003C45D0"/>
    <w:rsid w:val="003C530E"/>
    <w:rsid w:val="003C5CFD"/>
    <w:rsid w:val="003C61D4"/>
    <w:rsid w:val="003C7E9E"/>
    <w:rsid w:val="003D0258"/>
    <w:rsid w:val="003D0D5C"/>
    <w:rsid w:val="003D1862"/>
    <w:rsid w:val="003D1981"/>
    <w:rsid w:val="003D1D9E"/>
    <w:rsid w:val="003D1F4A"/>
    <w:rsid w:val="003D21EA"/>
    <w:rsid w:val="003D263E"/>
    <w:rsid w:val="003D381D"/>
    <w:rsid w:val="003D3926"/>
    <w:rsid w:val="003D3E10"/>
    <w:rsid w:val="003D423A"/>
    <w:rsid w:val="003D4585"/>
    <w:rsid w:val="003D4C44"/>
    <w:rsid w:val="003D4C6D"/>
    <w:rsid w:val="003D50CE"/>
    <w:rsid w:val="003D58F4"/>
    <w:rsid w:val="003D59EC"/>
    <w:rsid w:val="003D5AD7"/>
    <w:rsid w:val="003D61AB"/>
    <w:rsid w:val="003D6424"/>
    <w:rsid w:val="003D6965"/>
    <w:rsid w:val="003D6D60"/>
    <w:rsid w:val="003D6F82"/>
    <w:rsid w:val="003D701C"/>
    <w:rsid w:val="003D75FC"/>
    <w:rsid w:val="003D7685"/>
    <w:rsid w:val="003D796A"/>
    <w:rsid w:val="003D7D7F"/>
    <w:rsid w:val="003E021F"/>
    <w:rsid w:val="003E0527"/>
    <w:rsid w:val="003E0533"/>
    <w:rsid w:val="003E1281"/>
    <w:rsid w:val="003E2BE4"/>
    <w:rsid w:val="003E32A5"/>
    <w:rsid w:val="003E3BA3"/>
    <w:rsid w:val="003E3FF2"/>
    <w:rsid w:val="003E55E3"/>
    <w:rsid w:val="003E5F86"/>
    <w:rsid w:val="003E6869"/>
    <w:rsid w:val="003E68C1"/>
    <w:rsid w:val="003E746B"/>
    <w:rsid w:val="003E74A9"/>
    <w:rsid w:val="003E7C5E"/>
    <w:rsid w:val="003F0076"/>
    <w:rsid w:val="003F0347"/>
    <w:rsid w:val="003F0C24"/>
    <w:rsid w:val="003F0D96"/>
    <w:rsid w:val="003F0FDF"/>
    <w:rsid w:val="003F108B"/>
    <w:rsid w:val="003F15DE"/>
    <w:rsid w:val="003F1E64"/>
    <w:rsid w:val="003F299E"/>
    <w:rsid w:val="003F336E"/>
    <w:rsid w:val="003F37D5"/>
    <w:rsid w:val="003F3976"/>
    <w:rsid w:val="003F3995"/>
    <w:rsid w:val="003F42D5"/>
    <w:rsid w:val="003F499C"/>
    <w:rsid w:val="003F499F"/>
    <w:rsid w:val="003F5BD3"/>
    <w:rsid w:val="003F5C6E"/>
    <w:rsid w:val="003F6C08"/>
    <w:rsid w:val="003F6E25"/>
    <w:rsid w:val="003F7D82"/>
    <w:rsid w:val="0040005B"/>
    <w:rsid w:val="00400BC7"/>
    <w:rsid w:val="00400CB9"/>
    <w:rsid w:val="00401505"/>
    <w:rsid w:val="00402212"/>
    <w:rsid w:val="004022DB"/>
    <w:rsid w:val="004022EE"/>
    <w:rsid w:val="00402923"/>
    <w:rsid w:val="00402C37"/>
    <w:rsid w:val="00402E08"/>
    <w:rsid w:val="00403639"/>
    <w:rsid w:val="00404C87"/>
    <w:rsid w:val="00405149"/>
    <w:rsid w:val="004054A4"/>
    <w:rsid w:val="004058F2"/>
    <w:rsid w:val="004061C6"/>
    <w:rsid w:val="0040689F"/>
    <w:rsid w:val="00407215"/>
    <w:rsid w:val="004074B3"/>
    <w:rsid w:val="004075D8"/>
    <w:rsid w:val="00407B92"/>
    <w:rsid w:val="00407D6C"/>
    <w:rsid w:val="004102EA"/>
    <w:rsid w:val="00410641"/>
    <w:rsid w:val="00410BC2"/>
    <w:rsid w:val="00410F0A"/>
    <w:rsid w:val="004110EC"/>
    <w:rsid w:val="00412819"/>
    <w:rsid w:val="00412EF7"/>
    <w:rsid w:val="004130B7"/>
    <w:rsid w:val="004134A0"/>
    <w:rsid w:val="00413832"/>
    <w:rsid w:val="00413D16"/>
    <w:rsid w:val="00414621"/>
    <w:rsid w:val="004146D0"/>
    <w:rsid w:val="00414941"/>
    <w:rsid w:val="00414C95"/>
    <w:rsid w:val="00414F82"/>
    <w:rsid w:val="0041584C"/>
    <w:rsid w:val="004158E8"/>
    <w:rsid w:val="0041611C"/>
    <w:rsid w:val="004161FF"/>
    <w:rsid w:val="00416531"/>
    <w:rsid w:val="004174EB"/>
    <w:rsid w:val="00417580"/>
    <w:rsid w:val="00417822"/>
    <w:rsid w:val="00417C19"/>
    <w:rsid w:val="00420C8E"/>
    <w:rsid w:val="00420EC0"/>
    <w:rsid w:val="0042151A"/>
    <w:rsid w:val="0042194F"/>
    <w:rsid w:val="0042291B"/>
    <w:rsid w:val="00423086"/>
    <w:rsid w:val="00423796"/>
    <w:rsid w:val="00423898"/>
    <w:rsid w:val="004246B0"/>
    <w:rsid w:val="00424997"/>
    <w:rsid w:val="004249BE"/>
    <w:rsid w:val="00425C91"/>
    <w:rsid w:val="00425DBB"/>
    <w:rsid w:val="00425FF4"/>
    <w:rsid w:val="0042687A"/>
    <w:rsid w:val="00427124"/>
    <w:rsid w:val="0042715D"/>
    <w:rsid w:val="004300B1"/>
    <w:rsid w:val="0043035B"/>
    <w:rsid w:val="004322E9"/>
    <w:rsid w:val="00433A55"/>
    <w:rsid w:val="00433ABF"/>
    <w:rsid w:val="00433D25"/>
    <w:rsid w:val="00433EB9"/>
    <w:rsid w:val="00433F2D"/>
    <w:rsid w:val="004349D5"/>
    <w:rsid w:val="0043506D"/>
    <w:rsid w:val="004354D3"/>
    <w:rsid w:val="004359D3"/>
    <w:rsid w:val="00435AB4"/>
    <w:rsid w:val="00435AF3"/>
    <w:rsid w:val="00435C8D"/>
    <w:rsid w:val="00435EB8"/>
    <w:rsid w:val="0043614B"/>
    <w:rsid w:val="00436C85"/>
    <w:rsid w:val="00436EE8"/>
    <w:rsid w:val="0044047B"/>
    <w:rsid w:val="00441117"/>
    <w:rsid w:val="004415E9"/>
    <w:rsid w:val="004423BB"/>
    <w:rsid w:val="004426A2"/>
    <w:rsid w:val="0044279C"/>
    <w:rsid w:val="00442A78"/>
    <w:rsid w:val="00442E6B"/>
    <w:rsid w:val="004436FA"/>
    <w:rsid w:val="00443A25"/>
    <w:rsid w:val="00443B9A"/>
    <w:rsid w:val="00443C8C"/>
    <w:rsid w:val="00443C9F"/>
    <w:rsid w:val="0044401D"/>
    <w:rsid w:val="004441A5"/>
    <w:rsid w:val="004448A8"/>
    <w:rsid w:val="00445F72"/>
    <w:rsid w:val="00445F9D"/>
    <w:rsid w:val="00447799"/>
    <w:rsid w:val="00447BDF"/>
    <w:rsid w:val="00447CA4"/>
    <w:rsid w:val="004506D1"/>
    <w:rsid w:val="00450CE1"/>
    <w:rsid w:val="00451148"/>
    <w:rsid w:val="004517CB"/>
    <w:rsid w:val="00451C10"/>
    <w:rsid w:val="0045211B"/>
    <w:rsid w:val="00452E6B"/>
    <w:rsid w:val="00452FCB"/>
    <w:rsid w:val="00453139"/>
    <w:rsid w:val="004532EC"/>
    <w:rsid w:val="00453AB1"/>
    <w:rsid w:val="00453B63"/>
    <w:rsid w:val="00453BCF"/>
    <w:rsid w:val="00454B91"/>
    <w:rsid w:val="00454C8F"/>
    <w:rsid w:val="00454D24"/>
    <w:rsid w:val="00454DC6"/>
    <w:rsid w:val="004550E2"/>
    <w:rsid w:val="004552BD"/>
    <w:rsid w:val="004555C2"/>
    <w:rsid w:val="00455E82"/>
    <w:rsid w:val="004561CF"/>
    <w:rsid w:val="00456811"/>
    <w:rsid w:val="00456CC2"/>
    <w:rsid w:val="00456E1C"/>
    <w:rsid w:val="0045715C"/>
    <w:rsid w:val="0045781B"/>
    <w:rsid w:val="004579DE"/>
    <w:rsid w:val="0046011A"/>
    <w:rsid w:val="004609F7"/>
    <w:rsid w:val="00462891"/>
    <w:rsid w:val="00462C96"/>
    <w:rsid w:val="00463A59"/>
    <w:rsid w:val="00464CB7"/>
    <w:rsid w:val="00465549"/>
    <w:rsid w:val="004657C1"/>
    <w:rsid w:val="00465B77"/>
    <w:rsid w:val="00465EFB"/>
    <w:rsid w:val="00467628"/>
    <w:rsid w:val="004677DD"/>
    <w:rsid w:val="004677EC"/>
    <w:rsid w:val="0047050C"/>
    <w:rsid w:val="0047076A"/>
    <w:rsid w:val="00470E7A"/>
    <w:rsid w:val="004715B1"/>
    <w:rsid w:val="004719CD"/>
    <w:rsid w:val="00471A1E"/>
    <w:rsid w:val="004721E0"/>
    <w:rsid w:val="00472637"/>
    <w:rsid w:val="00472F86"/>
    <w:rsid w:val="00473115"/>
    <w:rsid w:val="0047347D"/>
    <w:rsid w:val="0047354E"/>
    <w:rsid w:val="00473B97"/>
    <w:rsid w:val="00473D21"/>
    <w:rsid w:val="00473EB8"/>
    <w:rsid w:val="00473F9D"/>
    <w:rsid w:val="004747DE"/>
    <w:rsid w:val="00474C2A"/>
    <w:rsid w:val="00474F05"/>
    <w:rsid w:val="00476B3C"/>
    <w:rsid w:val="00476D77"/>
    <w:rsid w:val="004772A7"/>
    <w:rsid w:val="00477384"/>
    <w:rsid w:val="00480BF8"/>
    <w:rsid w:val="00480D2F"/>
    <w:rsid w:val="004815B8"/>
    <w:rsid w:val="00481BAA"/>
    <w:rsid w:val="004821EE"/>
    <w:rsid w:val="00482963"/>
    <w:rsid w:val="00482DEA"/>
    <w:rsid w:val="0048322E"/>
    <w:rsid w:val="00483711"/>
    <w:rsid w:val="00483A1F"/>
    <w:rsid w:val="0048414A"/>
    <w:rsid w:val="00484223"/>
    <w:rsid w:val="0048447B"/>
    <w:rsid w:val="0048504D"/>
    <w:rsid w:val="0048517C"/>
    <w:rsid w:val="00485553"/>
    <w:rsid w:val="00485725"/>
    <w:rsid w:val="004865B3"/>
    <w:rsid w:val="0048676C"/>
    <w:rsid w:val="00487366"/>
    <w:rsid w:val="0048745E"/>
    <w:rsid w:val="004879CE"/>
    <w:rsid w:val="00487AD6"/>
    <w:rsid w:val="00490033"/>
    <w:rsid w:val="00490278"/>
    <w:rsid w:val="004903C7"/>
    <w:rsid w:val="004904DE"/>
    <w:rsid w:val="00490CB0"/>
    <w:rsid w:val="00491646"/>
    <w:rsid w:val="004922D4"/>
    <w:rsid w:val="004931B2"/>
    <w:rsid w:val="004938D6"/>
    <w:rsid w:val="00493AE4"/>
    <w:rsid w:val="00493E87"/>
    <w:rsid w:val="00494267"/>
    <w:rsid w:val="00494582"/>
    <w:rsid w:val="00494856"/>
    <w:rsid w:val="00494866"/>
    <w:rsid w:val="00494E4E"/>
    <w:rsid w:val="00495455"/>
    <w:rsid w:val="004954B1"/>
    <w:rsid w:val="00495710"/>
    <w:rsid w:val="00495A2E"/>
    <w:rsid w:val="00495A3E"/>
    <w:rsid w:val="00495CCD"/>
    <w:rsid w:val="00495CEE"/>
    <w:rsid w:val="0049618D"/>
    <w:rsid w:val="004964F4"/>
    <w:rsid w:val="00496C4B"/>
    <w:rsid w:val="00497204"/>
    <w:rsid w:val="00497977"/>
    <w:rsid w:val="00497A9F"/>
    <w:rsid w:val="00497DBA"/>
    <w:rsid w:val="004A0015"/>
    <w:rsid w:val="004A0A00"/>
    <w:rsid w:val="004A0C17"/>
    <w:rsid w:val="004A1029"/>
    <w:rsid w:val="004A131D"/>
    <w:rsid w:val="004A1512"/>
    <w:rsid w:val="004A24CB"/>
    <w:rsid w:val="004A2B7D"/>
    <w:rsid w:val="004A2DCF"/>
    <w:rsid w:val="004A310C"/>
    <w:rsid w:val="004A3524"/>
    <w:rsid w:val="004A4B99"/>
    <w:rsid w:val="004A4D18"/>
    <w:rsid w:val="004A51F6"/>
    <w:rsid w:val="004A56C6"/>
    <w:rsid w:val="004A570D"/>
    <w:rsid w:val="004A57F8"/>
    <w:rsid w:val="004A5AF2"/>
    <w:rsid w:val="004A5B6F"/>
    <w:rsid w:val="004A65BE"/>
    <w:rsid w:val="004A6C50"/>
    <w:rsid w:val="004A6D97"/>
    <w:rsid w:val="004A6E93"/>
    <w:rsid w:val="004A6F8A"/>
    <w:rsid w:val="004A72E1"/>
    <w:rsid w:val="004A74F0"/>
    <w:rsid w:val="004A78BC"/>
    <w:rsid w:val="004A7BA0"/>
    <w:rsid w:val="004A7C39"/>
    <w:rsid w:val="004A7D2E"/>
    <w:rsid w:val="004B0393"/>
    <w:rsid w:val="004B06D8"/>
    <w:rsid w:val="004B09E4"/>
    <w:rsid w:val="004B16A1"/>
    <w:rsid w:val="004B1B55"/>
    <w:rsid w:val="004B1E32"/>
    <w:rsid w:val="004B1FB5"/>
    <w:rsid w:val="004B2775"/>
    <w:rsid w:val="004B34ED"/>
    <w:rsid w:val="004B3BD8"/>
    <w:rsid w:val="004B3CD1"/>
    <w:rsid w:val="004B3D0D"/>
    <w:rsid w:val="004B41B0"/>
    <w:rsid w:val="004B44EF"/>
    <w:rsid w:val="004B47F0"/>
    <w:rsid w:val="004B4E8B"/>
    <w:rsid w:val="004B537B"/>
    <w:rsid w:val="004B6177"/>
    <w:rsid w:val="004B69DB"/>
    <w:rsid w:val="004B6E84"/>
    <w:rsid w:val="004B7822"/>
    <w:rsid w:val="004C0093"/>
    <w:rsid w:val="004C01A5"/>
    <w:rsid w:val="004C0BD9"/>
    <w:rsid w:val="004C0DD6"/>
    <w:rsid w:val="004C0E90"/>
    <w:rsid w:val="004C212C"/>
    <w:rsid w:val="004C2577"/>
    <w:rsid w:val="004C37F4"/>
    <w:rsid w:val="004C3BF3"/>
    <w:rsid w:val="004C49DD"/>
    <w:rsid w:val="004C4E53"/>
    <w:rsid w:val="004C51A2"/>
    <w:rsid w:val="004C51F7"/>
    <w:rsid w:val="004C52ED"/>
    <w:rsid w:val="004C6497"/>
    <w:rsid w:val="004C687F"/>
    <w:rsid w:val="004C7844"/>
    <w:rsid w:val="004C7E1B"/>
    <w:rsid w:val="004C7FDA"/>
    <w:rsid w:val="004D061A"/>
    <w:rsid w:val="004D096C"/>
    <w:rsid w:val="004D0A74"/>
    <w:rsid w:val="004D29D8"/>
    <w:rsid w:val="004D2D88"/>
    <w:rsid w:val="004D383A"/>
    <w:rsid w:val="004D414B"/>
    <w:rsid w:val="004D4571"/>
    <w:rsid w:val="004D46A6"/>
    <w:rsid w:val="004D5102"/>
    <w:rsid w:val="004D5344"/>
    <w:rsid w:val="004D66D9"/>
    <w:rsid w:val="004D74D5"/>
    <w:rsid w:val="004D765F"/>
    <w:rsid w:val="004D76FC"/>
    <w:rsid w:val="004D7727"/>
    <w:rsid w:val="004D7C27"/>
    <w:rsid w:val="004E009B"/>
    <w:rsid w:val="004E034F"/>
    <w:rsid w:val="004E1065"/>
    <w:rsid w:val="004E10D7"/>
    <w:rsid w:val="004E128D"/>
    <w:rsid w:val="004E1E53"/>
    <w:rsid w:val="004E2C60"/>
    <w:rsid w:val="004E3C16"/>
    <w:rsid w:val="004E3FC4"/>
    <w:rsid w:val="004E4092"/>
    <w:rsid w:val="004E58F3"/>
    <w:rsid w:val="004E5A72"/>
    <w:rsid w:val="004E5F98"/>
    <w:rsid w:val="004E61BC"/>
    <w:rsid w:val="004E6D7E"/>
    <w:rsid w:val="004E75ED"/>
    <w:rsid w:val="004E7AA5"/>
    <w:rsid w:val="004E7E37"/>
    <w:rsid w:val="004F0412"/>
    <w:rsid w:val="004F090D"/>
    <w:rsid w:val="004F1347"/>
    <w:rsid w:val="004F16A2"/>
    <w:rsid w:val="004F24A5"/>
    <w:rsid w:val="004F3CC1"/>
    <w:rsid w:val="004F41CD"/>
    <w:rsid w:val="004F43B6"/>
    <w:rsid w:val="004F4855"/>
    <w:rsid w:val="004F48B0"/>
    <w:rsid w:val="004F4C73"/>
    <w:rsid w:val="004F4CBF"/>
    <w:rsid w:val="004F4DFC"/>
    <w:rsid w:val="004F5810"/>
    <w:rsid w:val="004F5934"/>
    <w:rsid w:val="004F5AD6"/>
    <w:rsid w:val="004F6920"/>
    <w:rsid w:val="004F7073"/>
    <w:rsid w:val="004F7288"/>
    <w:rsid w:val="004F7381"/>
    <w:rsid w:val="004F747C"/>
    <w:rsid w:val="004F76FD"/>
    <w:rsid w:val="004F7C84"/>
    <w:rsid w:val="00500AAE"/>
    <w:rsid w:val="00500AFA"/>
    <w:rsid w:val="00500E36"/>
    <w:rsid w:val="00501776"/>
    <w:rsid w:val="005017B9"/>
    <w:rsid w:val="00501AF9"/>
    <w:rsid w:val="00501D92"/>
    <w:rsid w:val="005022FE"/>
    <w:rsid w:val="0050301C"/>
    <w:rsid w:val="00503269"/>
    <w:rsid w:val="0050376C"/>
    <w:rsid w:val="005037C4"/>
    <w:rsid w:val="00503BF0"/>
    <w:rsid w:val="00503CD1"/>
    <w:rsid w:val="0050461A"/>
    <w:rsid w:val="005066DC"/>
    <w:rsid w:val="00506FA9"/>
    <w:rsid w:val="00506FF6"/>
    <w:rsid w:val="00507E84"/>
    <w:rsid w:val="00507F86"/>
    <w:rsid w:val="00510285"/>
    <w:rsid w:val="005102FC"/>
    <w:rsid w:val="00510AB6"/>
    <w:rsid w:val="00511080"/>
    <w:rsid w:val="00511892"/>
    <w:rsid w:val="005118F1"/>
    <w:rsid w:val="005119C9"/>
    <w:rsid w:val="00513417"/>
    <w:rsid w:val="00514698"/>
    <w:rsid w:val="00515208"/>
    <w:rsid w:val="00515B51"/>
    <w:rsid w:val="00515D9C"/>
    <w:rsid w:val="00516628"/>
    <w:rsid w:val="005166A4"/>
    <w:rsid w:val="00516B70"/>
    <w:rsid w:val="0051700D"/>
    <w:rsid w:val="0051703B"/>
    <w:rsid w:val="00517849"/>
    <w:rsid w:val="00517A03"/>
    <w:rsid w:val="005210D5"/>
    <w:rsid w:val="00521840"/>
    <w:rsid w:val="005218E3"/>
    <w:rsid w:val="00522391"/>
    <w:rsid w:val="0052247A"/>
    <w:rsid w:val="00522D43"/>
    <w:rsid w:val="00522FF4"/>
    <w:rsid w:val="0052306C"/>
    <w:rsid w:val="00523485"/>
    <w:rsid w:val="00523A39"/>
    <w:rsid w:val="00523E91"/>
    <w:rsid w:val="00524024"/>
    <w:rsid w:val="005240AD"/>
    <w:rsid w:val="00524697"/>
    <w:rsid w:val="005257D5"/>
    <w:rsid w:val="00525B73"/>
    <w:rsid w:val="00525C2A"/>
    <w:rsid w:val="00525E14"/>
    <w:rsid w:val="00526A3E"/>
    <w:rsid w:val="0052706A"/>
    <w:rsid w:val="00530450"/>
    <w:rsid w:val="00530689"/>
    <w:rsid w:val="00530E2A"/>
    <w:rsid w:val="00530F58"/>
    <w:rsid w:val="005312D7"/>
    <w:rsid w:val="00531BE7"/>
    <w:rsid w:val="00532073"/>
    <w:rsid w:val="00532A0C"/>
    <w:rsid w:val="00532FE1"/>
    <w:rsid w:val="00533A7F"/>
    <w:rsid w:val="00533EB6"/>
    <w:rsid w:val="00534074"/>
    <w:rsid w:val="00534365"/>
    <w:rsid w:val="00534864"/>
    <w:rsid w:val="005354F2"/>
    <w:rsid w:val="005355F9"/>
    <w:rsid w:val="00535802"/>
    <w:rsid w:val="005358D2"/>
    <w:rsid w:val="005360D2"/>
    <w:rsid w:val="00536479"/>
    <w:rsid w:val="00536548"/>
    <w:rsid w:val="0053679A"/>
    <w:rsid w:val="0053680F"/>
    <w:rsid w:val="00537229"/>
    <w:rsid w:val="005374C2"/>
    <w:rsid w:val="00540E9F"/>
    <w:rsid w:val="00541214"/>
    <w:rsid w:val="005417E2"/>
    <w:rsid w:val="00541F94"/>
    <w:rsid w:val="005422F5"/>
    <w:rsid w:val="005423B7"/>
    <w:rsid w:val="0054376E"/>
    <w:rsid w:val="00543BE6"/>
    <w:rsid w:val="00544106"/>
    <w:rsid w:val="00544228"/>
    <w:rsid w:val="00546A3B"/>
    <w:rsid w:val="00546FCC"/>
    <w:rsid w:val="005479C1"/>
    <w:rsid w:val="00547C64"/>
    <w:rsid w:val="005500F8"/>
    <w:rsid w:val="005506B0"/>
    <w:rsid w:val="00550790"/>
    <w:rsid w:val="00550BFC"/>
    <w:rsid w:val="00550C28"/>
    <w:rsid w:val="005515C2"/>
    <w:rsid w:val="00551B81"/>
    <w:rsid w:val="00551ECF"/>
    <w:rsid w:val="00552234"/>
    <w:rsid w:val="0055246F"/>
    <w:rsid w:val="00552571"/>
    <w:rsid w:val="00552D5F"/>
    <w:rsid w:val="005536A3"/>
    <w:rsid w:val="00554258"/>
    <w:rsid w:val="005548B4"/>
    <w:rsid w:val="00554A9D"/>
    <w:rsid w:val="00555C4B"/>
    <w:rsid w:val="0055660B"/>
    <w:rsid w:val="00557338"/>
    <w:rsid w:val="00557661"/>
    <w:rsid w:val="00557AD9"/>
    <w:rsid w:val="005600F4"/>
    <w:rsid w:val="00560D1E"/>
    <w:rsid w:val="00562CBD"/>
    <w:rsid w:val="00562E22"/>
    <w:rsid w:val="00563017"/>
    <w:rsid w:val="00563267"/>
    <w:rsid w:val="005634DE"/>
    <w:rsid w:val="00563548"/>
    <w:rsid w:val="005637CE"/>
    <w:rsid w:val="00564F8F"/>
    <w:rsid w:val="005651CF"/>
    <w:rsid w:val="00565875"/>
    <w:rsid w:val="0056597D"/>
    <w:rsid w:val="00565D60"/>
    <w:rsid w:val="00566274"/>
    <w:rsid w:val="00566300"/>
    <w:rsid w:val="005664C5"/>
    <w:rsid w:val="00566C0C"/>
    <w:rsid w:val="00566D8C"/>
    <w:rsid w:val="005675AB"/>
    <w:rsid w:val="00567803"/>
    <w:rsid w:val="00567E78"/>
    <w:rsid w:val="00570552"/>
    <w:rsid w:val="0057088F"/>
    <w:rsid w:val="00570C68"/>
    <w:rsid w:val="00571244"/>
    <w:rsid w:val="00571BCE"/>
    <w:rsid w:val="00571C8F"/>
    <w:rsid w:val="00572250"/>
    <w:rsid w:val="005727B9"/>
    <w:rsid w:val="00572B55"/>
    <w:rsid w:val="00572B99"/>
    <w:rsid w:val="00572BB7"/>
    <w:rsid w:val="00572DCA"/>
    <w:rsid w:val="00573433"/>
    <w:rsid w:val="0057382D"/>
    <w:rsid w:val="00573E2A"/>
    <w:rsid w:val="00573FE9"/>
    <w:rsid w:val="0057411C"/>
    <w:rsid w:val="005751E8"/>
    <w:rsid w:val="005753C2"/>
    <w:rsid w:val="005755A4"/>
    <w:rsid w:val="0057660B"/>
    <w:rsid w:val="00576DF3"/>
    <w:rsid w:val="00577677"/>
    <w:rsid w:val="00577B30"/>
    <w:rsid w:val="00577DE0"/>
    <w:rsid w:val="0058045B"/>
    <w:rsid w:val="0058087D"/>
    <w:rsid w:val="00581806"/>
    <w:rsid w:val="005819D2"/>
    <w:rsid w:val="00581A62"/>
    <w:rsid w:val="00581E9C"/>
    <w:rsid w:val="00582497"/>
    <w:rsid w:val="005829BF"/>
    <w:rsid w:val="0058320A"/>
    <w:rsid w:val="0058321A"/>
    <w:rsid w:val="00583603"/>
    <w:rsid w:val="00583A9D"/>
    <w:rsid w:val="005841B8"/>
    <w:rsid w:val="005846F3"/>
    <w:rsid w:val="00584F9A"/>
    <w:rsid w:val="00585191"/>
    <w:rsid w:val="0058529E"/>
    <w:rsid w:val="00585ADA"/>
    <w:rsid w:val="00585BF7"/>
    <w:rsid w:val="00586EAD"/>
    <w:rsid w:val="0058705B"/>
    <w:rsid w:val="0058777C"/>
    <w:rsid w:val="00587A33"/>
    <w:rsid w:val="00587DAD"/>
    <w:rsid w:val="00587EE7"/>
    <w:rsid w:val="005905DF"/>
    <w:rsid w:val="00590CF0"/>
    <w:rsid w:val="00590E1C"/>
    <w:rsid w:val="005911A0"/>
    <w:rsid w:val="00591225"/>
    <w:rsid w:val="00591462"/>
    <w:rsid w:val="00591700"/>
    <w:rsid w:val="0059181B"/>
    <w:rsid w:val="00591A30"/>
    <w:rsid w:val="005920FC"/>
    <w:rsid w:val="00592795"/>
    <w:rsid w:val="00592AC0"/>
    <w:rsid w:val="00592D92"/>
    <w:rsid w:val="00593245"/>
    <w:rsid w:val="00593287"/>
    <w:rsid w:val="00593511"/>
    <w:rsid w:val="00593F0B"/>
    <w:rsid w:val="005947B4"/>
    <w:rsid w:val="005948B3"/>
    <w:rsid w:val="00594A25"/>
    <w:rsid w:val="00594B0E"/>
    <w:rsid w:val="00595C34"/>
    <w:rsid w:val="00595F9B"/>
    <w:rsid w:val="0059713D"/>
    <w:rsid w:val="00597397"/>
    <w:rsid w:val="0059751F"/>
    <w:rsid w:val="0059797A"/>
    <w:rsid w:val="00597FC4"/>
    <w:rsid w:val="005A004F"/>
    <w:rsid w:val="005A014A"/>
    <w:rsid w:val="005A07B2"/>
    <w:rsid w:val="005A1885"/>
    <w:rsid w:val="005A1F7F"/>
    <w:rsid w:val="005A1FD4"/>
    <w:rsid w:val="005A2138"/>
    <w:rsid w:val="005A2148"/>
    <w:rsid w:val="005A2238"/>
    <w:rsid w:val="005A2630"/>
    <w:rsid w:val="005A2A37"/>
    <w:rsid w:val="005A2B53"/>
    <w:rsid w:val="005A2C6A"/>
    <w:rsid w:val="005A3117"/>
    <w:rsid w:val="005A3B0C"/>
    <w:rsid w:val="005A4363"/>
    <w:rsid w:val="005A45EB"/>
    <w:rsid w:val="005A58EF"/>
    <w:rsid w:val="005A5F06"/>
    <w:rsid w:val="005A670A"/>
    <w:rsid w:val="005A7784"/>
    <w:rsid w:val="005B05B2"/>
    <w:rsid w:val="005B1CE2"/>
    <w:rsid w:val="005B1DE2"/>
    <w:rsid w:val="005B1F32"/>
    <w:rsid w:val="005B1F63"/>
    <w:rsid w:val="005B2085"/>
    <w:rsid w:val="005B2B98"/>
    <w:rsid w:val="005B3247"/>
    <w:rsid w:val="005B3810"/>
    <w:rsid w:val="005B4183"/>
    <w:rsid w:val="005B49D5"/>
    <w:rsid w:val="005B4F17"/>
    <w:rsid w:val="005B5366"/>
    <w:rsid w:val="005B5680"/>
    <w:rsid w:val="005B56F8"/>
    <w:rsid w:val="005B6013"/>
    <w:rsid w:val="005B628F"/>
    <w:rsid w:val="005B67E0"/>
    <w:rsid w:val="005B709F"/>
    <w:rsid w:val="005B7279"/>
    <w:rsid w:val="005B783B"/>
    <w:rsid w:val="005B7E9D"/>
    <w:rsid w:val="005C1F8B"/>
    <w:rsid w:val="005C200F"/>
    <w:rsid w:val="005C20C8"/>
    <w:rsid w:val="005C2BCA"/>
    <w:rsid w:val="005C341D"/>
    <w:rsid w:val="005C3BE4"/>
    <w:rsid w:val="005C3C27"/>
    <w:rsid w:val="005C4472"/>
    <w:rsid w:val="005C46A6"/>
    <w:rsid w:val="005C5965"/>
    <w:rsid w:val="005C5E06"/>
    <w:rsid w:val="005C5F10"/>
    <w:rsid w:val="005C6C9C"/>
    <w:rsid w:val="005C7AD2"/>
    <w:rsid w:val="005C7B84"/>
    <w:rsid w:val="005D0133"/>
    <w:rsid w:val="005D05DD"/>
    <w:rsid w:val="005D092E"/>
    <w:rsid w:val="005D1BDD"/>
    <w:rsid w:val="005D2568"/>
    <w:rsid w:val="005D285B"/>
    <w:rsid w:val="005D2865"/>
    <w:rsid w:val="005D2C27"/>
    <w:rsid w:val="005D2E5E"/>
    <w:rsid w:val="005D2F83"/>
    <w:rsid w:val="005D2F92"/>
    <w:rsid w:val="005D32EC"/>
    <w:rsid w:val="005D362C"/>
    <w:rsid w:val="005D3954"/>
    <w:rsid w:val="005D39D6"/>
    <w:rsid w:val="005D3ABB"/>
    <w:rsid w:val="005D3F10"/>
    <w:rsid w:val="005D4440"/>
    <w:rsid w:val="005D44E5"/>
    <w:rsid w:val="005D493B"/>
    <w:rsid w:val="005D4B74"/>
    <w:rsid w:val="005D50B4"/>
    <w:rsid w:val="005D5311"/>
    <w:rsid w:val="005D544A"/>
    <w:rsid w:val="005D5478"/>
    <w:rsid w:val="005D54BE"/>
    <w:rsid w:val="005D5C20"/>
    <w:rsid w:val="005D5CCC"/>
    <w:rsid w:val="005D65FF"/>
    <w:rsid w:val="005D733E"/>
    <w:rsid w:val="005E00D6"/>
    <w:rsid w:val="005E051C"/>
    <w:rsid w:val="005E064F"/>
    <w:rsid w:val="005E092A"/>
    <w:rsid w:val="005E18A2"/>
    <w:rsid w:val="005E214B"/>
    <w:rsid w:val="005E26B9"/>
    <w:rsid w:val="005E2768"/>
    <w:rsid w:val="005E2803"/>
    <w:rsid w:val="005E32BE"/>
    <w:rsid w:val="005E32E7"/>
    <w:rsid w:val="005E4377"/>
    <w:rsid w:val="005E561F"/>
    <w:rsid w:val="005E57C0"/>
    <w:rsid w:val="005E64AB"/>
    <w:rsid w:val="005E65CB"/>
    <w:rsid w:val="005E6FEB"/>
    <w:rsid w:val="005E7284"/>
    <w:rsid w:val="005E75C9"/>
    <w:rsid w:val="005E7B29"/>
    <w:rsid w:val="005F04DC"/>
    <w:rsid w:val="005F1362"/>
    <w:rsid w:val="005F136B"/>
    <w:rsid w:val="005F1617"/>
    <w:rsid w:val="005F1BB7"/>
    <w:rsid w:val="005F1BD4"/>
    <w:rsid w:val="005F243D"/>
    <w:rsid w:val="005F2F44"/>
    <w:rsid w:val="005F31BB"/>
    <w:rsid w:val="005F3AE9"/>
    <w:rsid w:val="005F415C"/>
    <w:rsid w:val="005F488F"/>
    <w:rsid w:val="005F4AF6"/>
    <w:rsid w:val="005F4C9A"/>
    <w:rsid w:val="005F57B5"/>
    <w:rsid w:val="005F59B5"/>
    <w:rsid w:val="005F5F15"/>
    <w:rsid w:val="005F61E9"/>
    <w:rsid w:val="005F644D"/>
    <w:rsid w:val="005F67A3"/>
    <w:rsid w:val="005F6A7C"/>
    <w:rsid w:val="005F6CCD"/>
    <w:rsid w:val="005F6D42"/>
    <w:rsid w:val="005F6FF1"/>
    <w:rsid w:val="005F7012"/>
    <w:rsid w:val="005F7073"/>
    <w:rsid w:val="005F7B04"/>
    <w:rsid w:val="005F7E1A"/>
    <w:rsid w:val="005F7F0B"/>
    <w:rsid w:val="0060017F"/>
    <w:rsid w:val="00600903"/>
    <w:rsid w:val="00601276"/>
    <w:rsid w:val="006013DB"/>
    <w:rsid w:val="00601B47"/>
    <w:rsid w:val="0060226A"/>
    <w:rsid w:val="006025F2"/>
    <w:rsid w:val="0060262D"/>
    <w:rsid w:val="00602A3C"/>
    <w:rsid w:val="00603568"/>
    <w:rsid w:val="00603976"/>
    <w:rsid w:val="00603F71"/>
    <w:rsid w:val="006041ED"/>
    <w:rsid w:val="006042B8"/>
    <w:rsid w:val="0060430A"/>
    <w:rsid w:val="00604DF4"/>
    <w:rsid w:val="0060503A"/>
    <w:rsid w:val="00605A8E"/>
    <w:rsid w:val="006062D5"/>
    <w:rsid w:val="00606891"/>
    <w:rsid w:val="00606D89"/>
    <w:rsid w:val="00606E7F"/>
    <w:rsid w:val="00607171"/>
    <w:rsid w:val="00607770"/>
    <w:rsid w:val="00607CDF"/>
    <w:rsid w:val="00607D75"/>
    <w:rsid w:val="006101E9"/>
    <w:rsid w:val="00611954"/>
    <w:rsid w:val="00611A2A"/>
    <w:rsid w:val="00612CC2"/>
    <w:rsid w:val="00612FC1"/>
    <w:rsid w:val="00613D53"/>
    <w:rsid w:val="00613DC8"/>
    <w:rsid w:val="0061411C"/>
    <w:rsid w:val="006144F4"/>
    <w:rsid w:val="0061482B"/>
    <w:rsid w:val="006149E8"/>
    <w:rsid w:val="00614A4C"/>
    <w:rsid w:val="00614C18"/>
    <w:rsid w:val="0061502F"/>
    <w:rsid w:val="0061550C"/>
    <w:rsid w:val="0061586F"/>
    <w:rsid w:val="00615AE3"/>
    <w:rsid w:val="00615C4C"/>
    <w:rsid w:val="006161C0"/>
    <w:rsid w:val="00616ADD"/>
    <w:rsid w:val="00616D81"/>
    <w:rsid w:val="0062013E"/>
    <w:rsid w:val="0062099B"/>
    <w:rsid w:val="00620CA4"/>
    <w:rsid w:val="00621389"/>
    <w:rsid w:val="00621445"/>
    <w:rsid w:val="00621626"/>
    <w:rsid w:val="00621D96"/>
    <w:rsid w:val="00621EC5"/>
    <w:rsid w:val="00622916"/>
    <w:rsid w:val="00623625"/>
    <w:rsid w:val="00623E81"/>
    <w:rsid w:val="00623F0D"/>
    <w:rsid w:val="00623FE8"/>
    <w:rsid w:val="006243B9"/>
    <w:rsid w:val="0062478F"/>
    <w:rsid w:val="006249FF"/>
    <w:rsid w:val="00624B16"/>
    <w:rsid w:val="00624E46"/>
    <w:rsid w:val="00625468"/>
    <w:rsid w:val="00625ACB"/>
    <w:rsid w:val="00625B3C"/>
    <w:rsid w:val="00625FEE"/>
    <w:rsid w:val="00626392"/>
    <w:rsid w:val="00626F9C"/>
    <w:rsid w:val="00627239"/>
    <w:rsid w:val="00627309"/>
    <w:rsid w:val="00627F91"/>
    <w:rsid w:val="00630902"/>
    <w:rsid w:val="00630A51"/>
    <w:rsid w:val="00630CA1"/>
    <w:rsid w:val="0063146A"/>
    <w:rsid w:val="00631A6C"/>
    <w:rsid w:val="00631BDA"/>
    <w:rsid w:val="00631C0A"/>
    <w:rsid w:val="00631CC9"/>
    <w:rsid w:val="00631ED8"/>
    <w:rsid w:val="00631F38"/>
    <w:rsid w:val="00632284"/>
    <w:rsid w:val="0063265B"/>
    <w:rsid w:val="00632D06"/>
    <w:rsid w:val="00633555"/>
    <w:rsid w:val="006337E2"/>
    <w:rsid w:val="00633E16"/>
    <w:rsid w:val="00635362"/>
    <w:rsid w:val="00635C2F"/>
    <w:rsid w:val="00635D06"/>
    <w:rsid w:val="00635E65"/>
    <w:rsid w:val="00636412"/>
    <w:rsid w:val="006374A2"/>
    <w:rsid w:val="00637778"/>
    <w:rsid w:val="00637BA0"/>
    <w:rsid w:val="00640049"/>
    <w:rsid w:val="00640BC2"/>
    <w:rsid w:val="0064189C"/>
    <w:rsid w:val="00641AA1"/>
    <w:rsid w:val="00641B89"/>
    <w:rsid w:val="0064281A"/>
    <w:rsid w:val="00642CBB"/>
    <w:rsid w:val="006437E2"/>
    <w:rsid w:val="0064434B"/>
    <w:rsid w:val="006444CE"/>
    <w:rsid w:val="00644B5A"/>
    <w:rsid w:val="0064509E"/>
    <w:rsid w:val="0064516F"/>
    <w:rsid w:val="00645387"/>
    <w:rsid w:val="00645755"/>
    <w:rsid w:val="00646331"/>
    <w:rsid w:val="0064694C"/>
    <w:rsid w:val="00646DDB"/>
    <w:rsid w:val="00647889"/>
    <w:rsid w:val="00647CEB"/>
    <w:rsid w:val="006503B1"/>
    <w:rsid w:val="0065053E"/>
    <w:rsid w:val="00650D5F"/>
    <w:rsid w:val="00650D6A"/>
    <w:rsid w:val="00651C4F"/>
    <w:rsid w:val="00651DFF"/>
    <w:rsid w:val="00651F6C"/>
    <w:rsid w:val="00652150"/>
    <w:rsid w:val="00653953"/>
    <w:rsid w:val="006540D6"/>
    <w:rsid w:val="006546F7"/>
    <w:rsid w:val="00654B4D"/>
    <w:rsid w:val="00654DCE"/>
    <w:rsid w:val="00654DDA"/>
    <w:rsid w:val="006553A6"/>
    <w:rsid w:val="006553A8"/>
    <w:rsid w:val="006557BF"/>
    <w:rsid w:val="006557F6"/>
    <w:rsid w:val="006558F8"/>
    <w:rsid w:val="00656CB4"/>
    <w:rsid w:val="00656FE3"/>
    <w:rsid w:val="00657147"/>
    <w:rsid w:val="0065736B"/>
    <w:rsid w:val="006573BA"/>
    <w:rsid w:val="006573E6"/>
    <w:rsid w:val="00657AF0"/>
    <w:rsid w:val="00657C18"/>
    <w:rsid w:val="00657DA9"/>
    <w:rsid w:val="00660024"/>
    <w:rsid w:val="00660551"/>
    <w:rsid w:val="006605F9"/>
    <w:rsid w:val="00660725"/>
    <w:rsid w:val="00660924"/>
    <w:rsid w:val="0066167A"/>
    <w:rsid w:val="00661E07"/>
    <w:rsid w:val="00661F78"/>
    <w:rsid w:val="00662741"/>
    <w:rsid w:val="00662FC2"/>
    <w:rsid w:val="00663C6A"/>
    <w:rsid w:val="0066498C"/>
    <w:rsid w:val="006649B6"/>
    <w:rsid w:val="00664C87"/>
    <w:rsid w:val="006656E7"/>
    <w:rsid w:val="006657B6"/>
    <w:rsid w:val="00666216"/>
    <w:rsid w:val="00667383"/>
    <w:rsid w:val="00667589"/>
    <w:rsid w:val="00667966"/>
    <w:rsid w:val="00667B1E"/>
    <w:rsid w:val="0067002E"/>
    <w:rsid w:val="006708E4"/>
    <w:rsid w:val="00670BC8"/>
    <w:rsid w:val="00670C9F"/>
    <w:rsid w:val="00671C76"/>
    <w:rsid w:val="00672056"/>
    <w:rsid w:val="0067278C"/>
    <w:rsid w:val="00672969"/>
    <w:rsid w:val="00672CFB"/>
    <w:rsid w:val="00673EE7"/>
    <w:rsid w:val="00675774"/>
    <w:rsid w:val="0067589D"/>
    <w:rsid w:val="00675E73"/>
    <w:rsid w:val="0067661D"/>
    <w:rsid w:val="00676E82"/>
    <w:rsid w:val="0067700E"/>
    <w:rsid w:val="00677B3B"/>
    <w:rsid w:val="00677E0E"/>
    <w:rsid w:val="00680051"/>
    <w:rsid w:val="006800D7"/>
    <w:rsid w:val="00680452"/>
    <w:rsid w:val="00681203"/>
    <w:rsid w:val="006813B3"/>
    <w:rsid w:val="00681A02"/>
    <w:rsid w:val="006824D9"/>
    <w:rsid w:val="006827FF"/>
    <w:rsid w:val="00682B64"/>
    <w:rsid w:val="00682F1E"/>
    <w:rsid w:val="00684958"/>
    <w:rsid w:val="00684C74"/>
    <w:rsid w:val="0068510E"/>
    <w:rsid w:val="00685111"/>
    <w:rsid w:val="00685F53"/>
    <w:rsid w:val="006865DB"/>
    <w:rsid w:val="006866B7"/>
    <w:rsid w:val="00686EA3"/>
    <w:rsid w:val="00686EF0"/>
    <w:rsid w:val="0068701E"/>
    <w:rsid w:val="00687F98"/>
    <w:rsid w:val="00690548"/>
    <w:rsid w:val="006908CC"/>
    <w:rsid w:val="0069096E"/>
    <w:rsid w:val="006914B5"/>
    <w:rsid w:val="00691DB6"/>
    <w:rsid w:val="00692254"/>
    <w:rsid w:val="00693713"/>
    <w:rsid w:val="006949F7"/>
    <w:rsid w:val="006950E5"/>
    <w:rsid w:val="006959B0"/>
    <w:rsid w:val="00695E9D"/>
    <w:rsid w:val="006961EE"/>
    <w:rsid w:val="0069742C"/>
    <w:rsid w:val="0069782D"/>
    <w:rsid w:val="006978A4"/>
    <w:rsid w:val="006A08C6"/>
    <w:rsid w:val="006A0C38"/>
    <w:rsid w:val="006A1304"/>
    <w:rsid w:val="006A1D29"/>
    <w:rsid w:val="006A2314"/>
    <w:rsid w:val="006A2572"/>
    <w:rsid w:val="006A28CD"/>
    <w:rsid w:val="006A2AB8"/>
    <w:rsid w:val="006A2FEB"/>
    <w:rsid w:val="006A3304"/>
    <w:rsid w:val="006A3B46"/>
    <w:rsid w:val="006A3E26"/>
    <w:rsid w:val="006A4AD5"/>
    <w:rsid w:val="006A4B9F"/>
    <w:rsid w:val="006A63D1"/>
    <w:rsid w:val="006A655F"/>
    <w:rsid w:val="006A680B"/>
    <w:rsid w:val="006A6FC5"/>
    <w:rsid w:val="006A70B0"/>
    <w:rsid w:val="006A713E"/>
    <w:rsid w:val="006A7770"/>
    <w:rsid w:val="006B02A2"/>
    <w:rsid w:val="006B1482"/>
    <w:rsid w:val="006B178C"/>
    <w:rsid w:val="006B1D55"/>
    <w:rsid w:val="006B2C76"/>
    <w:rsid w:val="006B319B"/>
    <w:rsid w:val="006B325D"/>
    <w:rsid w:val="006B33CC"/>
    <w:rsid w:val="006B411E"/>
    <w:rsid w:val="006B4979"/>
    <w:rsid w:val="006B518A"/>
    <w:rsid w:val="006B5C68"/>
    <w:rsid w:val="006B603A"/>
    <w:rsid w:val="006B611D"/>
    <w:rsid w:val="006B6A5B"/>
    <w:rsid w:val="006B700C"/>
    <w:rsid w:val="006B77A8"/>
    <w:rsid w:val="006B7CDA"/>
    <w:rsid w:val="006B7E72"/>
    <w:rsid w:val="006C02EB"/>
    <w:rsid w:val="006C04A8"/>
    <w:rsid w:val="006C0B72"/>
    <w:rsid w:val="006C128F"/>
    <w:rsid w:val="006C1726"/>
    <w:rsid w:val="006C20B8"/>
    <w:rsid w:val="006C3135"/>
    <w:rsid w:val="006C344C"/>
    <w:rsid w:val="006C3621"/>
    <w:rsid w:val="006C3CD3"/>
    <w:rsid w:val="006C4C75"/>
    <w:rsid w:val="006C4EF7"/>
    <w:rsid w:val="006C7562"/>
    <w:rsid w:val="006D00F6"/>
    <w:rsid w:val="006D0368"/>
    <w:rsid w:val="006D04FD"/>
    <w:rsid w:val="006D067F"/>
    <w:rsid w:val="006D0CAA"/>
    <w:rsid w:val="006D15CC"/>
    <w:rsid w:val="006D191D"/>
    <w:rsid w:val="006D3514"/>
    <w:rsid w:val="006D357F"/>
    <w:rsid w:val="006D3759"/>
    <w:rsid w:val="006D380A"/>
    <w:rsid w:val="006D3814"/>
    <w:rsid w:val="006D3C47"/>
    <w:rsid w:val="006D45F5"/>
    <w:rsid w:val="006D4A72"/>
    <w:rsid w:val="006D667B"/>
    <w:rsid w:val="006D6CA8"/>
    <w:rsid w:val="006D6E42"/>
    <w:rsid w:val="006D7493"/>
    <w:rsid w:val="006D78C6"/>
    <w:rsid w:val="006D798B"/>
    <w:rsid w:val="006E0391"/>
    <w:rsid w:val="006E04CE"/>
    <w:rsid w:val="006E060D"/>
    <w:rsid w:val="006E08DA"/>
    <w:rsid w:val="006E0CB8"/>
    <w:rsid w:val="006E0E1A"/>
    <w:rsid w:val="006E17D8"/>
    <w:rsid w:val="006E1930"/>
    <w:rsid w:val="006E1B3B"/>
    <w:rsid w:val="006E1B4F"/>
    <w:rsid w:val="006E21CE"/>
    <w:rsid w:val="006E224E"/>
    <w:rsid w:val="006E25AE"/>
    <w:rsid w:val="006E4140"/>
    <w:rsid w:val="006E4754"/>
    <w:rsid w:val="006E544C"/>
    <w:rsid w:val="006E572F"/>
    <w:rsid w:val="006E5A62"/>
    <w:rsid w:val="006E653F"/>
    <w:rsid w:val="006E6CEA"/>
    <w:rsid w:val="006E6F3F"/>
    <w:rsid w:val="006E7679"/>
    <w:rsid w:val="006E77EB"/>
    <w:rsid w:val="006E7A72"/>
    <w:rsid w:val="006E7BA7"/>
    <w:rsid w:val="006E7E11"/>
    <w:rsid w:val="006F1027"/>
    <w:rsid w:val="006F12E7"/>
    <w:rsid w:val="006F19F2"/>
    <w:rsid w:val="006F1A78"/>
    <w:rsid w:val="006F1EFF"/>
    <w:rsid w:val="006F31EB"/>
    <w:rsid w:val="006F4761"/>
    <w:rsid w:val="006F4A7F"/>
    <w:rsid w:val="006F4CB7"/>
    <w:rsid w:val="006F604A"/>
    <w:rsid w:val="006F6B58"/>
    <w:rsid w:val="006F6DD3"/>
    <w:rsid w:val="006F70D0"/>
    <w:rsid w:val="006F776C"/>
    <w:rsid w:val="006F79BA"/>
    <w:rsid w:val="00700676"/>
    <w:rsid w:val="00700ED6"/>
    <w:rsid w:val="00701631"/>
    <w:rsid w:val="007025CE"/>
    <w:rsid w:val="00702A41"/>
    <w:rsid w:val="00702D7C"/>
    <w:rsid w:val="00702FAD"/>
    <w:rsid w:val="00703121"/>
    <w:rsid w:val="007036CD"/>
    <w:rsid w:val="00703CA3"/>
    <w:rsid w:val="007041D1"/>
    <w:rsid w:val="00704D23"/>
    <w:rsid w:val="007052D1"/>
    <w:rsid w:val="00705D53"/>
    <w:rsid w:val="007065A7"/>
    <w:rsid w:val="007067E7"/>
    <w:rsid w:val="00706E57"/>
    <w:rsid w:val="00707A13"/>
    <w:rsid w:val="0071031F"/>
    <w:rsid w:val="0071033A"/>
    <w:rsid w:val="007103CC"/>
    <w:rsid w:val="0071080B"/>
    <w:rsid w:val="00710AFE"/>
    <w:rsid w:val="007119B0"/>
    <w:rsid w:val="0071277D"/>
    <w:rsid w:val="007128CD"/>
    <w:rsid w:val="00712AD4"/>
    <w:rsid w:val="00712B43"/>
    <w:rsid w:val="007139AE"/>
    <w:rsid w:val="00713B51"/>
    <w:rsid w:val="0071545D"/>
    <w:rsid w:val="0071577E"/>
    <w:rsid w:val="00715AD4"/>
    <w:rsid w:val="00715F4D"/>
    <w:rsid w:val="00716A60"/>
    <w:rsid w:val="00717211"/>
    <w:rsid w:val="00717660"/>
    <w:rsid w:val="00717BE4"/>
    <w:rsid w:val="00717D18"/>
    <w:rsid w:val="00720045"/>
    <w:rsid w:val="007207D2"/>
    <w:rsid w:val="007208C5"/>
    <w:rsid w:val="0072123B"/>
    <w:rsid w:val="00721A90"/>
    <w:rsid w:val="0072250C"/>
    <w:rsid w:val="00722A7B"/>
    <w:rsid w:val="0072414F"/>
    <w:rsid w:val="00724473"/>
    <w:rsid w:val="007248CE"/>
    <w:rsid w:val="00726022"/>
    <w:rsid w:val="0072627A"/>
    <w:rsid w:val="0072692D"/>
    <w:rsid w:val="00726ADB"/>
    <w:rsid w:val="00726E95"/>
    <w:rsid w:val="00726F8E"/>
    <w:rsid w:val="0072739B"/>
    <w:rsid w:val="00727771"/>
    <w:rsid w:val="00730277"/>
    <w:rsid w:val="00730303"/>
    <w:rsid w:val="007307B4"/>
    <w:rsid w:val="0073104D"/>
    <w:rsid w:val="00731414"/>
    <w:rsid w:val="0073237C"/>
    <w:rsid w:val="00732C47"/>
    <w:rsid w:val="007338FC"/>
    <w:rsid w:val="0073538A"/>
    <w:rsid w:val="00735476"/>
    <w:rsid w:val="00735E2F"/>
    <w:rsid w:val="007370BF"/>
    <w:rsid w:val="00737340"/>
    <w:rsid w:val="0073770E"/>
    <w:rsid w:val="0074071F"/>
    <w:rsid w:val="00740884"/>
    <w:rsid w:val="0074100B"/>
    <w:rsid w:val="00741BF7"/>
    <w:rsid w:val="0074278F"/>
    <w:rsid w:val="00743A9C"/>
    <w:rsid w:val="00743F51"/>
    <w:rsid w:val="007440C8"/>
    <w:rsid w:val="00744135"/>
    <w:rsid w:val="00744154"/>
    <w:rsid w:val="00744324"/>
    <w:rsid w:val="00744D29"/>
    <w:rsid w:val="00744E51"/>
    <w:rsid w:val="0074522A"/>
    <w:rsid w:val="007456E6"/>
    <w:rsid w:val="007459C6"/>
    <w:rsid w:val="00745AC4"/>
    <w:rsid w:val="00745FC6"/>
    <w:rsid w:val="007466C4"/>
    <w:rsid w:val="007468B3"/>
    <w:rsid w:val="0075020A"/>
    <w:rsid w:val="007506BE"/>
    <w:rsid w:val="007506E5"/>
    <w:rsid w:val="00751BBF"/>
    <w:rsid w:val="00751BC4"/>
    <w:rsid w:val="00752333"/>
    <w:rsid w:val="0075263F"/>
    <w:rsid w:val="00753177"/>
    <w:rsid w:val="007537CD"/>
    <w:rsid w:val="00753817"/>
    <w:rsid w:val="00753853"/>
    <w:rsid w:val="00754806"/>
    <w:rsid w:val="007551CC"/>
    <w:rsid w:val="007564DE"/>
    <w:rsid w:val="007565FC"/>
    <w:rsid w:val="007573E5"/>
    <w:rsid w:val="00757C6A"/>
    <w:rsid w:val="00757DBD"/>
    <w:rsid w:val="00760487"/>
    <w:rsid w:val="00760F64"/>
    <w:rsid w:val="0076105F"/>
    <w:rsid w:val="00761293"/>
    <w:rsid w:val="007614B5"/>
    <w:rsid w:val="007617AD"/>
    <w:rsid w:val="0076181A"/>
    <w:rsid w:val="007618F3"/>
    <w:rsid w:val="00761F6B"/>
    <w:rsid w:val="00762382"/>
    <w:rsid w:val="00762A03"/>
    <w:rsid w:val="007630D6"/>
    <w:rsid w:val="00765466"/>
    <w:rsid w:val="00765706"/>
    <w:rsid w:val="00765D0D"/>
    <w:rsid w:val="007665B6"/>
    <w:rsid w:val="00767255"/>
    <w:rsid w:val="00767A9E"/>
    <w:rsid w:val="00767D64"/>
    <w:rsid w:val="007700BB"/>
    <w:rsid w:val="00770115"/>
    <w:rsid w:val="007705D1"/>
    <w:rsid w:val="00770736"/>
    <w:rsid w:val="00770DF5"/>
    <w:rsid w:val="007710A4"/>
    <w:rsid w:val="007714BC"/>
    <w:rsid w:val="007714C9"/>
    <w:rsid w:val="00771C0A"/>
    <w:rsid w:val="00772429"/>
    <w:rsid w:val="0077298F"/>
    <w:rsid w:val="0077347C"/>
    <w:rsid w:val="00773E0A"/>
    <w:rsid w:val="0077430C"/>
    <w:rsid w:val="0077445F"/>
    <w:rsid w:val="007753DC"/>
    <w:rsid w:val="00775E2B"/>
    <w:rsid w:val="0077632D"/>
    <w:rsid w:val="00777742"/>
    <w:rsid w:val="007779AB"/>
    <w:rsid w:val="00777E79"/>
    <w:rsid w:val="0078041E"/>
    <w:rsid w:val="00781345"/>
    <w:rsid w:val="007820A2"/>
    <w:rsid w:val="0078244F"/>
    <w:rsid w:val="0078258D"/>
    <w:rsid w:val="00782625"/>
    <w:rsid w:val="00782711"/>
    <w:rsid w:val="00783084"/>
    <w:rsid w:val="00783385"/>
    <w:rsid w:val="00783861"/>
    <w:rsid w:val="007855DB"/>
    <w:rsid w:val="00785992"/>
    <w:rsid w:val="00785C4C"/>
    <w:rsid w:val="00785FF8"/>
    <w:rsid w:val="0078616D"/>
    <w:rsid w:val="00787461"/>
    <w:rsid w:val="0078773E"/>
    <w:rsid w:val="00787949"/>
    <w:rsid w:val="00787E8F"/>
    <w:rsid w:val="00790024"/>
    <w:rsid w:val="0079004C"/>
    <w:rsid w:val="007907E2"/>
    <w:rsid w:val="00790804"/>
    <w:rsid w:val="00790B11"/>
    <w:rsid w:val="00790C8F"/>
    <w:rsid w:val="0079155E"/>
    <w:rsid w:val="00791A83"/>
    <w:rsid w:val="00791EED"/>
    <w:rsid w:val="00792236"/>
    <w:rsid w:val="00792261"/>
    <w:rsid w:val="00792F3C"/>
    <w:rsid w:val="00793CDC"/>
    <w:rsid w:val="00794874"/>
    <w:rsid w:val="00794C12"/>
    <w:rsid w:val="00795573"/>
    <w:rsid w:val="00796318"/>
    <w:rsid w:val="00796A40"/>
    <w:rsid w:val="00796DFC"/>
    <w:rsid w:val="00796FB6"/>
    <w:rsid w:val="0079762A"/>
    <w:rsid w:val="00797CF7"/>
    <w:rsid w:val="007A0F6E"/>
    <w:rsid w:val="007A13F4"/>
    <w:rsid w:val="007A150F"/>
    <w:rsid w:val="007A35E0"/>
    <w:rsid w:val="007A3601"/>
    <w:rsid w:val="007A3694"/>
    <w:rsid w:val="007A36E8"/>
    <w:rsid w:val="007A3A42"/>
    <w:rsid w:val="007A417A"/>
    <w:rsid w:val="007A47BC"/>
    <w:rsid w:val="007A627B"/>
    <w:rsid w:val="007A6461"/>
    <w:rsid w:val="007A6A01"/>
    <w:rsid w:val="007B05A4"/>
    <w:rsid w:val="007B05D4"/>
    <w:rsid w:val="007B0997"/>
    <w:rsid w:val="007B1A23"/>
    <w:rsid w:val="007B1C9F"/>
    <w:rsid w:val="007B1F49"/>
    <w:rsid w:val="007B1F6C"/>
    <w:rsid w:val="007B2C8F"/>
    <w:rsid w:val="007B3076"/>
    <w:rsid w:val="007B3C8D"/>
    <w:rsid w:val="007B4F9D"/>
    <w:rsid w:val="007B58AE"/>
    <w:rsid w:val="007B6151"/>
    <w:rsid w:val="007B63B3"/>
    <w:rsid w:val="007B656F"/>
    <w:rsid w:val="007B6EA3"/>
    <w:rsid w:val="007B722D"/>
    <w:rsid w:val="007B7D4E"/>
    <w:rsid w:val="007B7FF5"/>
    <w:rsid w:val="007C03E9"/>
    <w:rsid w:val="007C078F"/>
    <w:rsid w:val="007C07E3"/>
    <w:rsid w:val="007C0F60"/>
    <w:rsid w:val="007C1A40"/>
    <w:rsid w:val="007C22AC"/>
    <w:rsid w:val="007C2BA5"/>
    <w:rsid w:val="007C2DAC"/>
    <w:rsid w:val="007C38F5"/>
    <w:rsid w:val="007C3DE3"/>
    <w:rsid w:val="007C3E1C"/>
    <w:rsid w:val="007C3EC7"/>
    <w:rsid w:val="007C4BA1"/>
    <w:rsid w:val="007C4C91"/>
    <w:rsid w:val="007C5938"/>
    <w:rsid w:val="007C5981"/>
    <w:rsid w:val="007C5BCF"/>
    <w:rsid w:val="007C6383"/>
    <w:rsid w:val="007C6508"/>
    <w:rsid w:val="007C6937"/>
    <w:rsid w:val="007C6AA3"/>
    <w:rsid w:val="007C6F9D"/>
    <w:rsid w:val="007C7D4B"/>
    <w:rsid w:val="007D0411"/>
    <w:rsid w:val="007D0B49"/>
    <w:rsid w:val="007D0F7B"/>
    <w:rsid w:val="007D10EC"/>
    <w:rsid w:val="007D1653"/>
    <w:rsid w:val="007D1812"/>
    <w:rsid w:val="007D2F1A"/>
    <w:rsid w:val="007D4277"/>
    <w:rsid w:val="007D42AE"/>
    <w:rsid w:val="007D4520"/>
    <w:rsid w:val="007D46BD"/>
    <w:rsid w:val="007D4A19"/>
    <w:rsid w:val="007D5487"/>
    <w:rsid w:val="007D6814"/>
    <w:rsid w:val="007D6F23"/>
    <w:rsid w:val="007D790A"/>
    <w:rsid w:val="007D7D4F"/>
    <w:rsid w:val="007D7E45"/>
    <w:rsid w:val="007E0668"/>
    <w:rsid w:val="007E0A1D"/>
    <w:rsid w:val="007E0C77"/>
    <w:rsid w:val="007E0EA8"/>
    <w:rsid w:val="007E10AC"/>
    <w:rsid w:val="007E10B6"/>
    <w:rsid w:val="007E248D"/>
    <w:rsid w:val="007E2E43"/>
    <w:rsid w:val="007E3133"/>
    <w:rsid w:val="007E31A7"/>
    <w:rsid w:val="007E3551"/>
    <w:rsid w:val="007E3578"/>
    <w:rsid w:val="007E406F"/>
    <w:rsid w:val="007E4177"/>
    <w:rsid w:val="007E42DE"/>
    <w:rsid w:val="007E4B7D"/>
    <w:rsid w:val="007E4BDB"/>
    <w:rsid w:val="007E67FD"/>
    <w:rsid w:val="007E6A96"/>
    <w:rsid w:val="007E6AB9"/>
    <w:rsid w:val="007E6C97"/>
    <w:rsid w:val="007E7957"/>
    <w:rsid w:val="007E7C56"/>
    <w:rsid w:val="007E7FF7"/>
    <w:rsid w:val="007F0DD4"/>
    <w:rsid w:val="007F1663"/>
    <w:rsid w:val="007F1831"/>
    <w:rsid w:val="007F1AC0"/>
    <w:rsid w:val="007F24E2"/>
    <w:rsid w:val="007F3554"/>
    <w:rsid w:val="007F3BD6"/>
    <w:rsid w:val="007F4474"/>
    <w:rsid w:val="007F590A"/>
    <w:rsid w:val="007F6D3E"/>
    <w:rsid w:val="007F76A2"/>
    <w:rsid w:val="00800176"/>
    <w:rsid w:val="0080049C"/>
    <w:rsid w:val="00800DF8"/>
    <w:rsid w:val="00801268"/>
    <w:rsid w:val="00801496"/>
    <w:rsid w:val="00801534"/>
    <w:rsid w:val="00802190"/>
    <w:rsid w:val="00802E44"/>
    <w:rsid w:val="00803078"/>
    <w:rsid w:val="0080391C"/>
    <w:rsid w:val="0080469C"/>
    <w:rsid w:val="008059DF"/>
    <w:rsid w:val="00805BB5"/>
    <w:rsid w:val="00805D29"/>
    <w:rsid w:val="008068D9"/>
    <w:rsid w:val="00806B04"/>
    <w:rsid w:val="00806C40"/>
    <w:rsid w:val="008075B2"/>
    <w:rsid w:val="00807A65"/>
    <w:rsid w:val="00807E04"/>
    <w:rsid w:val="008102FF"/>
    <w:rsid w:val="00810D4B"/>
    <w:rsid w:val="00810DAE"/>
    <w:rsid w:val="00810DDE"/>
    <w:rsid w:val="008119F5"/>
    <w:rsid w:val="00811DB2"/>
    <w:rsid w:val="0081229E"/>
    <w:rsid w:val="0081275B"/>
    <w:rsid w:val="00812F97"/>
    <w:rsid w:val="008131B4"/>
    <w:rsid w:val="008135E0"/>
    <w:rsid w:val="00813BF0"/>
    <w:rsid w:val="00813E51"/>
    <w:rsid w:val="00813F74"/>
    <w:rsid w:val="0081480E"/>
    <w:rsid w:val="00814A1F"/>
    <w:rsid w:val="0081511E"/>
    <w:rsid w:val="00815CF3"/>
    <w:rsid w:val="00815D46"/>
    <w:rsid w:val="00815F59"/>
    <w:rsid w:val="00816436"/>
    <w:rsid w:val="0081683A"/>
    <w:rsid w:val="00817279"/>
    <w:rsid w:val="0081732B"/>
    <w:rsid w:val="008173BD"/>
    <w:rsid w:val="008205D1"/>
    <w:rsid w:val="00820A6C"/>
    <w:rsid w:val="00820FE1"/>
    <w:rsid w:val="00821384"/>
    <w:rsid w:val="0082227D"/>
    <w:rsid w:val="008237E9"/>
    <w:rsid w:val="00823A82"/>
    <w:rsid w:val="00823AAF"/>
    <w:rsid w:val="00823F3D"/>
    <w:rsid w:val="00825947"/>
    <w:rsid w:val="00826F36"/>
    <w:rsid w:val="008271ED"/>
    <w:rsid w:val="00827286"/>
    <w:rsid w:val="0082754B"/>
    <w:rsid w:val="00827693"/>
    <w:rsid w:val="00830047"/>
    <w:rsid w:val="00830315"/>
    <w:rsid w:val="00830DF7"/>
    <w:rsid w:val="00831128"/>
    <w:rsid w:val="008322D4"/>
    <w:rsid w:val="00832469"/>
    <w:rsid w:val="00832C4C"/>
    <w:rsid w:val="008334F6"/>
    <w:rsid w:val="008335DE"/>
    <w:rsid w:val="008336CD"/>
    <w:rsid w:val="008339F3"/>
    <w:rsid w:val="008340C0"/>
    <w:rsid w:val="00834BB5"/>
    <w:rsid w:val="00834D8F"/>
    <w:rsid w:val="008356E7"/>
    <w:rsid w:val="00835C9D"/>
    <w:rsid w:val="00835D7A"/>
    <w:rsid w:val="00835FAB"/>
    <w:rsid w:val="00835FED"/>
    <w:rsid w:val="00836497"/>
    <w:rsid w:val="008364C9"/>
    <w:rsid w:val="00836FEF"/>
    <w:rsid w:val="00837C4C"/>
    <w:rsid w:val="0084022A"/>
    <w:rsid w:val="008408F2"/>
    <w:rsid w:val="00840A68"/>
    <w:rsid w:val="00841C7A"/>
    <w:rsid w:val="00842739"/>
    <w:rsid w:val="008429F3"/>
    <w:rsid w:val="00842D01"/>
    <w:rsid w:val="0084311A"/>
    <w:rsid w:val="0084343B"/>
    <w:rsid w:val="00843CA1"/>
    <w:rsid w:val="008440D7"/>
    <w:rsid w:val="00844DE1"/>
    <w:rsid w:val="008457B4"/>
    <w:rsid w:val="00845E33"/>
    <w:rsid w:val="008463AA"/>
    <w:rsid w:val="00846633"/>
    <w:rsid w:val="00846CA5"/>
    <w:rsid w:val="0084740F"/>
    <w:rsid w:val="008474CD"/>
    <w:rsid w:val="00847663"/>
    <w:rsid w:val="008478A3"/>
    <w:rsid w:val="008479B7"/>
    <w:rsid w:val="00847A37"/>
    <w:rsid w:val="0085082D"/>
    <w:rsid w:val="00850E74"/>
    <w:rsid w:val="008514C6"/>
    <w:rsid w:val="008519BB"/>
    <w:rsid w:val="00851B64"/>
    <w:rsid w:val="008523D8"/>
    <w:rsid w:val="00852417"/>
    <w:rsid w:val="00852702"/>
    <w:rsid w:val="0085285F"/>
    <w:rsid w:val="008533DB"/>
    <w:rsid w:val="008534D5"/>
    <w:rsid w:val="0085352A"/>
    <w:rsid w:val="00853AA0"/>
    <w:rsid w:val="00854333"/>
    <w:rsid w:val="00855742"/>
    <w:rsid w:val="00856B88"/>
    <w:rsid w:val="00856C61"/>
    <w:rsid w:val="00857901"/>
    <w:rsid w:val="00857B4E"/>
    <w:rsid w:val="0086053A"/>
    <w:rsid w:val="008608E1"/>
    <w:rsid w:val="00861042"/>
    <w:rsid w:val="008613E6"/>
    <w:rsid w:val="008620EA"/>
    <w:rsid w:val="008620EB"/>
    <w:rsid w:val="008620F4"/>
    <w:rsid w:val="00862241"/>
    <w:rsid w:val="0086242B"/>
    <w:rsid w:val="00862C30"/>
    <w:rsid w:val="008633BA"/>
    <w:rsid w:val="008636D3"/>
    <w:rsid w:val="0086370D"/>
    <w:rsid w:val="008639FC"/>
    <w:rsid w:val="00863D6C"/>
    <w:rsid w:val="00864361"/>
    <w:rsid w:val="00866710"/>
    <w:rsid w:val="00867426"/>
    <w:rsid w:val="00867B89"/>
    <w:rsid w:val="00867C2D"/>
    <w:rsid w:val="008700F9"/>
    <w:rsid w:val="00870775"/>
    <w:rsid w:val="00870E1A"/>
    <w:rsid w:val="00870FF9"/>
    <w:rsid w:val="00871680"/>
    <w:rsid w:val="00871E93"/>
    <w:rsid w:val="0087244C"/>
    <w:rsid w:val="00872CE3"/>
    <w:rsid w:val="008732E5"/>
    <w:rsid w:val="00873B8C"/>
    <w:rsid w:val="0087492B"/>
    <w:rsid w:val="00874F8C"/>
    <w:rsid w:val="00875835"/>
    <w:rsid w:val="00875A66"/>
    <w:rsid w:val="00876865"/>
    <w:rsid w:val="008768E8"/>
    <w:rsid w:val="008769F5"/>
    <w:rsid w:val="00876C6E"/>
    <w:rsid w:val="00876EF7"/>
    <w:rsid w:val="008770F1"/>
    <w:rsid w:val="0087760E"/>
    <w:rsid w:val="008779AE"/>
    <w:rsid w:val="00877F9C"/>
    <w:rsid w:val="008800AF"/>
    <w:rsid w:val="0088025C"/>
    <w:rsid w:val="008803C6"/>
    <w:rsid w:val="00880D36"/>
    <w:rsid w:val="00881BB0"/>
    <w:rsid w:val="00882080"/>
    <w:rsid w:val="008825DC"/>
    <w:rsid w:val="00883077"/>
    <w:rsid w:val="00883365"/>
    <w:rsid w:val="00883553"/>
    <w:rsid w:val="00884A6E"/>
    <w:rsid w:val="00884EB3"/>
    <w:rsid w:val="00884F35"/>
    <w:rsid w:val="00885299"/>
    <w:rsid w:val="008853DE"/>
    <w:rsid w:val="008857DB"/>
    <w:rsid w:val="00885D5D"/>
    <w:rsid w:val="00886213"/>
    <w:rsid w:val="0088648C"/>
    <w:rsid w:val="008867D2"/>
    <w:rsid w:val="00886895"/>
    <w:rsid w:val="00886CD1"/>
    <w:rsid w:val="00887149"/>
    <w:rsid w:val="008900DE"/>
    <w:rsid w:val="008901BA"/>
    <w:rsid w:val="00890BD8"/>
    <w:rsid w:val="00890CC2"/>
    <w:rsid w:val="0089117D"/>
    <w:rsid w:val="008914DC"/>
    <w:rsid w:val="0089179D"/>
    <w:rsid w:val="0089224C"/>
    <w:rsid w:val="00892914"/>
    <w:rsid w:val="00892B69"/>
    <w:rsid w:val="00893328"/>
    <w:rsid w:val="00893359"/>
    <w:rsid w:val="00894018"/>
    <w:rsid w:val="008940D8"/>
    <w:rsid w:val="00894B31"/>
    <w:rsid w:val="00894EFE"/>
    <w:rsid w:val="008953FE"/>
    <w:rsid w:val="0089584A"/>
    <w:rsid w:val="00896266"/>
    <w:rsid w:val="008966AE"/>
    <w:rsid w:val="00897787"/>
    <w:rsid w:val="00897BD0"/>
    <w:rsid w:val="00897EF7"/>
    <w:rsid w:val="008A1A46"/>
    <w:rsid w:val="008A1E20"/>
    <w:rsid w:val="008A23F6"/>
    <w:rsid w:val="008A273D"/>
    <w:rsid w:val="008A2ACB"/>
    <w:rsid w:val="008A359C"/>
    <w:rsid w:val="008A3910"/>
    <w:rsid w:val="008A3F49"/>
    <w:rsid w:val="008A461B"/>
    <w:rsid w:val="008A48ED"/>
    <w:rsid w:val="008A4AC7"/>
    <w:rsid w:val="008A4CB0"/>
    <w:rsid w:val="008A4F1B"/>
    <w:rsid w:val="008A52D5"/>
    <w:rsid w:val="008A551D"/>
    <w:rsid w:val="008B019A"/>
    <w:rsid w:val="008B0499"/>
    <w:rsid w:val="008B075B"/>
    <w:rsid w:val="008B0C92"/>
    <w:rsid w:val="008B180B"/>
    <w:rsid w:val="008B2186"/>
    <w:rsid w:val="008B26B0"/>
    <w:rsid w:val="008B3229"/>
    <w:rsid w:val="008B437D"/>
    <w:rsid w:val="008B4491"/>
    <w:rsid w:val="008B4533"/>
    <w:rsid w:val="008B4E33"/>
    <w:rsid w:val="008B4EE0"/>
    <w:rsid w:val="008B5989"/>
    <w:rsid w:val="008B66C5"/>
    <w:rsid w:val="008B66C7"/>
    <w:rsid w:val="008B67AA"/>
    <w:rsid w:val="008B687E"/>
    <w:rsid w:val="008B7D2C"/>
    <w:rsid w:val="008C008B"/>
    <w:rsid w:val="008C03C1"/>
    <w:rsid w:val="008C0773"/>
    <w:rsid w:val="008C0AC3"/>
    <w:rsid w:val="008C0BF3"/>
    <w:rsid w:val="008C0E3E"/>
    <w:rsid w:val="008C33CA"/>
    <w:rsid w:val="008C386E"/>
    <w:rsid w:val="008C3A74"/>
    <w:rsid w:val="008C3E70"/>
    <w:rsid w:val="008C3FFF"/>
    <w:rsid w:val="008C408E"/>
    <w:rsid w:val="008C4589"/>
    <w:rsid w:val="008C4A98"/>
    <w:rsid w:val="008C4FF9"/>
    <w:rsid w:val="008C57E2"/>
    <w:rsid w:val="008C586B"/>
    <w:rsid w:val="008C6022"/>
    <w:rsid w:val="008C612C"/>
    <w:rsid w:val="008C650C"/>
    <w:rsid w:val="008C6654"/>
    <w:rsid w:val="008C66A3"/>
    <w:rsid w:val="008C6D0E"/>
    <w:rsid w:val="008C74C3"/>
    <w:rsid w:val="008D0128"/>
    <w:rsid w:val="008D0155"/>
    <w:rsid w:val="008D01F6"/>
    <w:rsid w:val="008D046E"/>
    <w:rsid w:val="008D0EAC"/>
    <w:rsid w:val="008D1388"/>
    <w:rsid w:val="008D1745"/>
    <w:rsid w:val="008D21FF"/>
    <w:rsid w:val="008D2506"/>
    <w:rsid w:val="008D29A8"/>
    <w:rsid w:val="008D2A1E"/>
    <w:rsid w:val="008D366C"/>
    <w:rsid w:val="008D3B46"/>
    <w:rsid w:val="008D475B"/>
    <w:rsid w:val="008D5352"/>
    <w:rsid w:val="008D5E98"/>
    <w:rsid w:val="008D6F78"/>
    <w:rsid w:val="008D7092"/>
    <w:rsid w:val="008D7301"/>
    <w:rsid w:val="008D7CA0"/>
    <w:rsid w:val="008D7D1C"/>
    <w:rsid w:val="008D7E09"/>
    <w:rsid w:val="008E06DC"/>
    <w:rsid w:val="008E1D87"/>
    <w:rsid w:val="008E20EC"/>
    <w:rsid w:val="008E260B"/>
    <w:rsid w:val="008E2790"/>
    <w:rsid w:val="008E30F6"/>
    <w:rsid w:val="008E3BE5"/>
    <w:rsid w:val="008E42FA"/>
    <w:rsid w:val="008E45D7"/>
    <w:rsid w:val="008E528B"/>
    <w:rsid w:val="008E5649"/>
    <w:rsid w:val="008E5DF0"/>
    <w:rsid w:val="008E6453"/>
    <w:rsid w:val="008E669F"/>
    <w:rsid w:val="008E7006"/>
    <w:rsid w:val="008E7655"/>
    <w:rsid w:val="008F0942"/>
    <w:rsid w:val="008F0BA1"/>
    <w:rsid w:val="008F0CED"/>
    <w:rsid w:val="008F111C"/>
    <w:rsid w:val="008F121A"/>
    <w:rsid w:val="008F1AF5"/>
    <w:rsid w:val="008F2577"/>
    <w:rsid w:val="008F2670"/>
    <w:rsid w:val="008F26E9"/>
    <w:rsid w:val="008F2834"/>
    <w:rsid w:val="008F28A9"/>
    <w:rsid w:val="008F32A5"/>
    <w:rsid w:val="008F32BA"/>
    <w:rsid w:val="008F32D9"/>
    <w:rsid w:val="008F3332"/>
    <w:rsid w:val="008F33E7"/>
    <w:rsid w:val="008F424C"/>
    <w:rsid w:val="008F4486"/>
    <w:rsid w:val="008F44AE"/>
    <w:rsid w:val="008F66FC"/>
    <w:rsid w:val="008F6974"/>
    <w:rsid w:val="008F6DBB"/>
    <w:rsid w:val="008F6FAB"/>
    <w:rsid w:val="008F738B"/>
    <w:rsid w:val="008F74E5"/>
    <w:rsid w:val="008F75D7"/>
    <w:rsid w:val="008F7766"/>
    <w:rsid w:val="008F7CBD"/>
    <w:rsid w:val="008F7D2B"/>
    <w:rsid w:val="00900789"/>
    <w:rsid w:val="00900930"/>
    <w:rsid w:val="00900934"/>
    <w:rsid w:val="00901808"/>
    <w:rsid w:val="0090252F"/>
    <w:rsid w:val="00902692"/>
    <w:rsid w:val="00902B5E"/>
    <w:rsid w:val="00903289"/>
    <w:rsid w:val="00903CA7"/>
    <w:rsid w:val="009047AA"/>
    <w:rsid w:val="0090483A"/>
    <w:rsid w:val="00904FD4"/>
    <w:rsid w:val="009064C5"/>
    <w:rsid w:val="00906B00"/>
    <w:rsid w:val="00906D9D"/>
    <w:rsid w:val="009072FC"/>
    <w:rsid w:val="00907808"/>
    <w:rsid w:val="009113F3"/>
    <w:rsid w:val="009118A4"/>
    <w:rsid w:val="00912585"/>
    <w:rsid w:val="00912A6E"/>
    <w:rsid w:val="00913704"/>
    <w:rsid w:val="009139B3"/>
    <w:rsid w:val="0091406D"/>
    <w:rsid w:val="00914312"/>
    <w:rsid w:val="00914DB6"/>
    <w:rsid w:val="009156D2"/>
    <w:rsid w:val="009160A2"/>
    <w:rsid w:val="009164B0"/>
    <w:rsid w:val="00916FD3"/>
    <w:rsid w:val="009170C3"/>
    <w:rsid w:val="009174B5"/>
    <w:rsid w:val="0092034D"/>
    <w:rsid w:val="00920353"/>
    <w:rsid w:val="00920604"/>
    <w:rsid w:val="00920BC9"/>
    <w:rsid w:val="00920D21"/>
    <w:rsid w:val="009214F1"/>
    <w:rsid w:val="00921782"/>
    <w:rsid w:val="009225DF"/>
    <w:rsid w:val="00922D0A"/>
    <w:rsid w:val="00923A89"/>
    <w:rsid w:val="00924455"/>
    <w:rsid w:val="00924A3C"/>
    <w:rsid w:val="00924DFF"/>
    <w:rsid w:val="00924F33"/>
    <w:rsid w:val="00925FB1"/>
    <w:rsid w:val="00926109"/>
    <w:rsid w:val="009265FF"/>
    <w:rsid w:val="00926D65"/>
    <w:rsid w:val="00927052"/>
    <w:rsid w:val="00927485"/>
    <w:rsid w:val="00927635"/>
    <w:rsid w:val="00927774"/>
    <w:rsid w:val="00927802"/>
    <w:rsid w:val="00927946"/>
    <w:rsid w:val="00927D02"/>
    <w:rsid w:val="00927EC5"/>
    <w:rsid w:val="00930066"/>
    <w:rsid w:val="00932357"/>
    <w:rsid w:val="00932489"/>
    <w:rsid w:val="009324B1"/>
    <w:rsid w:val="00932AC6"/>
    <w:rsid w:val="00932DAA"/>
    <w:rsid w:val="00932EAF"/>
    <w:rsid w:val="00933023"/>
    <w:rsid w:val="0093333E"/>
    <w:rsid w:val="0093345C"/>
    <w:rsid w:val="00934001"/>
    <w:rsid w:val="00935280"/>
    <w:rsid w:val="0093530D"/>
    <w:rsid w:val="0093602B"/>
    <w:rsid w:val="009360A5"/>
    <w:rsid w:val="00936154"/>
    <w:rsid w:val="00936340"/>
    <w:rsid w:val="00940AE4"/>
    <w:rsid w:val="009413D0"/>
    <w:rsid w:val="00941B43"/>
    <w:rsid w:val="009421D7"/>
    <w:rsid w:val="00942656"/>
    <w:rsid w:val="00942790"/>
    <w:rsid w:val="0094290A"/>
    <w:rsid w:val="00942966"/>
    <w:rsid w:val="00942B81"/>
    <w:rsid w:val="00943681"/>
    <w:rsid w:val="009438F5"/>
    <w:rsid w:val="00943956"/>
    <w:rsid w:val="00943C01"/>
    <w:rsid w:val="00943CED"/>
    <w:rsid w:val="00943D05"/>
    <w:rsid w:val="00943E7A"/>
    <w:rsid w:val="00944619"/>
    <w:rsid w:val="009447E7"/>
    <w:rsid w:val="00945103"/>
    <w:rsid w:val="0094590B"/>
    <w:rsid w:val="00945941"/>
    <w:rsid w:val="0094605C"/>
    <w:rsid w:val="00946C35"/>
    <w:rsid w:val="00947530"/>
    <w:rsid w:val="0094757F"/>
    <w:rsid w:val="0094772D"/>
    <w:rsid w:val="00947BDA"/>
    <w:rsid w:val="00950585"/>
    <w:rsid w:val="00950751"/>
    <w:rsid w:val="00950C8C"/>
    <w:rsid w:val="00950F7B"/>
    <w:rsid w:val="009515EC"/>
    <w:rsid w:val="009519B7"/>
    <w:rsid w:val="00951D84"/>
    <w:rsid w:val="00952134"/>
    <w:rsid w:val="009521DB"/>
    <w:rsid w:val="00952414"/>
    <w:rsid w:val="00952628"/>
    <w:rsid w:val="00953FB2"/>
    <w:rsid w:val="00953FD4"/>
    <w:rsid w:val="00954F99"/>
    <w:rsid w:val="00956921"/>
    <w:rsid w:val="00956F2B"/>
    <w:rsid w:val="00960303"/>
    <w:rsid w:val="009606C2"/>
    <w:rsid w:val="00960FF5"/>
    <w:rsid w:val="0096137B"/>
    <w:rsid w:val="00961B3F"/>
    <w:rsid w:val="009623BD"/>
    <w:rsid w:val="00963833"/>
    <w:rsid w:val="0096519B"/>
    <w:rsid w:val="0096596E"/>
    <w:rsid w:val="009660E8"/>
    <w:rsid w:val="009660F9"/>
    <w:rsid w:val="0096687B"/>
    <w:rsid w:val="00967710"/>
    <w:rsid w:val="0097044C"/>
    <w:rsid w:val="00970E2C"/>
    <w:rsid w:val="00971BED"/>
    <w:rsid w:val="00971C04"/>
    <w:rsid w:val="00971CDB"/>
    <w:rsid w:val="0097215A"/>
    <w:rsid w:val="00972653"/>
    <w:rsid w:val="009726BE"/>
    <w:rsid w:val="0097408F"/>
    <w:rsid w:val="0097435B"/>
    <w:rsid w:val="0097441E"/>
    <w:rsid w:val="00974B0C"/>
    <w:rsid w:val="00976898"/>
    <w:rsid w:val="00977158"/>
    <w:rsid w:val="009778ED"/>
    <w:rsid w:val="009800F0"/>
    <w:rsid w:val="009802D6"/>
    <w:rsid w:val="00980324"/>
    <w:rsid w:val="009804BF"/>
    <w:rsid w:val="009813C8"/>
    <w:rsid w:val="00981471"/>
    <w:rsid w:val="00981551"/>
    <w:rsid w:val="00982213"/>
    <w:rsid w:val="0098232A"/>
    <w:rsid w:val="0098252E"/>
    <w:rsid w:val="009826E2"/>
    <w:rsid w:val="00982DAE"/>
    <w:rsid w:val="00982DD7"/>
    <w:rsid w:val="00982F4F"/>
    <w:rsid w:val="00983654"/>
    <w:rsid w:val="009850C8"/>
    <w:rsid w:val="00985D87"/>
    <w:rsid w:val="00986C68"/>
    <w:rsid w:val="009875DC"/>
    <w:rsid w:val="00987F03"/>
    <w:rsid w:val="009901DB"/>
    <w:rsid w:val="00990294"/>
    <w:rsid w:val="00990F36"/>
    <w:rsid w:val="009916A5"/>
    <w:rsid w:val="00992079"/>
    <w:rsid w:val="00992088"/>
    <w:rsid w:val="00992A1A"/>
    <w:rsid w:val="00992F97"/>
    <w:rsid w:val="00993569"/>
    <w:rsid w:val="00993937"/>
    <w:rsid w:val="009949C6"/>
    <w:rsid w:val="00994ED6"/>
    <w:rsid w:val="0099509B"/>
    <w:rsid w:val="00995E6B"/>
    <w:rsid w:val="00996191"/>
    <w:rsid w:val="009966C1"/>
    <w:rsid w:val="00997925"/>
    <w:rsid w:val="00997AF4"/>
    <w:rsid w:val="009A0032"/>
    <w:rsid w:val="009A0983"/>
    <w:rsid w:val="009A0C79"/>
    <w:rsid w:val="009A126B"/>
    <w:rsid w:val="009A2357"/>
    <w:rsid w:val="009A263C"/>
    <w:rsid w:val="009A28B2"/>
    <w:rsid w:val="009A369B"/>
    <w:rsid w:val="009A3F3F"/>
    <w:rsid w:val="009A41B4"/>
    <w:rsid w:val="009A44D0"/>
    <w:rsid w:val="009A4AFD"/>
    <w:rsid w:val="009A4C27"/>
    <w:rsid w:val="009A4C5C"/>
    <w:rsid w:val="009A4EC8"/>
    <w:rsid w:val="009A4FA8"/>
    <w:rsid w:val="009A500B"/>
    <w:rsid w:val="009A5113"/>
    <w:rsid w:val="009A5F21"/>
    <w:rsid w:val="009A6053"/>
    <w:rsid w:val="009A60BB"/>
    <w:rsid w:val="009A665A"/>
    <w:rsid w:val="009A6789"/>
    <w:rsid w:val="009A6F40"/>
    <w:rsid w:val="009A734D"/>
    <w:rsid w:val="009B0350"/>
    <w:rsid w:val="009B0838"/>
    <w:rsid w:val="009B0851"/>
    <w:rsid w:val="009B2250"/>
    <w:rsid w:val="009B252C"/>
    <w:rsid w:val="009B266D"/>
    <w:rsid w:val="009B3C31"/>
    <w:rsid w:val="009B3D04"/>
    <w:rsid w:val="009B4EB7"/>
    <w:rsid w:val="009B5F9E"/>
    <w:rsid w:val="009B60CB"/>
    <w:rsid w:val="009B6317"/>
    <w:rsid w:val="009B68A8"/>
    <w:rsid w:val="009B72C3"/>
    <w:rsid w:val="009B7762"/>
    <w:rsid w:val="009B7C82"/>
    <w:rsid w:val="009B7EA4"/>
    <w:rsid w:val="009C06F9"/>
    <w:rsid w:val="009C0D73"/>
    <w:rsid w:val="009C0F20"/>
    <w:rsid w:val="009C0F74"/>
    <w:rsid w:val="009C2AE5"/>
    <w:rsid w:val="009C2B84"/>
    <w:rsid w:val="009C5341"/>
    <w:rsid w:val="009C56AA"/>
    <w:rsid w:val="009C59F5"/>
    <w:rsid w:val="009C63C6"/>
    <w:rsid w:val="009C66D0"/>
    <w:rsid w:val="009C693A"/>
    <w:rsid w:val="009C7487"/>
    <w:rsid w:val="009C77E4"/>
    <w:rsid w:val="009C7ABF"/>
    <w:rsid w:val="009C7BEE"/>
    <w:rsid w:val="009C7E76"/>
    <w:rsid w:val="009C7F99"/>
    <w:rsid w:val="009D00AB"/>
    <w:rsid w:val="009D00E9"/>
    <w:rsid w:val="009D0322"/>
    <w:rsid w:val="009D0BF0"/>
    <w:rsid w:val="009D0DA8"/>
    <w:rsid w:val="009D180B"/>
    <w:rsid w:val="009D1A0D"/>
    <w:rsid w:val="009D217A"/>
    <w:rsid w:val="009D23E2"/>
    <w:rsid w:val="009D3958"/>
    <w:rsid w:val="009D3C26"/>
    <w:rsid w:val="009D41B6"/>
    <w:rsid w:val="009D447E"/>
    <w:rsid w:val="009D4AC6"/>
    <w:rsid w:val="009D501E"/>
    <w:rsid w:val="009D5EEE"/>
    <w:rsid w:val="009D5FE3"/>
    <w:rsid w:val="009D61C3"/>
    <w:rsid w:val="009D7A3B"/>
    <w:rsid w:val="009E01A9"/>
    <w:rsid w:val="009E02CB"/>
    <w:rsid w:val="009E0AE0"/>
    <w:rsid w:val="009E14C3"/>
    <w:rsid w:val="009E1851"/>
    <w:rsid w:val="009E1C78"/>
    <w:rsid w:val="009E1D43"/>
    <w:rsid w:val="009E22D7"/>
    <w:rsid w:val="009E361E"/>
    <w:rsid w:val="009E3801"/>
    <w:rsid w:val="009E3B36"/>
    <w:rsid w:val="009E3BA1"/>
    <w:rsid w:val="009E3EA1"/>
    <w:rsid w:val="009E58C2"/>
    <w:rsid w:val="009E5A3D"/>
    <w:rsid w:val="009E5D84"/>
    <w:rsid w:val="009E658A"/>
    <w:rsid w:val="009E6AA7"/>
    <w:rsid w:val="009E6FF7"/>
    <w:rsid w:val="009E71F2"/>
    <w:rsid w:val="009E7697"/>
    <w:rsid w:val="009E7928"/>
    <w:rsid w:val="009F0213"/>
    <w:rsid w:val="009F0C75"/>
    <w:rsid w:val="009F157D"/>
    <w:rsid w:val="009F22D6"/>
    <w:rsid w:val="009F2622"/>
    <w:rsid w:val="009F26CE"/>
    <w:rsid w:val="009F5359"/>
    <w:rsid w:val="009F5662"/>
    <w:rsid w:val="009F57D9"/>
    <w:rsid w:val="009F586C"/>
    <w:rsid w:val="009F6117"/>
    <w:rsid w:val="009F624A"/>
    <w:rsid w:val="009F698F"/>
    <w:rsid w:val="009F73EA"/>
    <w:rsid w:val="009F7D4E"/>
    <w:rsid w:val="00A0053E"/>
    <w:rsid w:val="00A00814"/>
    <w:rsid w:val="00A00B06"/>
    <w:rsid w:val="00A01E66"/>
    <w:rsid w:val="00A0224D"/>
    <w:rsid w:val="00A02E6D"/>
    <w:rsid w:val="00A02F77"/>
    <w:rsid w:val="00A031BC"/>
    <w:rsid w:val="00A034F7"/>
    <w:rsid w:val="00A03C35"/>
    <w:rsid w:val="00A03CEF"/>
    <w:rsid w:val="00A03E9F"/>
    <w:rsid w:val="00A04413"/>
    <w:rsid w:val="00A04D98"/>
    <w:rsid w:val="00A04E1C"/>
    <w:rsid w:val="00A04E36"/>
    <w:rsid w:val="00A0644D"/>
    <w:rsid w:val="00A079D3"/>
    <w:rsid w:val="00A10394"/>
    <w:rsid w:val="00A10E11"/>
    <w:rsid w:val="00A1148A"/>
    <w:rsid w:val="00A11548"/>
    <w:rsid w:val="00A11598"/>
    <w:rsid w:val="00A11A62"/>
    <w:rsid w:val="00A11A96"/>
    <w:rsid w:val="00A11DF7"/>
    <w:rsid w:val="00A120CD"/>
    <w:rsid w:val="00A1261F"/>
    <w:rsid w:val="00A13133"/>
    <w:rsid w:val="00A13B0D"/>
    <w:rsid w:val="00A13C75"/>
    <w:rsid w:val="00A14035"/>
    <w:rsid w:val="00A14AA6"/>
    <w:rsid w:val="00A151AA"/>
    <w:rsid w:val="00A154FB"/>
    <w:rsid w:val="00A1681C"/>
    <w:rsid w:val="00A168B0"/>
    <w:rsid w:val="00A16D5A"/>
    <w:rsid w:val="00A17064"/>
    <w:rsid w:val="00A174F3"/>
    <w:rsid w:val="00A1773B"/>
    <w:rsid w:val="00A178E8"/>
    <w:rsid w:val="00A17CB9"/>
    <w:rsid w:val="00A17DBC"/>
    <w:rsid w:val="00A20899"/>
    <w:rsid w:val="00A208B8"/>
    <w:rsid w:val="00A20D79"/>
    <w:rsid w:val="00A21912"/>
    <w:rsid w:val="00A21A10"/>
    <w:rsid w:val="00A21ABC"/>
    <w:rsid w:val="00A2292C"/>
    <w:rsid w:val="00A22A11"/>
    <w:rsid w:val="00A23472"/>
    <w:rsid w:val="00A235D3"/>
    <w:rsid w:val="00A237BD"/>
    <w:rsid w:val="00A23AE8"/>
    <w:rsid w:val="00A24535"/>
    <w:rsid w:val="00A24661"/>
    <w:rsid w:val="00A247F0"/>
    <w:rsid w:val="00A2512F"/>
    <w:rsid w:val="00A25EFF"/>
    <w:rsid w:val="00A26D51"/>
    <w:rsid w:val="00A27C93"/>
    <w:rsid w:val="00A27D0F"/>
    <w:rsid w:val="00A303E7"/>
    <w:rsid w:val="00A309DE"/>
    <w:rsid w:val="00A30A4F"/>
    <w:rsid w:val="00A30A93"/>
    <w:rsid w:val="00A30BCE"/>
    <w:rsid w:val="00A31048"/>
    <w:rsid w:val="00A314C5"/>
    <w:rsid w:val="00A3173D"/>
    <w:rsid w:val="00A31B15"/>
    <w:rsid w:val="00A31E26"/>
    <w:rsid w:val="00A3233D"/>
    <w:rsid w:val="00A32802"/>
    <w:rsid w:val="00A32A23"/>
    <w:rsid w:val="00A33190"/>
    <w:rsid w:val="00A335A5"/>
    <w:rsid w:val="00A33865"/>
    <w:rsid w:val="00A34D01"/>
    <w:rsid w:val="00A34F9F"/>
    <w:rsid w:val="00A35055"/>
    <w:rsid w:val="00A3536B"/>
    <w:rsid w:val="00A356EB"/>
    <w:rsid w:val="00A35D08"/>
    <w:rsid w:val="00A35EC5"/>
    <w:rsid w:val="00A35EF6"/>
    <w:rsid w:val="00A36C53"/>
    <w:rsid w:val="00A3731E"/>
    <w:rsid w:val="00A37581"/>
    <w:rsid w:val="00A3795C"/>
    <w:rsid w:val="00A37F54"/>
    <w:rsid w:val="00A413BF"/>
    <w:rsid w:val="00A41666"/>
    <w:rsid w:val="00A41691"/>
    <w:rsid w:val="00A417EF"/>
    <w:rsid w:val="00A431C0"/>
    <w:rsid w:val="00A431C1"/>
    <w:rsid w:val="00A431C5"/>
    <w:rsid w:val="00A4322F"/>
    <w:rsid w:val="00A432F4"/>
    <w:rsid w:val="00A43636"/>
    <w:rsid w:val="00A43B7D"/>
    <w:rsid w:val="00A43BDA"/>
    <w:rsid w:val="00A44A10"/>
    <w:rsid w:val="00A45772"/>
    <w:rsid w:val="00A45F6D"/>
    <w:rsid w:val="00A46039"/>
    <w:rsid w:val="00A46151"/>
    <w:rsid w:val="00A46183"/>
    <w:rsid w:val="00A467EB"/>
    <w:rsid w:val="00A46F53"/>
    <w:rsid w:val="00A47210"/>
    <w:rsid w:val="00A50209"/>
    <w:rsid w:val="00A50439"/>
    <w:rsid w:val="00A51523"/>
    <w:rsid w:val="00A516EB"/>
    <w:rsid w:val="00A51DCF"/>
    <w:rsid w:val="00A52C9C"/>
    <w:rsid w:val="00A52D1D"/>
    <w:rsid w:val="00A533D6"/>
    <w:rsid w:val="00A5343E"/>
    <w:rsid w:val="00A535B9"/>
    <w:rsid w:val="00A537C3"/>
    <w:rsid w:val="00A55440"/>
    <w:rsid w:val="00A558DC"/>
    <w:rsid w:val="00A55F4C"/>
    <w:rsid w:val="00A55FB5"/>
    <w:rsid w:val="00A563A2"/>
    <w:rsid w:val="00A56AE9"/>
    <w:rsid w:val="00A56B7D"/>
    <w:rsid w:val="00A56D46"/>
    <w:rsid w:val="00A57633"/>
    <w:rsid w:val="00A579D2"/>
    <w:rsid w:val="00A600E5"/>
    <w:rsid w:val="00A601EB"/>
    <w:rsid w:val="00A602DA"/>
    <w:rsid w:val="00A604D9"/>
    <w:rsid w:val="00A60AE6"/>
    <w:rsid w:val="00A60B9D"/>
    <w:rsid w:val="00A60FAB"/>
    <w:rsid w:val="00A616D0"/>
    <w:rsid w:val="00A617F1"/>
    <w:rsid w:val="00A61E74"/>
    <w:rsid w:val="00A629D4"/>
    <w:rsid w:val="00A63080"/>
    <w:rsid w:val="00A639C2"/>
    <w:rsid w:val="00A6452D"/>
    <w:rsid w:val="00A64DFD"/>
    <w:rsid w:val="00A64E18"/>
    <w:rsid w:val="00A65E7F"/>
    <w:rsid w:val="00A661B5"/>
    <w:rsid w:val="00A66980"/>
    <w:rsid w:val="00A70588"/>
    <w:rsid w:val="00A70FDE"/>
    <w:rsid w:val="00A71A30"/>
    <w:rsid w:val="00A71A85"/>
    <w:rsid w:val="00A71C57"/>
    <w:rsid w:val="00A7233D"/>
    <w:rsid w:val="00A7249C"/>
    <w:rsid w:val="00A7254E"/>
    <w:rsid w:val="00A72D9F"/>
    <w:rsid w:val="00A73057"/>
    <w:rsid w:val="00A73615"/>
    <w:rsid w:val="00A738DD"/>
    <w:rsid w:val="00A746A1"/>
    <w:rsid w:val="00A748DC"/>
    <w:rsid w:val="00A75695"/>
    <w:rsid w:val="00A756BF"/>
    <w:rsid w:val="00A76368"/>
    <w:rsid w:val="00A76A31"/>
    <w:rsid w:val="00A76C16"/>
    <w:rsid w:val="00A77A55"/>
    <w:rsid w:val="00A77A94"/>
    <w:rsid w:val="00A77EA1"/>
    <w:rsid w:val="00A80170"/>
    <w:rsid w:val="00A80400"/>
    <w:rsid w:val="00A80D65"/>
    <w:rsid w:val="00A80DCE"/>
    <w:rsid w:val="00A80F73"/>
    <w:rsid w:val="00A8139B"/>
    <w:rsid w:val="00A813C9"/>
    <w:rsid w:val="00A81528"/>
    <w:rsid w:val="00A81535"/>
    <w:rsid w:val="00A81AD3"/>
    <w:rsid w:val="00A81BDE"/>
    <w:rsid w:val="00A823BF"/>
    <w:rsid w:val="00A83284"/>
    <w:rsid w:val="00A83766"/>
    <w:rsid w:val="00A83B7E"/>
    <w:rsid w:val="00A83D79"/>
    <w:rsid w:val="00A83F59"/>
    <w:rsid w:val="00A842DC"/>
    <w:rsid w:val="00A84548"/>
    <w:rsid w:val="00A84765"/>
    <w:rsid w:val="00A85C03"/>
    <w:rsid w:val="00A85EDC"/>
    <w:rsid w:val="00A860CA"/>
    <w:rsid w:val="00A86388"/>
    <w:rsid w:val="00A86991"/>
    <w:rsid w:val="00A86BD2"/>
    <w:rsid w:val="00A86C96"/>
    <w:rsid w:val="00A86E56"/>
    <w:rsid w:val="00A86FF4"/>
    <w:rsid w:val="00A9030C"/>
    <w:rsid w:val="00A90427"/>
    <w:rsid w:val="00A91154"/>
    <w:rsid w:val="00A91B57"/>
    <w:rsid w:val="00A92545"/>
    <w:rsid w:val="00A92BD4"/>
    <w:rsid w:val="00A92E77"/>
    <w:rsid w:val="00A938BE"/>
    <w:rsid w:val="00A93902"/>
    <w:rsid w:val="00A93977"/>
    <w:rsid w:val="00A93E70"/>
    <w:rsid w:val="00A93F08"/>
    <w:rsid w:val="00A94676"/>
    <w:rsid w:val="00A94B96"/>
    <w:rsid w:val="00A94C8E"/>
    <w:rsid w:val="00A94C9F"/>
    <w:rsid w:val="00A952DC"/>
    <w:rsid w:val="00A95B30"/>
    <w:rsid w:val="00A960CB"/>
    <w:rsid w:val="00A9637B"/>
    <w:rsid w:val="00A969E3"/>
    <w:rsid w:val="00A96F02"/>
    <w:rsid w:val="00A972AE"/>
    <w:rsid w:val="00A97A5C"/>
    <w:rsid w:val="00A97D9E"/>
    <w:rsid w:val="00AA0864"/>
    <w:rsid w:val="00AA0E34"/>
    <w:rsid w:val="00AA0E82"/>
    <w:rsid w:val="00AA1140"/>
    <w:rsid w:val="00AA2472"/>
    <w:rsid w:val="00AA268D"/>
    <w:rsid w:val="00AA2705"/>
    <w:rsid w:val="00AA2727"/>
    <w:rsid w:val="00AA3377"/>
    <w:rsid w:val="00AA38CB"/>
    <w:rsid w:val="00AA3CC1"/>
    <w:rsid w:val="00AA406F"/>
    <w:rsid w:val="00AA42C0"/>
    <w:rsid w:val="00AA440A"/>
    <w:rsid w:val="00AA4752"/>
    <w:rsid w:val="00AA4B58"/>
    <w:rsid w:val="00AA4BDF"/>
    <w:rsid w:val="00AA5317"/>
    <w:rsid w:val="00AA59DA"/>
    <w:rsid w:val="00AA5AAF"/>
    <w:rsid w:val="00AA5BAB"/>
    <w:rsid w:val="00AA5C0F"/>
    <w:rsid w:val="00AA6A69"/>
    <w:rsid w:val="00AA6EC1"/>
    <w:rsid w:val="00AA7214"/>
    <w:rsid w:val="00AA7C95"/>
    <w:rsid w:val="00AA7CA5"/>
    <w:rsid w:val="00AB0271"/>
    <w:rsid w:val="00AB05FE"/>
    <w:rsid w:val="00AB0686"/>
    <w:rsid w:val="00AB0AFA"/>
    <w:rsid w:val="00AB1253"/>
    <w:rsid w:val="00AB1AD6"/>
    <w:rsid w:val="00AB2F5B"/>
    <w:rsid w:val="00AB2F85"/>
    <w:rsid w:val="00AB3667"/>
    <w:rsid w:val="00AB38D1"/>
    <w:rsid w:val="00AB42C1"/>
    <w:rsid w:val="00AB4C76"/>
    <w:rsid w:val="00AB6DB6"/>
    <w:rsid w:val="00AB6E87"/>
    <w:rsid w:val="00AB7A80"/>
    <w:rsid w:val="00AB7ACC"/>
    <w:rsid w:val="00AB7B88"/>
    <w:rsid w:val="00AB7EDE"/>
    <w:rsid w:val="00AC06E5"/>
    <w:rsid w:val="00AC0A62"/>
    <w:rsid w:val="00AC0AA8"/>
    <w:rsid w:val="00AC11C5"/>
    <w:rsid w:val="00AC13AF"/>
    <w:rsid w:val="00AC2120"/>
    <w:rsid w:val="00AC2C2A"/>
    <w:rsid w:val="00AC2D44"/>
    <w:rsid w:val="00AC379F"/>
    <w:rsid w:val="00AC469E"/>
    <w:rsid w:val="00AC493E"/>
    <w:rsid w:val="00AC5123"/>
    <w:rsid w:val="00AC52BC"/>
    <w:rsid w:val="00AC5BED"/>
    <w:rsid w:val="00AC5DDB"/>
    <w:rsid w:val="00AC5F48"/>
    <w:rsid w:val="00AC6769"/>
    <w:rsid w:val="00AC6800"/>
    <w:rsid w:val="00AC7249"/>
    <w:rsid w:val="00AC75B5"/>
    <w:rsid w:val="00AC7EB0"/>
    <w:rsid w:val="00AD0568"/>
    <w:rsid w:val="00AD067B"/>
    <w:rsid w:val="00AD0E2E"/>
    <w:rsid w:val="00AD1BC4"/>
    <w:rsid w:val="00AD259A"/>
    <w:rsid w:val="00AD2634"/>
    <w:rsid w:val="00AD2697"/>
    <w:rsid w:val="00AD2709"/>
    <w:rsid w:val="00AD2FC6"/>
    <w:rsid w:val="00AD3579"/>
    <w:rsid w:val="00AD3617"/>
    <w:rsid w:val="00AD3646"/>
    <w:rsid w:val="00AD421E"/>
    <w:rsid w:val="00AD45F1"/>
    <w:rsid w:val="00AD5555"/>
    <w:rsid w:val="00AD5A98"/>
    <w:rsid w:val="00AD5C32"/>
    <w:rsid w:val="00AD5CEE"/>
    <w:rsid w:val="00AD6102"/>
    <w:rsid w:val="00AD690A"/>
    <w:rsid w:val="00AD6BE6"/>
    <w:rsid w:val="00AD7994"/>
    <w:rsid w:val="00AD7F46"/>
    <w:rsid w:val="00AE0202"/>
    <w:rsid w:val="00AE0F3C"/>
    <w:rsid w:val="00AE1C45"/>
    <w:rsid w:val="00AE1C88"/>
    <w:rsid w:val="00AE346F"/>
    <w:rsid w:val="00AE377E"/>
    <w:rsid w:val="00AE43F4"/>
    <w:rsid w:val="00AE441B"/>
    <w:rsid w:val="00AE4D50"/>
    <w:rsid w:val="00AE5189"/>
    <w:rsid w:val="00AE52E7"/>
    <w:rsid w:val="00AE64D7"/>
    <w:rsid w:val="00AE6E97"/>
    <w:rsid w:val="00AE735A"/>
    <w:rsid w:val="00AE7710"/>
    <w:rsid w:val="00AF0246"/>
    <w:rsid w:val="00AF0946"/>
    <w:rsid w:val="00AF0AC1"/>
    <w:rsid w:val="00AF0D4B"/>
    <w:rsid w:val="00AF14D5"/>
    <w:rsid w:val="00AF19A4"/>
    <w:rsid w:val="00AF1DC7"/>
    <w:rsid w:val="00AF211A"/>
    <w:rsid w:val="00AF21CA"/>
    <w:rsid w:val="00AF2AC8"/>
    <w:rsid w:val="00AF4E16"/>
    <w:rsid w:val="00AF5BDF"/>
    <w:rsid w:val="00AF6108"/>
    <w:rsid w:val="00AF65B5"/>
    <w:rsid w:val="00AF65D7"/>
    <w:rsid w:val="00AF6DBE"/>
    <w:rsid w:val="00AF7FBF"/>
    <w:rsid w:val="00B00298"/>
    <w:rsid w:val="00B00B9B"/>
    <w:rsid w:val="00B00FAF"/>
    <w:rsid w:val="00B02364"/>
    <w:rsid w:val="00B026A5"/>
    <w:rsid w:val="00B03527"/>
    <w:rsid w:val="00B037AB"/>
    <w:rsid w:val="00B04888"/>
    <w:rsid w:val="00B04973"/>
    <w:rsid w:val="00B04E83"/>
    <w:rsid w:val="00B0548B"/>
    <w:rsid w:val="00B058C4"/>
    <w:rsid w:val="00B05F54"/>
    <w:rsid w:val="00B05FC5"/>
    <w:rsid w:val="00B06CE6"/>
    <w:rsid w:val="00B06E1F"/>
    <w:rsid w:val="00B0787D"/>
    <w:rsid w:val="00B07E4D"/>
    <w:rsid w:val="00B118C8"/>
    <w:rsid w:val="00B118F8"/>
    <w:rsid w:val="00B13A60"/>
    <w:rsid w:val="00B13DCA"/>
    <w:rsid w:val="00B143B6"/>
    <w:rsid w:val="00B145B3"/>
    <w:rsid w:val="00B14AF0"/>
    <w:rsid w:val="00B14BB2"/>
    <w:rsid w:val="00B14D21"/>
    <w:rsid w:val="00B152C6"/>
    <w:rsid w:val="00B153E4"/>
    <w:rsid w:val="00B163EF"/>
    <w:rsid w:val="00B16BD7"/>
    <w:rsid w:val="00B16E40"/>
    <w:rsid w:val="00B17086"/>
    <w:rsid w:val="00B1722B"/>
    <w:rsid w:val="00B172C2"/>
    <w:rsid w:val="00B1776C"/>
    <w:rsid w:val="00B17846"/>
    <w:rsid w:val="00B17F26"/>
    <w:rsid w:val="00B201AD"/>
    <w:rsid w:val="00B20638"/>
    <w:rsid w:val="00B20805"/>
    <w:rsid w:val="00B213CC"/>
    <w:rsid w:val="00B219D8"/>
    <w:rsid w:val="00B2252E"/>
    <w:rsid w:val="00B22652"/>
    <w:rsid w:val="00B23044"/>
    <w:rsid w:val="00B2344D"/>
    <w:rsid w:val="00B239BF"/>
    <w:rsid w:val="00B23A1F"/>
    <w:rsid w:val="00B24020"/>
    <w:rsid w:val="00B2507C"/>
    <w:rsid w:val="00B25127"/>
    <w:rsid w:val="00B254A1"/>
    <w:rsid w:val="00B2554D"/>
    <w:rsid w:val="00B25943"/>
    <w:rsid w:val="00B25B00"/>
    <w:rsid w:val="00B25B1D"/>
    <w:rsid w:val="00B25F7D"/>
    <w:rsid w:val="00B2606E"/>
    <w:rsid w:val="00B2639B"/>
    <w:rsid w:val="00B26AB4"/>
    <w:rsid w:val="00B26B5C"/>
    <w:rsid w:val="00B271CD"/>
    <w:rsid w:val="00B27787"/>
    <w:rsid w:val="00B30BE5"/>
    <w:rsid w:val="00B31552"/>
    <w:rsid w:val="00B3309A"/>
    <w:rsid w:val="00B33C37"/>
    <w:rsid w:val="00B345C1"/>
    <w:rsid w:val="00B34643"/>
    <w:rsid w:val="00B346E5"/>
    <w:rsid w:val="00B3563A"/>
    <w:rsid w:val="00B35BA9"/>
    <w:rsid w:val="00B35E2A"/>
    <w:rsid w:val="00B36167"/>
    <w:rsid w:val="00B362EF"/>
    <w:rsid w:val="00B3640D"/>
    <w:rsid w:val="00B36A3C"/>
    <w:rsid w:val="00B36AED"/>
    <w:rsid w:val="00B36FD3"/>
    <w:rsid w:val="00B371EF"/>
    <w:rsid w:val="00B37364"/>
    <w:rsid w:val="00B37399"/>
    <w:rsid w:val="00B37BAF"/>
    <w:rsid w:val="00B37D5D"/>
    <w:rsid w:val="00B37DCD"/>
    <w:rsid w:val="00B40506"/>
    <w:rsid w:val="00B414DD"/>
    <w:rsid w:val="00B41F42"/>
    <w:rsid w:val="00B4241C"/>
    <w:rsid w:val="00B42EFB"/>
    <w:rsid w:val="00B432AF"/>
    <w:rsid w:val="00B43746"/>
    <w:rsid w:val="00B439B9"/>
    <w:rsid w:val="00B43CB5"/>
    <w:rsid w:val="00B43DBB"/>
    <w:rsid w:val="00B44055"/>
    <w:rsid w:val="00B44639"/>
    <w:rsid w:val="00B44D72"/>
    <w:rsid w:val="00B45433"/>
    <w:rsid w:val="00B45556"/>
    <w:rsid w:val="00B45A6B"/>
    <w:rsid w:val="00B46698"/>
    <w:rsid w:val="00B47163"/>
    <w:rsid w:val="00B4736E"/>
    <w:rsid w:val="00B4788B"/>
    <w:rsid w:val="00B50C15"/>
    <w:rsid w:val="00B5138A"/>
    <w:rsid w:val="00B51562"/>
    <w:rsid w:val="00B51627"/>
    <w:rsid w:val="00B51B83"/>
    <w:rsid w:val="00B51F41"/>
    <w:rsid w:val="00B52596"/>
    <w:rsid w:val="00B528D7"/>
    <w:rsid w:val="00B52926"/>
    <w:rsid w:val="00B52A61"/>
    <w:rsid w:val="00B52EFB"/>
    <w:rsid w:val="00B53E8F"/>
    <w:rsid w:val="00B53EAE"/>
    <w:rsid w:val="00B53F58"/>
    <w:rsid w:val="00B550DC"/>
    <w:rsid w:val="00B556BF"/>
    <w:rsid w:val="00B55728"/>
    <w:rsid w:val="00B558EF"/>
    <w:rsid w:val="00B55CED"/>
    <w:rsid w:val="00B55F46"/>
    <w:rsid w:val="00B56038"/>
    <w:rsid w:val="00B56507"/>
    <w:rsid w:val="00B575B3"/>
    <w:rsid w:val="00B5792E"/>
    <w:rsid w:val="00B57BF5"/>
    <w:rsid w:val="00B57C01"/>
    <w:rsid w:val="00B57DB0"/>
    <w:rsid w:val="00B60230"/>
    <w:rsid w:val="00B603F1"/>
    <w:rsid w:val="00B6100C"/>
    <w:rsid w:val="00B6195B"/>
    <w:rsid w:val="00B61989"/>
    <w:rsid w:val="00B61CF7"/>
    <w:rsid w:val="00B62207"/>
    <w:rsid w:val="00B62438"/>
    <w:rsid w:val="00B62922"/>
    <w:rsid w:val="00B64731"/>
    <w:rsid w:val="00B659A5"/>
    <w:rsid w:val="00B65B9F"/>
    <w:rsid w:val="00B65C9D"/>
    <w:rsid w:val="00B65F9E"/>
    <w:rsid w:val="00B65FF6"/>
    <w:rsid w:val="00B668D3"/>
    <w:rsid w:val="00B67A1B"/>
    <w:rsid w:val="00B67C0F"/>
    <w:rsid w:val="00B702F1"/>
    <w:rsid w:val="00B70916"/>
    <w:rsid w:val="00B711C9"/>
    <w:rsid w:val="00B71352"/>
    <w:rsid w:val="00B714B3"/>
    <w:rsid w:val="00B7219F"/>
    <w:rsid w:val="00B72CB2"/>
    <w:rsid w:val="00B72ED4"/>
    <w:rsid w:val="00B73531"/>
    <w:rsid w:val="00B739A6"/>
    <w:rsid w:val="00B73DDA"/>
    <w:rsid w:val="00B74567"/>
    <w:rsid w:val="00B749B3"/>
    <w:rsid w:val="00B74DFC"/>
    <w:rsid w:val="00B74EE1"/>
    <w:rsid w:val="00B75591"/>
    <w:rsid w:val="00B768FA"/>
    <w:rsid w:val="00B76F39"/>
    <w:rsid w:val="00B7738B"/>
    <w:rsid w:val="00B77C75"/>
    <w:rsid w:val="00B80208"/>
    <w:rsid w:val="00B8034A"/>
    <w:rsid w:val="00B8082C"/>
    <w:rsid w:val="00B81152"/>
    <w:rsid w:val="00B811D7"/>
    <w:rsid w:val="00B8142A"/>
    <w:rsid w:val="00B819B6"/>
    <w:rsid w:val="00B819C5"/>
    <w:rsid w:val="00B82139"/>
    <w:rsid w:val="00B83B59"/>
    <w:rsid w:val="00B83C22"/>
    <w:rsid w:val="00B83DDE"/>
    <w:rsid w:val="00B8489D"/>
    <w:rsid w:val="00B84A06"/>
    <w:rsid w:val="00B851CD"/>
    <w:rsid w:val="00B853CA"/>
    <w:rsid w:val="00B8560D"/>
    <w:rsid w:val="00B8599E"/>
    <w:rsid w:val="00B860FF"/>
    <w:rsid w:val="00B86D29"/>
    <w:rsid w:val="00B87659"/>
    <w:rsid w:val="00B8777F"/>
    <w:rsid w:val="00B9019D"/>
    <w:rsid w:val="00B9025E"/>
    <w:rsid w:val="00B9049F"/>
    <w:rsid w:val="00B90687"/>
    <w:rsid w:val="00B9088D"/>
    <w:rsid w:val="00B90E53"/>
    <w:rsid w:val="00B9149A"/>
    <w:rsid w:val="00B91F37"/>
    <w:rsid w:val="00B93014"/>
    <w:rsid w:val="00B935BA"/>
    <w:rsid w:val="00B9370E"/>
    <w:rsid w:val="00B93B02"/>
    <w:rsid w:val="00B93FB9"/>
    <w:rsid w:val="00B946D5"/>
    <w:rsid w:val="00B951FF"/>
    <w:rsid w:val="00B9547C"/>
    <w:rsid w:val="00B95606"/>
    <w:rsid w:val="00B95C8B"/>
    <w:rsid w:val="00B96062"/>
    <w:rsid w:val="00B964E8"/>
    <w:rsid w:val="00B96D06"/>
    <w:rsid w:val="00BA0E1A"/>
    <w:rsid w:val="00BA150E"/>
    <w:rsid w:val="00BA2333"/>
    <w:rsid w:val="00BA2B09"/>
    <w:rsid w:val="00BA2EAD"/>
    <w:rsid w:val="00BA3E15"/>
    <w:rsid w:val="00BA4D45"/>
    <w:rsid w:val="00BA51B8"/>
    <w:rsid w:val="00BA537E"/>
    <w:rsid w:val="00BA57B2"/>
    <w:rsid w:val="00BA6155"/>
    <w:rsid w:val="00BA6B14"/>
    <w:rsid w:val="00BA79BE"/>
    <w:rsid w:val="00BB1715"/>
    <w:rsid w:val="00BB1E9B"/>
    <w:rsid w:val="00BB2094"/>
    <w:rsid w:val="00BB2B2A"/>
    <w:rsid w:val="00BB2D5C"/>
    <w:rsid w:val="00BB30BD"/>
    <w:rsid w:val="00BB3162"/>
    <w:rsid w:val="00BB3191"/>
    <w:rsid w:val="00BB3369"/>
    <w:rsid w:val="00BB3804"/>
    <w:rsid w:val="00BB383F"/>
    <w:rsid w:val="00BB38FA"/>
    <w:rsid w:val="00BB3F65"/>
    <w:rsid w:val="00BB4420"/>
    <w:rsid w:val="00BB4441"/>
    <w:rsid w:val="00BB4A58"/>
    <w:rsid w:val="00BB58C5"/>
    <w:rsid w:val="00BB60FD"/>
    <w:rsid w:val="00BB7135"/>
    <w:rsid w:val="00BB764B"/>
    <w:rsid w:val="00BB77C6"/>
    <w:rsid w:val="00BB7B7D"/>
    <w:rsid w:val="00BC0305"/>
    <w:rsid w:val="00BC0A9E"/>
    <w:rsid w:val="00BC1E58"/>
    <w:rsid w:val="00BC28AD"/>
    <w:rsid w:val="00BC29A0"/>
    <w:rsid w:val="00BC3066"/>
    <w:rsid w:val="00BC3710"/>
    <w:rsid w:val="00BC3991"/>
    <w:rsid w:val="00BC39B5"/>
    <w:rsid w:val="00BC4296"/>
    <w:rsid w:val="00BC4672"/>
    <w:rsid w:val="00BC495B"/>
    <w:rsid w:val="00BC4C2D"/>
    <w:rsid w:val="00BC5CCB"/>
    <w:rsid w:val="00BC6100"/>
    <w:rsid w:val="00BC6163"/>
    <w:rsid w:val="00BC627C"/>
    <w:rsid w:val="00BC6349"/>
    <w:rsid w:val="00BC643C"/>
    <w:rsid w:val="00BC7115"/>
    <w:rsid w:val="00BC73D0"/>
    <w:rsid w:val="00BC7815"/>
    <w:rsid w:val="00BC7E39"/>
    <w:rsid w:val="00BD0E28"/>
    <w:rsid w:val="00BD1B84"/>
    <w:rsid w:val="00BD1C4B"/>
    <w:rsid w:val="00BD1CC4"/>
    <w:rsid w:val="00BD2559"/>
    <w:rsid w:val="00BD2C0A"/>
    <w:rsid w:val="00BD364E"/>
    <w:rsid w:val="00BD3FD8"/>
    <w:rsid w:val="00BD500A"/>
    <w:rsid w:val="00BD5032"/>
    <w:rsid w:val="00BD52F9"/>
    <w:rsid w:val="00BD55C5"/>
    <w:rsid w:val="00BD59B2"/>
    <w:rsid w:val="00BD6380"/>
    <w:rsid w:val="00BD63BA"/>
    <w:rsid w:val="00BD6C94"/>
    <w:rsid w:val="00BD7309"/>
    <w:rsid w:val="00BE0CAA"/>
    <w:rsid w:val="00BE15F5"/>
    <w:rsid w:val="00BE1994"/>
    <w:rsid w:val="00BE243A"/>
    <w:rsid w:val="00BE24DF"/>
    <w:rsid w:val="00BE24E7"/>
    <w:rsid w:val="00BE260D"/>
    <w:rsid w:val="00BE2738"/>
    <w:rsid w:val="00BE2789"/>
    <w:rsid w:val="00BE3015"/>
    <w:rsid w:val="00BE30DB"/>
    <w:rsid w:val="00BE3150"/>
    <w:rsid w:val="00BE3481"/>
    <w:rsid w:val="00BE3530"/>
    <w:rsid w:val="00BE4031"/>
    <w:rsid w:val="00BE4333"/>
    <w:rsid w:val="00BE4D73"/>
    <w:rsid w:val="00BE51EE"/>
    <w:rsid w:val="00BE6C2D"/>
    <w:rsid w:val="00BE740B"/>
    <w:rsid w:val="00BE7908"/>
    <w:rsid w:val="00BF0BE5"/>
    <w:rsid w:val="00BF25F4"/>
    <w:rsid w:val="00BF2DAD"/>
    <w:rsid w:val="00BF3030"/>
    <w:rsid w:val="00BF3129"/>
    <w:rsid w:val="00BF3857"/>
    <w:rsid w:val="00BF3AA5"/>
    <w:rsid w:val="00BF3E4C"/>
    <w:rsid w:val="00BF4038"/>
    <w:rsid w:val="00BF410D"/>
    <w:rsid w:val="00BF4377"/>
    <w:rsid w:val="00BF4ACA"/>
    <w:rsid w:val="00BF4B92"/>
    <w:rsid w:val="00BF50EE"/>
    <w:rsid w:val="00BF5234"/>
    <w:rsid w:val="00BF5572"/>
    <w:rsid w:val="00BF5FF9"/>
    <w:rsid w:val="00BF6424"/>
    <w:rsid w:val="00BF6899"/>
    <w:rsid w:val="00BF6BE1"/>
    <w:rsid w:val="00BF6C62"/>
    <w:rsid w:val="00BF7964"/>
    <w:rsid w:val="00BF7A3D"/>
    <w:rsid w:val="00BF7BD1"/>
    <w:rsid w:val="00BF7FDD"/>
    <w:rsid w:val="00C000E3"/>
    <w:rsid w:val="00C003C0"/>
    <w:rsid w:val="00C004BD"/>
    <w:rsid w:val="00C0082B"/>
    <w:rsid w:val="00C00C40"/>
    <w:rsid w:val="00C00DBA"/>
    <w:rsid w:val="00C01D63"/>
    <w:rsid w:val="00C02406"/>
    <w:rsid w:val="00C027D6"/>
    <w:rsid w:val="00C0294E"/>
    <w:rsid w:val="00C0365C"/>
    <w:rsid w:val="00C04C0D"/>
    <w:rsid w:val="00C055E4"/>
    <w:rsid w:val="00C0585D"/>
    <w:rsid w:val="00C05AC0"/>
    <w:rsid w:val="00C06936"/>
    <w:rsid w:val="00C070F1"/>
    <w:rsid w:val="00C07418"/>
    <w:rsid w:val="00C07BFD"/>
    <w:rsid w:val="00C07EFC"/>
    <w:rsid w:val="00C07FB3"/>
    <w:rsid w:val="00C10142"/>
    <w:rsid w:val="00C1038A"/>
    <w:rsid w:val="00C11299"/>
    <w:rsid w:val="00C11AE9"/>
    <w:rsid w:val="00C12170"/>
    <w:rsid w:val="00C12F8D"/>
    <w:rsid w:val="00C12FF0"/>
    <w:rsid w:val="00C1365E"/>
    <w:rsid w:val="00C14689"/>
    <w:rsid w:val="00C14CDC"/>
    <w:rsid w:val="00C14E95"/>
    <w:rsid w:val="00C1659E"/>
    <w:rsid w:val="00C1689F"/>
    <w:rsid w:val="00C17289"/>
    <w:rsid w:val="00C17413"/>
    <w:rsid w:val="00C174F7"/>
    <w:rsid w:val="00C17D12"/>
    <w:rsid w:val="00C200BB"/>
    <w:rsid w:val="00C20601"/>
    <w:rsid w:val="00C21069"/>
    <w:rsid w:val="00C2117F"/>
    <w:rsid w:val="00C21483"/>
    <w:rsid w:val="00C21842"/>
    <w:rsid w:val="00C21CA0"/>
    <w:rsid w:val="00C22EF8"/>
    <w:rsid w:val="00C237CF"/>
    <w:rsid w:val="00C23E86"/>
    <w:rsid w:val="00C249B3"/>
    <w:rsid w:val="00C24F8D"/>
    <w:rsid w:val="00C2598F"/>
    <w:rsid w:val="00C26765"/>
    <w:rsid w:val="00C26D2C"/>
    <w:rsid w:val="00C3070F"/>
    <w:rsid w:val="00C31903"/>
    <w:rsid w:val="00C31996"/>
    <w:rsid w:val="00C31D5A"/>
    <w:rsid w:val="00C3210A"/>
    <w:rsid w:val="00C3264C"/>
    <w:rsid w:val="00C329FA"/>
    <w:rsid w:val="00C32CCF"/>
    <w:rsid w:val="00C33CB1"/>
    <w:rsid w:val="00C348F0"/>
    <w:rsid w:val="00C34ABE"/>
    <w:rsid w:val="00C34B1F"/>
    <w:rsid w:val="00C3532D"/>
    <w:rsid w:val="00C3543A"/>
    <w:rsid w:val="00C357E4"/>
    <w:rsid w:val="00C3583C"/>
    <w:rsid w:val="00C358F4"/>
    <w:rsid w:val="00C35B99"/>
    <w:rsid w:val="00C3630B"/>
    <w:rsid w:val="00C365E3"/>
    <w:rsid w:val="00C3698A"/>
    <w:rsid w:val="00C36B3E"/>
    <w:rsid w:val="00C37084"/>
    <w:rsid w:val="00C37427"/>
    <w:rsid w:val="00C379CA"/>
    <w:rsid w:val="00C4091A"/>
    <w:rsid w:val="00C40922"/>
    <w:rsid w:val="00C4099D"/>
    <w:rsid w:val="00C40BEC"/>
    <w:rsid w:val="00C40CB9"/>
    <w:rsid w:val="00C40E2B"/>
    <w:rsid w:val="00C41428"/>
    <w:rsid w:val="00C4173A"/>
    <w:rsid w:val="00C41C2A"/>
    <w:rsid w:val="00C43CF0"/>
    <w:rsid w:val="00C44B6E"/>
    <w:rsid w:val="00C44FED"/>
    <w:rsid w:val="00C4563A"/>
    <w:rsid w:val="00C45EE0"/>
    <w:rsid w:val="00C460FA"/>
    <w:rsid w:val="00C4635A"/>
    <w:rsid w:val="00C46747"/>
    <w:rsid w:val="00C469BD"/>
    <w:rsid w:val="00C46B06"/>
    <w:rsid w:val="00C46FDA"/>
    <w:rsid w:val="00C4744C"/>
    <w:rsid w:val="00C4757B"/>
    <w:rsid w:val="00C50806"/>
    <w:rsid w:val="00C5090F"/>
    <w:rsid w:val="00C50AB1"/>
    <w:rsid w:val="00C5117D"/>
    <w:rsid w:val="00C51486"/>
    <w:rsid w:val="00C51E89"/>
    <w:rsid w:val="00C52666"/>
    <w:rsid w:val="00C53009"/>
    <w:rsid w:val="00C536A1"/>
    <w:rsid w:val="00C53F1B"/>
    <w:rsid w:val="00C540C8"/>
    <w:rsid w:val="00C54494"/>
    <w:rsid w:val="00C5554E"/>
    <w:rsid w:val="00C55746"/>
    <w:rsid w:val="00C559E9"/>
    <w:rsid w:val="00C56904"/>
    <w:rsid w:val="00C56A22"/>
    <w:rsid w:val="00C5753C"/>
    <w:rsid w:val="00C57668"/>
    <w:rsid w:val="00C579E9"/>
    <w:rsid w:val="00C60FAB"/>
    <w:rsid w:val="00C6154B"/>
    <w:rsid w:val="00C616BD"/>
    <w:rsid w:val="00C61701"/>
    <w:rsid w:val="00C619D4"/>
    <w:rsid w:val="00C61C1F"/>
    <w:rsid w:val="00C6249E"/>
    <w:rsid w:val="00C625F2"/>
    <w:rsid w:val="00C62628"/>
    <w:rsid w:val="00C62682"/>
    <w:rsid w:val="00C6279B"/>
    <w:rsid w:val="00C6308E"/>
    <w:rsid w:val="00C631FC"/>
    <w:rsid w:val="00C63458"/>
    <w:rsid w:val="00C63732"/>
    <w:rsid w:val="00C63880"/>
    <w:rsid w:val="00C63A48"/>
    <w:rsid w:val="00C63FDB"/>
    <w:rsid w:val="00C6482E"/>
    <w:rsid w:val="00C6522C"/>
    <w:rsid w:val="00C65A30"/>
    <w:rsid w:val="00C66D43"/>
    <w:rsid w:val="00C676C8"/>
    <w:rsid w:val="00C67BFD"/>
    <w:rsid w:val="00C7057A"/>
    <w:rsid w:val="00C7093D"/>
    <w:rsid w:val="00C70A1B"/>
    <w:rsid w:val="00C70C37"/>
    <w:rsid w:val="00C70CAD"/>
    <w:rsid w:val="00C70EC5"/>
    <w:rsid w:val="00C710A5"/>
    <w:rsid w:val="00C71C19"/>
    <w:rsid w:val="00C7202C"/>
    <w:rsid w:val="00C7206C"/>
    <w:rsid w:val="00C727C1"/>
    <w:rsid w:val="00C73234"/>
    <w:rsid w:val="00C74A04"/>
    <w:rsid w:val="00C74AFD"/>
    <w:rsid w:val="00C74DFE"/>
    <w:rsid w:val="00C75086"/>
    <w:rsid w:val="00C75628"/>
    <w:rsid w:val="00C7570D"/>
    <w:rsid w:val="00C757DC"/>
    <w:rsid w:val="00C7594E"/>
    <w:rsid w:val="00C75B19"/>
    <w:rsid w:val="00C760BE"/>
    <w:rsid w:val="00C76305"/>
    <w:rsid w:val="00C76B51"/>
    <w:rsid w:val="00C771A9"/>
    <w:rsid w:val="00C77771"/>
    <w:rsid w:val="00C8057D"/>
    <w:rsid w:val="00C81473"/>
    <w:rsid w:val="00C81C76"/>
    <w:rsid w:val="00C81F14"/>
    <w:rsid w:val="00C820D9"/>
    <w:rsid w:val="00C823CB"/>
    <w:rsid w:val="00C8254A"/>
    <w:rsid w:val="00C82F4C"/>
    <w:rsid w:val="00C82F7A"/>
    <w:rsid w:val="00C82F96"/>
    <w:rsid w:val="00C83B11"/>
    <w:rsid w:val="00C83BEC"/>
    <w:rsid w:val="00C83EEA"/>
    <w:rsid w:val="00C852A0"/>
    <w:rsid w:val="00C85913"/>
    <w:rsid w:val="00C8606D"/>
    <w:rsid w:val="00C86199"/>
    <w:rsid w:val="00C86274"/>
    <w:rsid w:val="00C86669"/>
    <w:rsid w:val="00C86C00"/>
    <w:rsid w:val="00C86D18"/>
    <w:rsid w:val="00C87118"/>
    <w:rsid w:val="00C87650"/>
    <w:rsid w:val="00C87855"/>
    <w:rsid w:val="00C87DE7"/>
    <w:rsid w:val="00C90164"/>
    <w:rsid w:val="00C90DEC"/>
    <w:rsid w:val="00C916AF"/>
    <w:rsid w:val="00C918EF"/>
    <w:rsid w:val="00C9191C"/>
    <w:rsid w:val="00C92676"/>
    <w:rsid w:val="00C92979"/>
    <w:rsid w:val="00C92ED5"/>
    <w:rsid w:val="00C93535"/>
    <w:rsid w:val="00C93F6B"/>
    <w:rsid w:val="00C93FF2"/>
    <w:rsid w:val="00C9431E"/>
    <w:rsid w:val="00C94859"/>
    <w:rsid w:val="00C94AD1"/>
    <w:rsid w:val="00C9533C"/>
    <w:rsid w:val="00C95EAB"/>
    <w:rsid w:val="00C95EB6"/>
    <w:rsid w:val="00C9658C"/>
    <w:rsid w:val="00C96D1D"/>
    <w:rsid w:val="00C96D8F"/>
    <w:rsid w:val="00C971A9"/>
    <w:rsid w:val="00C975F5"/>
    <w:rsid w:val="00C97854"/>
    <w:rsid w:val="00CA00C5"/>
    <w:rsid w:val="00CA04B2"/>
    <w:rsid w:val="00CA11A0"/>
    <w:rsid w:val="00CA1C39"/>
    <w:rsid w:val="00CA31F9"/>
    <w:rsid w:val="00CA3351"/>
    <w:rsid w:val="00CA34FD"/>
    <w:rsid w:val="00CA388A"/>
    <w:rsid w:val="00CA38B2"/>
    <w:rsid w:val="00CA4981"/>
    <w:rsid w:val="00CA4F65"/>
    <w:rsid w:val="00CA5450"/>
    <w:rsid w:val="00CA5BCC"/>
    <w:rsid w:val="00CA6577"/>
    <w:rsid w:val="00CA69DA"/>
    <w:rsid w:val="00CA709E"/>
    <w:rsid w:val="00CA70C4"/>
    <w:rsid w:val="00CB03EC"/>
    <w:rsid w:val="00CB0517"/>
    <w:rsid w:val="00CB0587"/>
    <w:rsid w:val="00CB07AF"/>
    <w:rsid w:val="00CB0950"/>
    <w:rsid w:val="00CB1526"/>
    <w:rsid w:val="00CB156C"/>
    <w:rsid w:val="00CB1986"/>
    <w:rsid w:val="00CB1C5D"/>
    <w:rsid w:val="00CB372C"/>
    <w:rsid w:val="00CB4660"/>
    <w:rsid w:val="00CB46B2"/>
    <w:rsid w:val="00CB48CE"/>
    <w:rsid w:val="00CB50E3"/>
    <w:rsid w:val="00CB51BE"/>
    <w:rsid w:val="00CB569A"/>
    <w:rsid w:val="00CB59CA"/>
    <w:rsid w:val="00CB5EA4"/>
    <w:rsid w:val="00CB64F0"/>
    <w:rsid w:val="00CB674A"/>
    <w:rsid w:val="00CB6E14"/>
    <w:rsid w:val="00CB707D"/>
    <w:rsid w:val="00CB724D"/>
    <w:rsid w:val="00CB7324"/>
    <w:rsid w:val="00CB740E"/>
    <w:rsid w:val="00CB7B8B"/>
    <w:rsid w:val="00CB7F44"/>
    <w:rsid w:val="00CC0821"/>
    <w:rsid w:val="00CC0C1E"/>
    <w:rsid w:val="00CC116A"/>
    <w:rsid w:val="00CC16A2"/>
    <w:rsid w:val="00CC1B5F"/>
    <w:rsid w:val="00CC2035"/>
    <w:rsid w:val="00CC24D6"/>
    <w:rsid w:val="00CC2D04"/>
    <w:rsid w:val="00CC3BFF"/>
    <w:rsid w:val="00CC4B32"/>
    <w:rsid w:val="00CC595A"/>
    <w:rsid w:val="00CC60B1"/>
    <w:rsid w:val="00CC672A"/>
    <w:rsid w:val="00CC6EDE"/>
    <w:rsid w:val="00CC7119"/>
    <w:rsid w:val="00CC79E8"/>
    <w:rsid w:val="00CC7F87"/>
    <w:rsid w:val="00CD08A7"/>
    <w:rsid w:val="00CD13EC"/>
    <w:rsid w:val="00CD14BE"/>
    <w:rsid w:val="00CD254D"/>
    <w:rsid w:val="00CD2BD1"/>
    <w:rsid w:val="00CD31E7"/>
    <w:rsid w:val="00CD3262"/>
    <w:rsid w:val="00CD3269"/>
    <w:rsid w:val="00CD3FFB"/>
    <w:rsid w:val="00CD4571"/>
    <w:rsid w:val="00CD4736"/>
    <w:rsid w:val="00CD49B1"/>
    <w:rsid w:val="00CD4AB2"/>
    <w:rsid w:val="00CD59C3"/>
    <w:rsid w:val="00CD65CE"/>
    <w:rsid w:val="00CD678E"/>
    <w:rsid w:val="00CD6888"/>
    <w:rsid w:val="00CD691D"/>
    <w:rsid w:val="00CD6F3B"/>
    <w:rsid w:val="00CD71FB"/>
    <w:rsid w:val="00CD7472"/>
    <w:rsid w:val="00CE04B9"/>
    <w:rsid w:val="00CE0954"/>
    <w:rsid w:val="00CE1C21"/>
    <w:rsid w:val="00CE245F"/>
    <w:rsid w:val="00CE25B9"/>
    <w:rsid w:val="00CE2B1B"/>
    <w:rsid w:val="00CE2D3D"/>
    <w:rsid w:val="00CE2DF8"/>
    <w:rsid w:val="00CE3139"/>
    <w:rsid w:val="00CE356C"/>
    <w:rsid w:val="00CE35D2"/>
    <w:rsid w:val="00CE37BC"/>
    <w:rsid w:val="00CE46C7"/>
    <w:rsid w:val="00CE5555"/>
    <w:rsid w:val="00CE5A2F"/>
    <w:rsid w:val="00CE615E"/>
    <w:rsid w:val="00CE7083"/>
    <w:rsid w:val="00CE7117"/>
    <w:rsid w:val="00CE7329"/>
    <w:rsid w:val="00CE737B"/>
    <w:rsid w:val="00CE7A33"/>
    <w:rsid w:val="00CE7BA8"/>
    <w:rsid w:val="00CE7F00"/>
    <w:rsid w:val="00CF08CD"/>
    <w:rsid w:val="00CF15F3"/>
    <w:rsid w:val="00CF281A"/>
    <w:rsid w:val="00CF2B47"/>
    <w:rsid w:val="00CF2C7E"/>
    <w:rsid w:val="00CF2E39"/>
    <w:rsid w:val="00CF2F79"/>
    <w:rsid w:val="00CF2FCC"/>
    <w:rsid w:val="00CF32FE"/>
    <w:rsid w:val="00CF3366"/>
    <w:rsid w:val="00CF36E6"/>
    <w:rsid w:val="00CF3A61"/>
    <w:rsid w:val="00CF3CC2"/>
    <w:rsid w:val="00CF42A0"/>
    <w:rsid w:val="00CF5139"/>
    <w:rsid w:val="00CF51F7"/>
    <w:rsid w:val="00CF599B"/>
    <w:rsid w:val="00CF5D5C"/>
    <w:rsid w:val="00CF61FC"/>
    <w:rsid w:val="00CF6491"/>
    <w:rsid w:val="00CF6E11"/>
    <w:rsid w:val="00D01644"/>
    <w:rsid w:val="00D017D2"/>
    <w:rsid w:val="00D02A2D"/>
    <w:rsid w:val="00D034A8"/>
    <w:rsid w:val="00D043D4"/>
    <w:rsid w:val="00D058A9"/>
    <w:rsid w:val="00D06159"/>
    <w:rsid w:val="00D06546"/>
    <w:rsid w:val="00D06A36"/>
    <w:rsid w:val="00D06DC0"/>
    <w:rsid w:val="00D07502"/>
    <w:rsid w:val="00D07526"/>
    <w:rsid w:val="00D101B3"/>
    <w:rsid w:val="00D1063E"/>
    <w:rsid w:val="00D10856"/>
    <w:rsid w:val="00D10BC6"/>
    <w:rsid w:val="00D117D7"/>
    <w:rsid w:val="00D11B60"/>
    <w:rsid w:val="00D11E5D"/>
    <w:rsid w:val="00D12542"/>
    <w:rsid w:val="00D129B7"/>
    <w:rsid w:val="00D129BD"/>
    <w:rsid w:val="00D12D92"/>
    <w:rsid w:val="00D12F1B"/>
    <w:rsid w:val="00D12F29"/>
    <w:rsid w:val="00D13618"/>
    <w:rsid w:val="00D1372F"/>
    <w:rsid w:val="00D14A0F"/>
    <w:rsid w:val="00D14BCD"/>
    <w:rsid w:val="00D14D4C"/>
    <w:rsid w:val="00D15386"/>
    <w:rsid w:val="00D170BE"/>
    <w:rsid w:val="00D171E1"/>
    <w:rsid w:val="00D20EC0"/>
    <w:rsid w:val="00D20FB2"/>
    <w:rsid w:val="00D218D6"/>
    <w:rsid w:val="00D21A5B"/>
    <w:rsid w:val="00D22304"/>
    <w:rsid w:val="00D22AD9"/>
    <w:rsid w:val="00D22B23"/>
    <w:rsid w:val="00D22E00"/>
    <w:rsid w:val="00D22EFF"/>
    <w:rsid w:val="00D23EF4"/>
    <w:rsid w:val="00D245B5"/>
    <w:rsid w:val="00D2470F"/>
    <w:rsid w:val="00D248F5"/>
    <w:rsid w:val="00D24BBD"/>
    <w:rsid w:val="00D24C11"/>
    <w:rsid w:val="00D24C4A"/>
    <w:rsid w:val="00D24DEC"/>
    <w:rsid w:val="00D252FB"/>
    <w:rsid w:val="00D25701"/>
    <w:rsid w:val="00D259A0"/>
    <w:rsid w:val="00D25DEB"/>
    <w:rsid w:val="00D26262"/>
    <w:rsid w:val="00D26924"/>
    <w:rsid w:val="00D26EBD"/>
    <w:rsid w:val="00D27183"/>
    <w:rsid w:val="00D271B5"/>
    <w:rsid w:val="00D27472"/>
    <w:rsid w:val="00D2749B"/>
    <w:rsid w:val="00D275B4"/>
    <w:rsid w:val="00D27AD6"/>
    <w:rsid w:val="00D30290"/>
    <w:rsid w:val="00D304A0"/>
    <w:rsid w:val="00D305A6"/>
    <w:rsid w:val="00D30982"/>
    <w:rsid w:val="00D30CF3"/>
    <w:rsid w:val="00D30CF4"/>
    <w:rsid w:val="00D310D6"/>
    <w:rsid w:val="00D3168B"/>
    <w:rsid w:val="00D31ED5"/>
    <w:rsid w:val="00D32583"/>
    <w:rsid w:val="00D32712"/>
    <w:rsid w:val="00D334DF"/>
    <w:rsid w:val="00D339F2"/>
    <w:rsid w:val="00D34152"/>
    <w:rsid w:val="00D341EE"/>
    <w:rsid w:val="00D343B3"/>
    <w:rsid w:val="00D3484B"/>
    <w:rsid w:val="00D34D21"/>
    <w:rsid w:val="00D34DD9"/>
    <w:rsid w:val="00D34EDA"/>
    <w:rsid w:val="00D3529D"/>
    <w:rsid w:val="00D35EE3"/>
    <w:rsid w:val="00D36F8E"/>
    <w:rsid w:val="00D371F1"/>
    <w:rsid w:val="00D37270"/>
    <w:rsid w:val="00D375B3"/>
    <w:rsid w:val="00D40032"/>
    <w:rsid w:val="00D400DD"/>
    <w:rsid w:val="00D4025B"/>
    <w:rsid w:val="00D40797"/>
    <w:rsid w:val="00D408D7"/>
    <w:rsid w:val="00D40FD4"/>
    <w:rsid w:val="00D410C5"/>
    <w:rsid w:val="00D4113B"/>
    <w:rsid w:val="00D41C0F"/>
    <w:rsid w:val="00D42F75"/>
    <w:rsid w:val="00D43378"/>
    <w:rsid w:val="00D4348C"/>
    <w:rsid w:val="00D4368C"/>
    <w:rsid w:val="00D43738"/>
    <w:rsid w:val="00D43B11"/>
    <w:rsid w:val="00D43E22"/>
    <w:rsid w:val="00D4426A"/>
    <w:rsid w:val="00D4579E"/>
    <w:rsid w:val="00D45A1B"/>
    <w:rsid w:val="00D45A23"/>
    <w:rsid w:val="00D45D73"/>
    <w:rsid w:val="00D467D5"/>
    <w:rsid w:val="00D473B8"/>
    <w:rsid w:val="00D476A2"/>
    <w:rsid w:val="00D478BC"/>
    <w:rsid w:val="00D5008C"/>
    <w:rsid w:val="00D50527"/>
    <w:rsid w:val="00D50CDE"/>
    <w:rsid w:val="00D510CF"/>
    <w:rsid w:val="00D512A3"/>
    <w:rsid w:val="00D51E00"/>
    <w:rsid w:val="00D52083"/>
    <w:rsid w:val="00D521A1"/>
    <w:rsid w:val="00D52DEA"/>
    <w:rsid w:val="00D5392C"/>
    <w:rsid w:val="00D56106"/>
    <w:rsid w:val="00D5634C"/>
    <w:rsid w:val="00D56737"/>
    <w:rsid w:val="00D5675D"/>
    <w:rsid w:val="00D56840"/>
    <w:rsid w:val="00D56D44"/>
    <w:rsid w:val="00D57122"/>
    <w:rsid w:val="00D5777C"/>
    <w:rsid w:val="00D577A9"/>
    <w:rsid w:val="00D57D00"/>
    <w:rsid w:val="00D60620"/>
    <w:rsid w:val="00D60D23"/>
    <w:rsid w:val="00D61143"/>
    <w:rsid w:val="00D61781"/>
    <w:rsid w:val="00D61E1A"/>
    <w:rsid w:val="00D626E2"/>
    <w:rsid w:val="00D62F96"/>
    <w:rsid w:val="00D630B5"/>
    <w:rsid w:val="00D637A0"/>
    <w:rsid w:val="00D63813"/>
    <w:rsid w:val="00D63859"/>
    <w:rsid w:val="00D639B1"/>
    <w:rsid w:val="00D64447"/>
    <w:rsid w:val="00D6478D"/>
    <w:rsid w:val="00D647D0"/>
    <w:rsid w:val="00D64BD1"/>
    <w:rsid w:val="00D64D10"/>
    <w:rsid w:val="00D65329"/>
    <w:rsid w:val="00D6626E"/>
    <w:rsid w:val="00D66F25"/>
    <w:rsid w:val="00D67509"/>
    <w:rsid w:val="00D6755E"/>
    <w:rsid w:val="00D67B7E"/>
    <w:rsid w:val="00D701A2"/>
    <w:rsid w:val="00D70EA9"/>
    <w:rsid w:val="00D71193"/>
    <w:rsid w:val="00D71DB7"/>
    <w:rsid w:val="00D7246B"/>
    <w:rsid w:val="00D72959"/>
    <w:rsid w:val="00D72BE7"/>
    <w:rsid w:val="00D731B9"/>
    <w:rsid w:val="00D7340B"/>
    <w:rsid w:val="00D73AD8"/>
    <w:rsid w:val="00D7409D"/>
    <w:rsid w:val="00D74351"/>
    <w:rsid w:val="00D74C3A"/>
    <w:rsid w:val="00D74C7D"/>
    <w:rsid w:val="00D7621B"/>
    <w:rsid w:val="00D767F9"/>
    <w:rsid w:val="00D76DA6"/>
    <w:rsid w:val="00D775FF"/>
    <w:rsid w:val="00D800D7"/>
    <w:rsid w:val="00D81258"/>
    <w:rsid w:val="00D81EE5"/>
    <w:rsid w:val="00D82350"/>
    <w:rsid w:val="00D82789"/>
    <w:rsid w:val="00D82AE3"/>
    <w:rsid w:val="00D83102"/>
    <w:rsid w:val="00D835B3"/>
    <w:rsid w:val="00D839CE"/>
    <w:rsid w:val="00D83F45"/>
    <w:rsid w:val="00D842BF"/>
    <w:rsid w:val="00D849D1"/>
    <w:rsid w:val="00D8521B"/>
    <w:rsid w:val="00D8538F"/>
    <w:rsid w:val="00D86364"/>
    <w:rsid w:val="00D86A82"/>
    <w:rsid w:val="00D8742D"/>
    <w:rsid w:val="00D874AF"/>
    <w:rsid w:val="00D87848"/>
    <w:rsid w:val="00D87863"/>
    <w:rsid w:val="00D878EA"/>
    <w:rsid w:val="00D9027F"/>
    <w:rsid w:val="00D90F56"/>
    <w:rsid w:val="00D91011"/>
    <w:rsid w:val="00D9103A"/>
    <w:rsid w:val="00D91580"/>
    <w:rsid w:val="00D91A9E"/>
    <w:rsid w:val="00D91D90"/>
    <w:rsid w:val="00D91E2A"/>
    <w:rsid w:val="00D9229E"/>
    <w:rsid w:val="00D9268D"/>
    <w:rsid w:val="00D92702"/>
    <w:rsid w:val="00D937F0"/>
    <w:rsid w:val="00D93D42"/>
    <w:rsid w:val="00D956CA"/>
    <w:rsid w:val="00D95A69"/>
    <w:rsid w:val="00D95B33"/>
    <w:rsid w:val="00D95D3D"/>
    <w:rsid w:val="00D960C0"/>
    <w:rsid w:val="00D967B8"/>
    <w:rsid w:val="00D975CB"/>
    <w:rsid w:val="00D977F8"/>
    <w:rsid w:val="00D97CCC"/>
    <w:rsid w:val="00DA04E9"/>
    <w:rsid w:val="00DA0568"/>
    <w:rsid w:val="00DA0C9B"/>
    <w:rsid w:val="00DA12A9"/>
    <w:rsid w:val="00DA1AF6"/>
    <w:rsid w:val="00DA1BE5"/>
    <w:rsid w:val="00DA1C7D"/>
    <w:rsid w:val="00DA1E89"/>
    <w:rsid w:val="00DA2272"/>
    <w:rsid w:val="00DA249A"/>
    <w:rsid w:val="00DA36AD"/>
    <w:rsid w:val="00DA43E1"/>
    <w:rsid w:val="00DA5AAB"/>
    <w:rsid w:val="00DA60CE"/>
    <w:rsid w:val="00DA6772"/>
    <w:rsid w:val="00DA734D"/>
    <w:rsid w:val="00DB0010"/>
    <w:rsid w:val="00DB0D45"/>
    <w:rsid w:val="00DB1019"/>
    <w:rsid w:val="00DB1612"/>
    <w:rsid w:val="00DB1B6D"/>
    <w:rsid w:val="00DB2395"/>
    <w:rsid w:val="00DB2B86"/>
    <w:rsid w:val="00DB33A6"/>
    <w:rsid w:val="00DB3E6B"/>
    <w:rsid w:val="00DB5A6B"/>
    <w:rsid w:val="00DB60BF"/>
    <w:rsid w:val="00DB6433"/>
    <w:rsid w:val="00DB683A"/>
    <w:rsid w:val="00DB685B"/>
    <w:rsid w:val="00DB69E4"/>
    <w:rsid w:val="00DB7501"/>
    <w:rsid w:val="00DB7595"/>
    <w:rsid w:val="00DB79CA"/>
    <w:rsid w:val="00DB7F38"/>
    <w:rsid w:val="00DC0A88"/>
    <w:rsid w:val="00DC1500"/>
    <w:rsid w:val="00DC1525"/>
    <w:rsid w:val="00DC1DAC"/>
    <w:rsid w:val="00DC2276"/>
    <w:rsid w:val="00DC2F92"/>
    <w:rsid w:val="00DC355F"/>
    <w:rsid w:val="00DC42B2"/>
    <w:rsid w:val="00DC42E6"/>
    <w:rsid w:val="00DC460B"/>
    <w:rsid w:val="00DC56E4"/>
    <w:rsid w:val="00DC594F"/>
    <w:rsid w:val="00DC5A80"/>
    <w:rsid w:val="00DC5ED1"/>
    <w:rsid w:val="00DC5F66"/>
    <w:rsid w:val="00DC669C"/>
    <w:rsid w:val="00DC7180"/>
    <w:rsid w:val="00DC74C0"/>
    <w:rsid w:val="00DC7C9C"/>
    <w:rsid w:val="00DD0104"/>
    <w:rsid w:val="00DD03D5"/>
    <w:rsid w:val="00DD063D"/>
    <w:rsid w:val="00DD185C"/>
    <w:rsid w:val="00DD1F57"/>
    <w:rsid w:val="00DD3BE6"/>
    <w:rsid w:val="00DD3D69"/>
    <w:rsid w:val="00DD4D9E"/>
    <w:rsid w:val="00DD5422"/>
    <w:rsid w:val="00DD5C48"/>
    <w:rsid w:val="00DD6468"/>
    <w:rsid w:val="00DD6CD6"/>
    <w:rsid w:val="00DD74FD"/>
    <w:rsid w:val="00DD7AC9"/>
    <w:rsid w:val="00DE000D"/>
    <w:rsid w:val="00DE02AF"/>
    <w:rsid w:val="00DE0824"/>
    <w:rsid w:val="00DE0A5B"/>
    <w:rsid w:val="00DE0A7F"/>
    <w:rsid w:val="00DE171A"/>
    <w:rsid w:val="00DE1B76"/>
    <w:rsid w:val="00DE1BCB"/>
    <w:rsid w:val="00DE1CCE"/>
    <w:rsid w:val="00DE281F"/>
    <w:rsid w:val="00DE2DF8"/>
    <w:rsid w:val="00DE2E56"/>
    <w:rsid w:val="00DE2EAA"/>
    <w:rsid w:val="00DE2F8D"/>
    <w:rsid w:val="00DE355D"/>
    <w:rsid w:val="00DE4347"/>
    <w:rsid w:val="00DE50AC"/>
    <w:rsid w:val="00DE5E99"/>
    <w:rsid w:val="00DE6133"/>
    <w:rsid w:val="00DE6184"/>
    <w:rsid w:val="00DE649A"/>
    <w:rsid w:val="00DE6728"/>
    <w:rsid w:val="00DE6B99"/>
    <w:rsid w:val="00DE744A"/>
    <w:rsid w:val="00DE7519"/>
    <w:rsid w:val="00DF034E"/>
    <w:rsid w:val="00DF0986"/>
    <w:rsid w:val="00DF1279"/>
    <w:rsid w:val="00DF19A7"/>
    <w:rsid w:val="00DF1C67"/>
    <w:rsid w:val="00DF1F05"/>
    <w:rsid w:val="00DF2A3A"/>
    <w:rsid w:val="00DF3533"/>
    <w:rsid w:val="00DF3A40"/>
    <w:rsid w:val="00DF3B1B"/>
    <w:rsid w:val="00DF4321"/>
    <w:rsid w:val="00DF47CC"/>
    <w:rsid w:val="00DF500E"/>
    <w:rsid w:val="00DF552C"/>
    <w:rsid w:val="00DF55D1"/>
    <w:rsid w:val="00DF5AA3"/>
    <w:rsid w:val="00DF5E59"/>
    <w:rsid w:val="00DF6A99"/>
    <w:rsid w:val="00DF6FDC"/>
    <w:rsid w:val="00DF74A9"/>
    <w:rsid w:val="00DF7D8B"/>
    <w:rsid w:val="00DF7FF8"/>
    <w:rsid w:val="00E00109"/>
    <w:rsid w:val="00E00B5D"/>
    <w:rsid w:val="00E00C41"/>
    <w:rsid w:val="00E01528"/>
    <w:rsid w:val="00E01606"/>
    <w:rsid w:val="00E01DE0"/>
    <w:rsid w:val="00E024D3"/>
    <w:rsid w:val="00E027B4"/>
    <w:rsid w:val="00E027DF"/>
    <w:rsid w:val="00E02E7E"/>
    <w:rsid w:val="00E02EDF"/>
    <w:rsid w:val="00E0347C"/>
    <w:rsid w:val="00E03F26"/>
    <w:rsid w:val="00E0495D"/>
    <w:rsid w:val="00E04CDF"/>
    <w:rsid w:val="00E04F7C"/>
    <w:rsid w:val="00E0567E"/>
    <w:rsid w:val="00E05C47"/>
    <w:rsid w:val="00E060AA"/>
    <w:rsid w:val="00E07A15"/>
    <w:rsid w:val="00E07F61"/>
    <w:rsid w:val="00E1081F"/>
    <w:rsid w:val="00E10A74"/>
    <w:rsid w:val="00E10B2B"/>
    <w:rsid w:val="00E11153"/>
    <w:rsid w:val="00E118E8"/>
    <w:rsid w:val="00E12289"/>
    <w:rsid w:val="00E125AB"/>
    <w:rsid w:val="00E1281F"/>
    <w:rsid w:val="00E12CC0"/>
    <w:rsid w:val="00E132D7"/>
    <w:rsid w:val="00E14179"/>
    <w:rsid w:val="00E14250"/>
    <w:rsid w:val="00E1466A"/>
    <w:rsid w:val="00E14D20"/>
    <w:rsid w:val="00E16890"/>
    <w:rsid w:val="00E16BB9"/>
    <w:rsid w:val="00E16D8E"/>
    <w:rsid w:val="00E178EB"/>
    <w:rsid w:val="00E17AF1"/>
    <w:rsid w:val="00E202E2"/>
    <w:rsid w:val="00E206F0"/>
    <w:rsid w:val="00E20930"/>
    <w:rsid w:val="00E20EA5"/>
    <w:rsid w:val="00E21DF6"/>
    <w:rsid w:val="00E2225E"/>
    <w:rsid w:val="00E22281"/>
    <w:rsid w:val="00E22301"/>
    <w:rsid w:val="00E2446B"/>
    <w:rsid w:val="00E244F2"/>
    <w:rsid w:val="00E248C7"/>
    <w:rsid w:val="00E24B5E"/>
    <w:rsid w:val="00E24BEF"/>
    <w:rsid w:val="00E24FCF"/>
    <w:rsid w:val="00E25867"/>
    <w:rsid w:val="00E25AD5"/>
    <w:rsid w:val="00E25AF0"/>
    <w:rsid w:val="00E25D27"/>
    <w:rsid w:val="00E26574"/>
    <w:rsid w:val="00E27585"/>
    <w:rsid w:val="00E300AB"/>
    <w:rsid w:val="00E30C58"/>
    <w:rsid w:val="00E30ED5"/>
    <w:rsid w:val="00E316F6"/>
    <w:rsid w:val="00E319FB"/>
    <w:rsid w:val="00E31B66"/>
    <w:rsid w:val="00E32A24"/>
    <w:rsid w:val="00E3364C"/>
    <w:rsid w:val="00E33844"/>
    <w:rsid w:val="00E340FC"/>
    <w:rsid w:val="00E34122"/>
    <w:rsid w:val="00E3461F"/>
    <w:rsid w:val="00E348BE"/>
    <w:rsid w:val="00E35465"/>
    <w:rsid w:val="00E356D5"/>
    <w:rsid w:val="00E356EF"/>
    <w:rsid w:val="00E35750"/>
    <w:rsid w:val="00E35E0E"/>
    <w:rsid w:val="00E362F2"/>
    <w:rsid w:val="00E36F61"/>
    <w:rsid w:val="00E37510"/>
    <w:rsid w:val="00E37ED7"/>
    <w:rsid w:val="00E37FF6"/>
    <w:rsid w:val="00E4069E"/>
    <w:rsid w:val="00E408A6"/>
    <w:rsid w:val="00E40A8B"/>
    <w:rsid w:val="00E411BB"/>
    <w:rsid w:val="00E41387"/>
    <w:rsid w:val="00E413BB"/>
    <w:rsid w:val="00E41A28"/>
    <w:rsid w:val="00E42377"/>
    <w:rsid w:val="00E42C2D"/>
    <w:rsid w:val="00E432A3"/>
    <w:rsid w:val="00E443FB"/>
    <w:rsid w:val="00E44CCB"/>
    <w:rsid w:val="00E4523B"/>
    <w:rsid w:val="00E45439"/>
    <w:rsid w:val="00E45988"/>
    <w:rsid w:val="00E45C77"/>
    <w:rsid w:val="00E47123"/>
    <w:rsid w:val="00E473BE"/>
    <w:rsid w:val="00E47FD8"/>
    <w:rsid w:val="00E501CB"/>
    <w:rsid w:val="00E50356"/>
    <w:rsid w:val="00E505B8"/>
    <w:rsid w:val="00E5089B"/>
    <w:rsid w:val="00E50A45"/>
    <w:rsid w:val="00E5104B"/>
    <w:rsid w:val="00E514DD"/>
    <w:rsid w:val="00E51814"/>
    <w:rsid w:val="00E52894"/>
    <w:rsid w:val="00E52C68"/>
    <w:rsid w:val="00E52CBF"/>
    <w:rsid w:val="00E531F3"/>
    <w:rsid w:val="00E5331D"/>
    <w:rsid w:val="00E53447"/>
    <w:rsid w:val="00E538CF"/>
    <w:rsid w:val="00E53C84"/>
    <w:rsid w:val="00E5467F"/>
    <w:rsid w:val="00E55A74"/>
    <w:rsid w:val="00E5666A"/>
    <w:rsid w:val="00E567BC"/>
    <w:rsid w:val="00E5692C"/>
    <w:rsid w:val="00E56A5B"/>
    <w:rsid w:val="00E56F5F"/>
    <w:rsid w:val="00E575D9"/>
    <w:rsid w:val="00E57956"/>
    <w:rsid w:val="00E607B5"/>
    <w:rsid w:val="00E60BD0"/>
    <w:rsid w:val="00E6107F"/>
    <w:rsid w:val="00E62193"/>
    <w:rsid w:val="00E6264D"/>
    <w:rsid w:val="00E6278F"/>
    <w:rsid w:val="00E629CD"/>
    <w:rsid w:val="00E62A82"/>
    <w:rsid w:val="00E62D02"/>
    <w:rsid w:val="00E6358D"/>
    <w:rsid w:val="00E63FB0"/>
    <w:rsid w:val="00E64048"/>
    <w:rsid w:val="00E641F7"/>
    <w:rsid w:val="00E64B26"/>
    <w:rsid w:val="00E655F5"/>
    <w:rsid w:val="00E65A38"/>
    <w:rsid w:val="00E65B12"/>
    <w:rsid w:val="00E6621A"/>
    <w:rsid w:val="00E669B1"/>
    <w:rsid w:val="00E66EB9"/>
    <w:rsid w:val="00E67AC7"/>
    <w:rsid w:val="00E704BE"/>
    <w:rsid w:val="00E709CB"/>
    <w:rsid w:val="00E717BB"/>
    <w:rsid w:val="00E718EE"/>
    <w:rsid w:val="00E71B53"/>
    <w:rsid w:val="00E730CF"/>
    <w:rsid w:val="00E73E69"/>
    <w:rsid w:val="00E74563"/>
    <w:rsid w:val="00E746F0"/>
    <w:rsid w:val="00E75191"/>
    <w:rsid w:val="00E75265"/>
    <w:rsid w:val="00E75309"/>
    <w:rsid w:val="00E75410"/>
    <w:rsid w:val="00E75F40"/>
    <w:rsid w:val="00E762A3"/>
    <w:rsid w:val="00E763C5"/>
    <w:rsid w:val="00E766EA"/>
    <w:rsid w:val="00E7699B"/>
    <w:rsid w:val="00E769C2"/>
    <w:rsid w:val="00E76AF5"/>
    <w:rsid w:val="00E77312"/>
    <w:rsid w:val="00E773D3"/>
    <w:rsid w:val="00E77E37"/>
    <w:rsid w:val="00E8160C"/>
    <w:rsid w:val="00E81F83"/>
    <w:rsid w:val="00E81F8D"/>
    <w:rsid w:val="00E82807"/>
    <w:rsid w:val="00E82D5C"/>
    <w:rsid w:val="00E850EC"/>
    <w:rsid w:val="00E8566B"/>
    <w:rsid w:val="00E86284"/>
    <w:rsid w:val="00E86459"/>
    <w:rsid w:val="00E87D8B"/>
    <w:rsid w:val="00E87E74"/>
    <w:rsid w:val="00E90A62"/>
    <w:rsid w:val="00E915EA"/>
    <w:rsid w:val="00E9204A"/>
    <w:rsid w:val="00E92341"/>
    <w:rsid w:val="00E924F4"/>
    <w:rsid w:val="00E93519"/>
    <w:rsid w:val="00E935ED"/>
    <w:rsid w:val="00E938E8"/>
    <w:rsid w:val="00E94BA5"/>
    <w:rsid w:val="00E94CBA"/>
    <w:rsid w:val="00E94CC2"/>
    <w:rsid w:val="00E9545F"/>
    <w:rsid w:val="00E956E3"/>
    <w:rsid w:val="00E962FB"/>
    <w:rsid w:val="00E96B60"/>
    <w:rsid w:val="00E97DC8"/>
    <w:rsid w:val="00EA008D"/>
    <w:rsid w:val="00EA0097"/>
    <w:rsid w:val="00EA055C"/>
    <w:rsid w:val="00EA077D"/>
    <w:rsid w:val="00EA117C"/>
    <w:rsid w:val="00EA1F74"/>
    <w:rsid w:val="00EA2373"/>
    <w:rsid w:val="00EA26D2"/>
    <w:rsid w:val="00EA2D07"/>
    <w:rsid w:val="00EA3488"/>
    <w:rsid w:val="00EA3852"/>
    <w:rsid w:val="00EA38DB"/>
    <w:rsid w:val="00EA492C"/>
    <w:rsid w:val="00EA4CBA"/>
    <w:rsid w:val="00EA57C7"/>
    <w:rsid w:val="00EA6946"/>
    <w:rsid w:val="00EA753E"/>
    <w:rsid w:val="00EA76F4"/>
    <w:rsid w:val="00EA7AB0"/>
    <w:rsid w:val="00EA7DA4"/>
    <w:rsid w:val="00EA7DFD"/>
    <w:rsid w:val="00EB02EF"/>
    <w:rsid w:val="00EB041C"/>
    <w:rsid w:val="00EB1648"/>
    <w:rsid w:val="00EB1C7C"/>
    <w:rsid w:val="00EB1D2C"/>
    <w:rsid w:val="00EB1F25"/>
    <w:rsid w:val="00EB20EB"/>
    <w:rsid w:val="00EB23F2"/>
    <w:rsid w:val="00EB2EF1"/>
    <w:rsid w:val="00EB394E"/>
    <w:rsid w:val="00EB3E61"/>
    <w:rsid w:val="00EB41D1"/>
    <w:rsid w:val="00EB4349"/>
    <w:rsid w:val="00EB43B1"/>
    <w:rsid w:val="00EB6747"/>
    <w:rsid w:val="00EB6C4F"/>
    <w:rsid w:val="00EB71B5"/>
    <w:rsid w:val="00EB7423"/>
    <w:rsid w:val="00EB754D"/>
    <w:rsid w:val="00EB7600"/>
    <w:rsid w:val="00EB7DA0"/>
    <w:rsid w:val="00EC0F20"/>
    <w:rsid w:val="00EC13FE"/>
    <w:rsid w:val="00EC19FA"/>
    <w:rsid w:val="00EC1A6B"/>
    <w:rsid w:val="00EC1E77"/>
    <w:rsid w:val="00EC2279"/>
    <w:rsid w:val="00EC27E9"/>
    <w:rsid w:val="00EC2BB7"/>
    <w:rsid w:val="00EC33C5"/>
    <w:rsid w:val="00EC351D"/>
    <w:rsid w:val="00EC3CD3"/>
    <w:rsid w:val="00EC42B3"/>
    <w:rsid w:val="00EC437B"/>
    <w:rsid w:val="00EC43E6"/>
    <w:rsid w:val="00EC4EC1"/>
    <w:rsid w:val="00EC6CA2"/>
    <w:rsid w:val="00EC6E1C"/>
    <w:rsid w:val="00EC71CF"/>
    <w:rsid w:val="00EC7562"/>
    <w:rsid w:val="00EC78A5"/>
    <w:rsid w:val="00EC78B3"/>
    <w:rsid w:val="00EC78DF"/>
    <w:rsid w:val="00EC7CAC"/>
    <w:rsid w:val="00ED05C3"/>
    <w:rsid w:val="00ED064F"/>
    <w:rsid w:val="00ED13EC"/>
    <w:rsid w:val="00ED1704"/>
    <w:rsid w:val="00ED174B"/>
    <w:rsid w:val="00ED223B"/>
    <w:rsid w:val="00ED2A8B"/>
    <w:rsid w:val="00ED2F00"/>
    <w:rsid w:val="00ED2FA0"/>
    <w:rsid w:val="00ED3437"/>
    <w:rsid w:val="00ED3BE7"/>
    <w:rsid w:val="00ED4019"/>
    <w:rsid w:val="00ED4229"/>
    <w:rsid w:val="00ED4499"/>
    <w:rsid w:val="00ED4CF7"/>
    <w:rsid w:val="00ED68AE"/>
    <w:rsid w:val="00ED6AF7"/>
    <w:rsid w:val="00ED75AE"/>
    <w:rsid w:val="00ED75C4"/>
    <w:rsid w:val="00EE13DD"/>
    <w:rsid w:val="00EE167C"/>
    <w:rsid w:val="00EE1831"/>
    <w:rsid w:val="00EE1A6B"/>
    <w:rsid w:val="00EE1B6A"/>
    <w:rsid w:val="00EE1EC7"/>
    <w:rsid w:val="00EE28EC"/>
    <w:rsid w:val="00EE29A0"/>
    <w:rsid w:val="00EE2E47"/>
    <w:rsid w:val="00EE366D"/>
    <w:rsid w:val="00EE3992"/>
    <w:rsid w:val="00EE3A3D"/>
    <w:rsid w:val="00EE3D58"/>
    <w:rsid w:val="00EE44B0"/>
    <w:rsid w:val="00EE4781"/>
    <w:rsid w:val="00EE49C9"/>
    <w:rsid w:val="00EE4B34"/>
    <w:rsid w:val="00EE541A"/>
    <w:rsid w:val="00EE549C"/>
    <w:rsid w:val="00EE5AA5"/>
    <w:rsid w:val="00EE604A"/>
    <w:rsid w:val="00EE6D16"/>
    <w:rsid w:val="00EE781A"/>
    <w:rsid w:val="00EE7FFB"/>
    <w:rsid w:val="00EF006B"/>
    <w:rsid w:val="00EF0952"/>
    <w:rsid w:val="00EF0C4C"/>
    <w:rsid w:val="00EF0CF9"/>
    <w:rsid w:val="00EF0F22"/>
    <w:rsid w:val="00EF1487"/>
    <w:rsid w:val="00EF2049"/>
    <w:rsid w:val="00EF289A"/>
    <w:rsid w:val="00EF2B7C"/>
    <w:rsid w:val="00EF2E83"/>
    <w:rsid w:val="00EF34D6"/>
    <w:rsid w:val="00EF3E5E"/>
    <w:rsid w:val="00EF4121"/>
    <w:rsid w:val="00EF4326"/>
    <w:rsid w:val="00EF4443"/>
    <w:rsid w:val="00EF455E"/>
    <w:rsid w:val="00EF5387"/>
    <w:rsid w:val="00EF6B9C"/>
    <w:rsid w:val="00EF6BAD"/>
    <w:rsid w:val="00EF7C1D"/>
    <w:rsid w:val="00F009C3"/>
    <w:rsid w:val="00F023E1"/>
    <w:rsid w:val="00F0240A"/>
    <w:rsid w:val="00F026CE"/>
    <w:rsid w:val="00F02D4C"/>
    <w:rsid w:val="00F02DB4"/>
    <w:rsid w:val="00F02EE3"/>
    <w:rsid w:val="00F02FE1"/>
    <w:rsid w:val="00F03843"/>
    <w:rsid w:val="00F04593"/>
    <w:rsid w:val="00F04804"/>
    <w:rsid w:val="00F04A8D"/>
    <w:rsid w:val="00F05072"/>
    <w:rsid w:val="00F050F0"/>
    <w:rsid w:val="00F050F6"/>
    <w:rsid w:val="00F05B55"/>
    <w:rsid w:val="00F074A9"/>
    <w:rsid w:val="00F07644"/>
    <w:rsid w:val="00F07BAE"/>
    <w:rsid w:val="00F10467"/>
    <w:rsid w:val="00F10B45"/>
    <w:rsid w:val="00F10D23"/>
    <w:rsid w:val="00F10E72"/>
    <w:rsid w:val="00F10E85"/>
    <w:rsid w:val="00F119B6"/>
    <w:rsid w:val="00F11A0B"/>
    <w:rsid w:val="00F12D3D"/>
    <w:rsid w:val="00F1337A"/>
    <w:rsid w:val="00F13605"/>
    <w:rsid w:val="00F13632"/>
    <w:rsid w:val="00F13D90"/>
    <w:rsid w:val="00F142AB"/>
    <w:rsid w:val="00F143FE"/>
    <w:rsid w:val="00F145E5"/>
    <w:rsid w:val="00F1479A"/>
    <w:rsid w:val="00F14C15"/>
    <w:rsid w:val="00F14D22"/>
    <w:rsid w:val="00F1513F"/>
    <w:rsid w:val="00F1588F"/>
    <w:rsid w:val="00F164C2"/>
    <w:rsid w:val="00F16B51"/>
    <w:rsid w:val="00F173D2"/>
    <w:rsid w:val="00F17B7C"/>
    <w:rsid w:val="00F17E50"/>
    <w:rsid w:val="00F20A42"/>
    <w:rsid w:val="00F20E28"/>
    <w:rsid w:val="00F21990"/>
    <w:rsid w:val="00F21BC7"/>
    <w:rsid w:val="00F21D4D"/>
    <w:rsid w:val="00F2214B"/>
    <w:rsid w:val="00F223BB"/>
    <w:rsid w:val="00F2379B"/>
    <w:rsid w:val="00F23BFE"/>
    <w:rsid w:val="00F23D9E"/>
    <w:rsid w:val="00F24973"/>
    <w:rsid w:val="00F251FC"/>
    <w:rsid w:val="00F25BF8"/>
    <w:rsid w:val="00F26150"/>
    <w:rsid w:val="00F26464"/>
    <w:rsid w:val="00F277D9"/>
    <w:rsid w:val="00F27B54"/>
    <w:rsid w:val="00F301B0"/>
    <w:rsid w:val="00F30267"/>
    <w:rsid w:val="00F315FC"/>
    <w:rsid w:val="00F31FD4"/>
    <w:rsid w:val="00F3236D"/>
    <w:rsid w:val="00F32493"/>
    <w:rsid w:val="00F325E3"/>
    <w:rsid w:val="00F32DCA"/>
    <w:rsid w:val="00F3314E"/>
    <w:rsid w:val="00F33B50"/>
    <w:rsid w:val="00F33C95"/>
    <w:rsid w:val="00F33E8E"/>
    <w:rsid w:val="00F34434"/>
    <w:rsid w:val="00F345D7"/>
    <w:rsid w:val="00F34FD3"/>
    <w:rsid w:val="00F35FCC"/>
    <w:rsid w:val="00F37005"/>
    <w:rsid w:val="00F402E6"/>
    <w:rsid w:val="00F407A9"/>
    <w:rsid w:val="00F42182"/>
    <w:rsid w:val="00F42D81"/>
    <w:rsid w:val="00F43263"/>
    <w:rsid w:val="00F4340B"/>
    <w:rsid w:val="00F43CE7"/>
    <w:rsid w:val="00F440FD"/>
    <w:rsid w:val="00F44226"/>
    <w:rsid w:val="00F44B38"/>
    <w:rsid w:val="00F44D9D"/>
    <w:rsid w:val="00F44E34"/>
    <w:rsid w:val="00F45395"/>
    <w:rsid w:val="00F453EE"/>
    <w:rsid w:val="00F45A80"/>
    <w:rsid w:val="00F45B3E"/>
    <w:rsid w:val="00F466F5"/>
    <w:rsid w:val="00F46759"/>
    <w:rsid w:val="00F467E2"/>
    <w:rsid w:val="00F46896"/>
    <w:rsid w:val="00F473C1"/>
    <w:rsid w:val="00F47BBC"/>
    <w:rsid w:val="00F47D0A"/>
    <w:rsid w:val="00F47FA4"/>
    <w:rsid w:val="00F47FF2"/>
    <w:rsid w:val="00F50C72"/>
    <w:rsid w:val="00F51517"/>
    <w:rsid w:val="00F515FD"/>
    <w:rsid w:val="00F5291E"/>
    <w:rsid w:val="00F53370"/>
    <w:rsid w:val="00F54311"/>
    <w:rsid w:val="00F548FB"/>
    <w:rsid w:val="00F54C9B"/>
    <w:rsid w:val="00F5511B"/>
    <w:rsid w:val="00F55135"/>
    <w:rsid w:val="00F55AFF"/>
    <w:rsid w:val="00F55F1F"/>
    <w:rsid w:val="00F56200"/>
    <w:rsid w:val="00F5666A"/>
    <w:rsid w:val="00F56867"/>
    <w:rsid w:val="00F5686A"/>
    <w:rsid w:val="00F570AF"/>
    <w:rsid w:val="00F5718D"/>
    <w:rsid w:val="00F572A8"/>
    <w:rsid w:val="00F57FAE"/>
    <w:rsid w:val="00F6101F"/>
    <w:rsid w:val="00F611A3"/>
    <w:rsid w:val="00F615D0"/>
    <w:rsid w:val="00F6166A"/>
    <w:rsid w:val="00F6183C"/>
    <w:rsid w:val="00F6196C"/>
    <w:rsid w:val="00F61E57"/>
    <w:rsid w:val="00F6263C"/>
    <w:rsid w:val="00F62C8E"/>
    <w:rsid w:val="00F62EC4"/>
    <w:rsid w:val="00F6421F"/>
    <w:rsid w:val="00F64662"/>
    <w:rsid w:val="00F64C98"/>
    <w:rsid w:val="00F65222"/>
    <w:rsid w:val="00F675B1"/>
    <w:rsid w:val="00F67EF9"/>
    <w:rsid w:val="00F706A6"/>
    <w:rsid w:val="00F7086A"/>
    <w:rsid w:val="00F70BEA"/>
    <w:rsid w:val="00F70F44"/>
    <w:rsid w:val="00F71677"/>
    <w:rsid w:val="00F71A84"/>
    <w:rsid w:val="00F71C0A"/>
    <w:rsid w:val="00F71FF4"/>
    <w:rsid w:val="00F729AC"/>
    <w:rsid w:val="00F72E05"/>
    <w:rsid w:val="00F730EA"/>
    <w:rsid w:val="00F733AD"/>
    <w:rsid w:val="00F73514"/>
    <w:rsid w:val="00F73B94"/>
    <w:rsid w:val="00F742A8"/>
    <w:rsid w:val="00F74791"/>
    <w:rsid w:val="00F7555D"/>
    <w:rsid w:val="00F75849"/>
    <w:rsid w:val="00F75BE9"/>
    <w:rsid w:val="00F76047"/>
    <w:rsid w:val="00F768A8"/>
    <w:rsid w:val="00F76C6E"/>
    <w:rsid w:val="00F775C7"/>
    <w:rsid w:val="00F80046"/>
    <w:rsid w:val="00F80B4D"/>
    <w:rsid w:val="00F815AF"/>
    <w:rsid w:val="00F81811"/>
    <w:rsid w:val="00F824AC"/>
    <w:rsid w:val="00F82E1E"/>
    <w:rsid w:val="00F834A9"/>
    <w:rsid w:val="00F83692"/>
    <w:rsid w:val="00F837CA"/>
    <w:rsid w:val="00F8499B"/>
    <w:rsid w:val="00F85216"/>
    <w:rsid w:val="00F85AFE"/>
    <w:rsid w:val="00F861A1"/>
    <w:rsid w:val="00F86243"/>
    <w:rsid w:val="00F86414"/>
    <w:rsid w:val="00F86771"/>
    <w:rsid w:val="00F867C4"/>
    <w:rsid w:val="00F86973"/>
    <w:rsid w:val="00F87312"/>
    <w:rsid w:val="00F87452"/>
    <w:rsid w:val="00F87A14"/>
    <w:rsid w:val="00F87CB5"/>
    <w:rsid w:val="00F87FA3"/>
    <w:rsid w:val="00F900D4"/>
    <w:rsid w:val="00F90247"/>
    <w:rsid w:val="00F910BB"/>
    <w:rsid w:val="00F91124"/>
    <w:rsid w:val="00F91825"/>
    <w:rsid w:val="00F92533"/>
    <w:rsid w:val="00F92BA5"/>
    <w:rsid w:val="00F92CE6"/>
    <w:rsid w:val="00F9303A"/>
    <w:rsid w:val="00F937AE"/>
    <w:rsid w:val="00F940D8"/>
    <w:rsid w:val="00F9448D"/>
    <w:rsid w:val="00F947BC"/>
    <w:rsid w:val="00F948CD"/>
    <w:rsid w:val="00F94E73"/>
    <w:rsid w:val="00F956C1"/>
    <w:rsid w:val="00F96846"/>
    <w:rsid w:val="00F96F9E"/>
    <w:rsid w:val="00F97167"/>
    <w:rsid w:val="00F973E6"/>
    <w:rsid w:val="00F97908"/>
    <w:rsid w:val="00FA040F"/>
    <w:rsid w:val="00FA0719"/>
    <w:rsid w:val="00FA0E67"/>
    <w:rsid w:val="00FA1598"/>
    <w:rsid w:val="00FA1A52"/>
    <w:rsid w:val="00FA271B"/>
    <w:rsid w:val="00FA30D9"/>
    <w:rsid w:val="00FA33DC"/>
    <w:rsid w:val="00FA3932"/>
    <w:rsid w:val="00FA3977"/>
    <w:rsid w:val="00FA3ACE"/>
    <w:rsid w:val="00FA3D6A"/>
    <w:rsid w:val="00FA5367"/>
    <w:rsid w:val="00FA58F9"/>
    <w:rsid w:val="00FA5B60"/>
    <w:rsid w:val="00FA5CA2"/>
    <w:rsid w:val="00FA65D1"/>
    <w:rsid w:val="00FA67E2"/>
    <w:rsid w:val="00FA6AD0"/>
    <w:rsid w:val="00FA6FFA"/>
    <w:rsid w:val="00FA7A64"/>
    <w:rsid w:val="00FB0A87"/>
    <w:rsid w:val="00FB0B53"/>
    <w:rsid w:val="00FB0BB5"/>
    <w:rsid w:val="00FB0FE7"/>
    <w:rsid w:val="00FB1381"/>
    <w:rsid w:val="00FB25A9"/>
    <w:rsid w:val="00FB287C"/>
    <w:rsid w:val="00FB2BD1"/>
    <w:rsid w:val="00FB34D2"/>
    <w:rsid w:val="00FB385A"/>
    <w:rsid w:val="00FB405A"/>
    <w:rsid w:val="00FB5086"/>
    <w:rsid w:val="00FB5B8B"/>
    <w:rsid w:val="00FB6C40"/>
    <w:rsid w:val="00FB7434"/>
    <w:rsid w:val="00FB7CCD"/>
    <w:rsid w:val="00FC01CD"/>
    <w:rsid w:val="00FC0254"/>
    <w:rsid w:val="00FC05F2"/>
    <w:rsid w:val="00FC0658"/>
    <w:rsid w:val="00FC0BC0"/>
    <w:rsid w:val="00FC0BE1"/>
    <w:rsid w:val="00FC13BA"/>
    <w:rsid w:val="00FC17C5"/>
    <w:rsid w:val="00FC2115"/>
    <w:rsid w:val="00FC214A"/>
    <w:rsid w:val="00FC21FE"/>
    <w:rsid w:val="00FC23AB"/>
    <w:rsid w:val="00FC34E3"/>
    <w:rsid w:val="00FC37B8"/>
    <w:rsid w:val="00FC3AAD"/>
    <w:rsid w:val="00FC3D1C"/>
    <w:rsid w:val="00FC48EB"/>
    <w:rsid w:val="00FC4EFF"/>
    <w:rsid w:val="00FC559A"/>
    <w:rsid w:val="00FC5FA0"/>
    <w:rsid w:val="00FC68A6"/>
    <w:rsid w:val="00FC7100"/>
    <w:rsid w:val="00FC73FD"/>
    <w:rsid w:val="00FC75A2"/>
    <w:rsid w:val="00FC7AA3"/>
    <w:rsid w:val="00FC7EDB"/>
    <w:rsid w:val="00FC7EF1"/>
    <w:rsid w:val="00FD04ED"/>
    <w:rsid w:val="00FD0B5E"/>
    <w:rsid w:val="00FD14B8"/>
    <w:rsid w:val="00FD15C8"/>
    <w:rsid w:val="00FD1BDD"/>
    <w:rsid w:val="00FD225E"/>
    <w:rsid w:val="00FD2A3A"/>
    <w:rsid w:val="00FD2C47"/>
    <w:rsid w:val="00FD32B7"/>
    <w:rsid w:val="00FD3BF7"/>
    <w:rsid w:val="00FD3CCF"/>
    <w:rsid w:val="00FD42EE"/>
    <w:rsid w:val="00FD4374"/>
    <w:rsid w:val="00FD447B"/>
    <w:rsid w:val="00FD453E"/>
    <w:rsid w:val="00FD4DF5"/>
    <w:rsid w:val="00FD54E1"/>
    <w:rsid w:val="00FD57E6"/>
    <w:rsid w:val="00FD6CFB"/>
    <w:rsid w:val="00FD7705"/>
    <w:rsid w:val="00FD7996"/>
    <w:rsid w:val="00FE186B"/>
    <w:rsid w:val="00FE1B31"/>
    <w:rsid w:val="00FE1DF8"/>
    <w:rsid w:val="00FE27A9"/>
    <w:rsid w:val="00FE31FD"/>
    <w:rsid w:val="00FE34CE"/>
    <w:rsid w:val="00FE3675"/>
    <w:rsid w:val="00FE38F6"/>
    <w:rsid w:val="00FE3B62"/>
    <w:rsid w:val="00FE3EDC"/>
    <w:rsid w:val="00FE471D"/>
    <w:rsid w:val="00FE486B"/>
    <w:rsid w:val="00FE536F"/>
    <w:rsid w:val="00FE6349"/>
    <w:rsid w:val="00FE6FF0"/>
    <w:rsid w:val="00FE7017"/>
    <w:rsid w:val="00FE707F"/>
    <w:rsid w:val="00FE7101"/>
    <w:rsid w:val="00FE7C5E"/>
    <w:rsid w:val="00FF0B78"/>
    <w:rsid w:val="00FF0EC8"/>
    <w:rsid w:val="00FF12E3"/>
    <w:rsid w:val="00FF15A3"/>
    <w:rsid w:val="00FF1D21"/>
    <w:rsid w:val="00FF20F1"/>
    <w:rsid w:val="00FF2392"/>
    <w:rsid w:val="00FF30C2"/>
    <w:rsid w:val="00FF470E"/>
    <w:rsid w:val="00FF4B67"/>
    <w:rsid w:val="00FF5CE0"/>
    <w:rsid w:val="00FF5F27"/>
    <w:rsid w:val="00FF6055"/>
    <w:rsid w:val="00FF6CB1"/>
    <w:rsid w:val="00FF6E56"/>
    <w:rsid w:val="00FF7ADB"/>
    <w:rsid w:val="00FF7B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1C53"/>
  <w15:docId w15:val="{57B7C6D6-59E8-4BAE-ADE4-F0077023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1704"/>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F92533"/>
    <w:pPr>
      <w:keepNext/>
      <w:keepLines/>
      <w:numPr>
        <w:numId w:val="3"/>
      </w:numPr>
      <w:ind w:left="0"/>
      <w:outlineLvl w:val="0"/>
    </w:pPr>
    <w:rPr>
      <w:rFonts w:eastAsiaTheme="majorEastAsia" w:cstheme="majorBidi"/>
      <w:b/>
      <w:bCs/>
      <w:sz w:val="32"/>
      <w:szCs w:val="28"/>
    </w:rPr>
  </w:style>
  <w:style w:type="paragraph" w:styleId="Heading2">
    <w:name w:val="heading 2"/>
    <w:aliases w:val="Tiểu mục 1"/>
    <w:basedOn w:val="Normal"/>
    <w:next w:val="Normal"/>
    <w:link w:val="Heading2Char"/>
    <w:uiPriority w:val="9"/>
    <w:unhideWhenUsed/>
    <w:qFormat/>
    <w:rsid w:val="006D0CAA"/>
    <w:pPr>
      <w:keepNext/>
      <w:keepLines/>
      <w:numPr>
        <w:ilvl w:val="1"/>
        <w:numId w:val="3"/>
      </w:numPr>
      <w:spacing w:before="240" w:after="240" w:line="360" w:lineRule="auto"/>
      <w:ind w:left="578" w:hanging="578"/>
      <w:outlineLvl w:val="1"/>
    </w:pPr>
    <w:rPr>
      <w:rFonts w:eastAsiaTheme="majorEastAsia" w:cstheme="majorBidi"/>
      <w:b/>
      <w:bCs/>
      <w:sz w:val="28"/>
      <w:szCs w:val="26"/>
    </w:rPr>
  </w:style>
  <w:style w:type="paragraph" w:styleId="Heading3">
    <w:name w:val="heading 3"/>
    <w:aliases w:val="Tiểu mục 2"/>
    <w:basedOn w:val="Normal"/>
    <w:next w:val="Normal"/>
    <w:link w:val="Heading3Char"/>
    <w:uiPriority w:val="9"/>
    <w:unhideWhenUsed/>
    <w:qFormat/>
    <w:rsid w:val="006D0CAA"/>
    <w:pPr>
      <w:keepNext/>
      <w:keepLines/>
      <w:numPr>
        <w:ilvl w:val="2"/>
        <w:numId w:val="3"/>
      </w:numPr>
      <w:spacing w:before="240" w:after="240" w:line="360" w:lineRule="auto"/>
      <w:outlineLvl w:val="2"/>
    </w:pPr>
    <w:rPr>
      <w:rFonts w:eastAsiaTheme="majorEastAsia" w:cstheme="majorBidi"/>
      <w:b/>
      <w:bCs/>
      <w:i/>
      <w:sz w:val="28"/>
    </w:rPr>
  </w:style>
  <w:style w:type="paragraph" w:styleId="Heading4">
    <w:name w:val="heading 4"/>
    <w:aliases w:val="Tiểu mục 3"/>
    <w:basedOn w:val="Normal"/>
    <w:next w:val="Normal"/>
    <w:link w:val="Heading4Char"/>
    <w:uiPriority w:val="9"/>
    <w:unhideWhenUsed/>
    <w:qFormat/>
    <w:rsid w:val="006D0CAA"/>
    <w:pPr>
      <w:keepNext/>
      <w:keepLines/>
      <w:numPr>
        <w:ilvl w:val="3"/>
        <w:numId w:val="3"/>
      </w:numPr>
      <w:spacing w:before="240" w:after="240" w:line="360" w:lineRule="auto"/>
      <w:ind w:left="862" w:hanging="862"/>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A34F9F"/>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34F9F"/>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34F9F"/>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34F9F"/>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4F9F"/>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97044C"/>
    <w:pPr>
      <w:tabs>
        <w:tab w:val="center" w:pos="6379"/>
      </w:tabs>
      <w:spacing w:before="240" w:after="240"/>
      <w:jc w:val="center"/>
    </w:pPr>
    <w:rPr>
      <w:b/>
      <w:sz w:val="32"/>
      <w:szCs w:val="32"/>
    </w:rPr>
  </w:style>
  <w:style w:type="paragraph" w:customStyle="1" w:styleId="Nidungvnbn">
    <w:name w:val="Nội dung văn bản"/>
    <w:basedOn w:val="Normal"/>
    <w:link w:val="NidungvnbnChar"/>
    <w:qFormat/>
    <w:rsid w:val="009B0838"/>
    <w:pPr>
      <w:spacing w:before="240" w:after="24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97044C"/>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9B0838"/>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next w:val="Normal"/>
    <w:link w:val="ChngChar"/>
    <w:rsid w:val="00F17E50"/>
    <w:pPr>
      <w:tabs>
        <w:tab w:val="center" w:pos="6379"/>
      </w:tabs>
      <w:spacing w:line="360" w:lineRule="auto"/>
      <w:outlineLvl w:val="0"/>
    </w:pPr>
    <w:rPr>
      <w:b/>
      <w:sz w:val="32"/>
      <w:szCs w:val="32"/>
    </w:rPr>
  </w:style>
  <w:style w:type="paragraph" w:customStyle="1" w:styleId="Tiumccp1">
    <w:name w:val="Tiểu mục cấp 1"/>
    <w:basedOn w:val="Normal"/>
    <w:link w:val="Tiumccp1Char"/>
    <w:rsid w:val="00F17E50"/>
    <w:pPr>
      <w:tabs>
        <w:tab w:val="center" w:pos="6379"/>
      </w:tabs>
      <w:spacing w:line="360" w:lineRule="auto"/>
      <w:outlineLvl w:val="1"/>
    </w:pPr>
    <w:rPr>
      <w:b/>
      <w:sz w:val="28"/>
      <w:szCs w:val="28"/>
    </w:rPr>
  </w:style>
  <w:style w:type="character" w:customStyle="1" w:styleId="ChngChar">
    <w:name w:val="Chương Char"/>
    <w:basedOn w:val="DefaultParagraphFont"/>
    <w:link w:val="Chng"/>
    <w:rsid w:val="00F17E50"/>
    <w:rPr>
      <w:rFonts w:eastAsia="Times New Roman" w:cs="Times New Roman"/>
      <w:b/>
      <w:sz w:val="32"/>
      <w:szCs w:val="32"/>
    </w:rPr>
  </w:style>
  <w:style w:type="paragraph" w:customStyle="1" w:styleId="Tiumccp2">
    <w:name w:val="Tiểu mục cấp 2"/>
    <w:basedOn w:val="Normal"/>
    <w:link w:val="Tiumccp2Char"/>
    <w:rsid w:val="00371C16"/>
    <w:p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F17E50"/>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371C16"/>
    <w:rPr>
      <w:rFonts w:eastAsia="Times New Roman" w:cs="Times New Roman"/>
      <w:b/>
      <w:i/>
      <w:sz w:val="28"/>
      <w:szCs w:val="26"/>
    </w:rPr>
  </w:style>
  <w:style w:type="character" w:customStyle="1" w:styleId="Heading1Char">
    <w:name w:val="Heading 1 Char"/>
    <w:basedOn w:val="DefaultParagraphFont"/>
    <w:link w:val="Heading1"/>
    <w:uiPriority w:val="9"/>
    <w:rsid w:val="00F92533"/>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1D0E16"/>
    <w:pPr>
      <w:tabs>
        <w:tab w:val="right" w:leader="dot" w:pos="9255"/>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1 Char"/>
    <w:basedOn w:val="DefaultParagraphFont"/>
    <w:link w:val="Heading2"/>
    <w:uiPriority w:val="9"/>
    <w:rsid w:val="006D0CAA"/>
    <w:rPr>
      <w:rFonts w:eastAsiaTheme="majorEastAsia" w:cstheme="majorBidi"/>
      <w:b/>
      <w:bCs/>
      <w:sz w:val="28"/>
      <w:szCs w:val="26"/>
    </w:rPr>
  </w:style>
  <w:style w:type="character" w:customStyle="1" w:styleId="Heading3Char">
    <w:name w:val="Heading 3 Char"/>
    <w:aliases w:val="Tiểu mục 2 Char"/>
    <w:basedOn w:val="DefaultParagraphFont"/>
    <w:link w:val="Heading3"/>
    <w:uiPriority w:val="9"/>
    <w:rsid w:val="006D0CAA"/>
    <w:rPr>
      <w:rFonts w:eastAsiaTheme="majorEastAsia" w:cstheme="majorBidi"/>
      <w:b/>
      <w:bCs/>
      <w:i/>
      <w:sz w:val="28"/>
      <w:szCs w:val="24"/>
    </w:rPr>
  </w:style>
  <w:style w:type="character" w:customStyle="1" w:styleId="Heading4Char">
    <w:name w:val="Heading 4 Char"/>
    <w:aliases w:val="Tiểu mục 3 Char"/>
    <w:basedOn w:val="DefaultParagraphFont"/>
    <w:link w:val="Heading4"/>
    <w:uiPriority w:val="9"/>
    <w:rsid w:val="006D0CAA"/>
    <w:rPr>
      <w:rFonts w:eastAsiaTheme="majorEastAsia" w:cstheme="majorBidi"/>
      <w:b/>
      <w:bCs/>
      <w:iCs/>
      <w:sz w:val="26"/>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05280C"/>
    <w:pPr>
      <w:spacing w:after="200"/>
      <w:jc w:val="center"/>
    </w:pPr>
    <w:rPr>
      <w:bCs/>
      <w:i/>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815B8"/>
    <w:pPr>
      <w:ind w:left="720"/>
      <w:contextualSpacing/>
    </w:pPr>
  </w:style>
  <w:style w:type="character" w:styleId="FollowedHyperlink">
    <w:name w:val="FollowedHyperlink"/>
    <w:basedOn w:val="DefaultParagraphFont"/>
    <w:uiPriority w:val="99"/>
    <w:semiHidden/>
    <w:unhideWhenUsed/>
    <w:rsid w:val="004815B8"/>
    <w:rPr>
      <w:color w:val="800080" w:themeColor="followedHyperlink"/>
      <w:u w:val="single"/>
    </w:rPr>
  </w:style>
  <w:style w:type="character" w:customStyle="1" w:styleId="user-feedbackreason-message">
    <w:name w:val="user-feedback__reason-message"/>
    <w:basedOn w:val="DefaultParagraphFont"/>
    <w:rsid w:val="00573433"/>
  </w:style>
  <w:style w:type="character" w:customStyle="1" w:styleId="ata-controlscomplain-btn">
    <w:name w:val="ata-controls__complain-btn"/>
    <w:basedOn w:val="DefaultParagraphFont"/>
    <w:rsid w:val="00573433"/>
  </w:style>
  <w:style w:type="character" w:styleId="HTMLCode">
    <w:name w:val="HTML Code"/>
    <w:basedOn w:val="DefaultParagraphFont"/>
    <w:uiPriority w:val="99"/>
    <w:semiHidden/>
    <w:unhideWhenUsed/>
    <w:rsid w:val="005D28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D2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D285B"/>
    <w:rPr>
      <w:rFonts w:ascii="Courier New" w:eastAsia="Times New Roman" w:hAnsi="Courier New" w:cs="Courier New"/>
      <w:sz w:val="20"/>
      <w:szCs w:val="20"/>
      <w:lang w:eastAsia="ja-JP"/>
    </w:rPr>
  </w:style>
  <w:style w:type="paragraph" w:styleId="TOCHeading">
    <w:name w:val="TOC Heading"/>
    <w:basedOn w:val="Heading1"/>
    <w:next w:val="Normal"/>
    <w:uiPriority w:val="39"/>
    <w:unhideWhenUsed/>
    <w:qFormat/>
    <w:rsid w:val="00F83692"/>
    <w:pPr>
      <w:spacing w:line="276" w:lineRule="auto"/>
      <w:outlineLvl w:val="9"/>
    </w:pPr>
    <w:rPr>
      <w:lang w:eastAsia="ja-JP"/>
    </w:rPr>
  </w:style>
  <w:style w:type="numbering" w:customStyle="1" w:styleId="Style1">
    <w:name w:val="Style1"/>
    <w:uiPriority w:val="99"/>
    <w:rsid w:val="009D217A"/>
    <w:pPr>
      <w:numPr>
        <w:numId w:val="1"/>
      </w:numPr>
    </w:pPr>
  </w:style>
  <w:style w:type="character" w:customStyle="1" w:styleId="mi">
    <w:name w:val="mi"/>
    <w:basedOn w:val="DefaultParagraphFont"/>
    <w:rsid w:val="00C94859"/>
  </w:style>
  <w:style w:type="character" w:customStyle="1" w:styleId="mo">
    <w:name w:val="mo"/>
    <w:basedOn w:val="DefaultParagraphFont"/>
    <w:rsid w:val="00C94859"/>
  </w:style>
  <w:style w:type="character" w:styleId="PlaceholderText">
    <w:name w:val="Placeholder Text"/>
    <w:basedOn w:val="DefaultParagraphFont"/>
    <w:uiPriority w:val="99"/>
    <w:semiHidden/>
    <w:rsid w:val="007B6151"/>
    <w:rPr>
      <w:color w:val="808080"/>
    </w:rPr>
  </w:style>
  <w:style w:type="numbering" w:customStyle="1" w:styleId="Chuong2">
    <w:name w:val="Chuong2"/>
    <w:uiPriority w:val="99"/>
    <w:rsid w:val="000365CA"/>
    <w:pPr>
      <w:numPr>
        <w:numId w:val="2"/>
      </w:numPr>
    </w:pPr>
  </w:style>
  <w:style w:type="paragraph" w:customStyle="1" w:styleId="TableCaption">
    <w:name w:val="TableCaption"/>
    <w:basedOn w:val="NormalIndent"/>
    <w:qFormat/>
    <w:rsid w:val="002816FB"/>
    <w:pPr>
      <w:widowControl w:val="0"/>
      <w:spacing w:before="120" w:line="360" w:lineRule="auto"/>
      <w:ind w:left="0"/>
      <w:jc w:val="both"/>
    </w:pPr>
    <w:rPr>
      <w:rFonts w:ascii="Tahoma" w:hAnsi="Tahoma" w:cs="Tahoma"/>
      <w:b/>
      <w:bCs/>
      <w:sz w:val="20"/>
      <w:lang w:eastAsia="ar-SA"/>
    </w:rPr>
  </w:style>
  <w:style w:type="paragraph" w:styleId="NormalIndent">
    <w:name w:val="Normal Indent"/>
    <w:basedOn w:val="Normal"/>
    <w:uiPriority w:val="99"/>
    <w:semiHidden/>
    <w:unhideWhenUsed/>
    <w:rsid w:val="002816FB"/>
    <w:pPr>
      <w:ind w:left="720"/>
    </w:pPr>
  </w:style>
  <w:style w:type="paragraph" w:styleId="TOC5">
    <w:name w:val="toc 5"/>
    <w:basedOn w:val="Normal"/>
    <w:next w:val="Normal"/>
    <w:autoRedefine/>
    <w:uiPriority w:val="39"/>
    <w:unhideWhenUsed/>
    <w:rsid w:val="0059751F"/>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59751F"/>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59751F"/>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59751F"/>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59751F"/>
    <w:pPr>
      <w:spacing w:after="100"/>
      <w:ind w:left="1920"/>
    </w:pPr>
    <w:rPr>
      <w:rFonts w:asciiTheme="minorHAnsi" w:eastAsiaTheme="minorEastAsia" w:hAnsiTheme="minorHAnsi" w:cstheme="minorBidi"/>
    </w:rPr>
  </w:style>
  <w:style w:type="character" w:customStyle="1" w:styleId="UnresolvedMention1">
    <w:name w:val="Unresolved Mention1"/>
    <w:basedOn w:val="DefaultParagraphFont"/>
    <w:uiPriority w:val="99"/>
    <w:semiHidden/>
    <w:unhideWhenUsed/>
    <w:rsid w:val="0059751F"/>
    <w:rPr>
      <w:color w:val="605E5C"/>
      <w:shd w:val="clear" w:color="auto" w:fill="E1DFDD"/>
    </w:rPr>
  </w:style>
  <w:style w:type="character" w:customStyle="1" w:styleId="Heading5Char">
    <w:name w:val="Heading 5 Char"/>
    <w:basedOn w:val="DefaultParagraphFont"/>
    <w:link w:val="Heading5"/>
    <w:uiPriority w:val="9"/>
    <w:semiHidden/>
    <w:rsid w:val="00A34F9F"/>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A34F9F"/>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A34F9F"/>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A34F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4F9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961EE"/>
    <w:pPr>
      <w:spacing w:after="0"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6560">
      <w:bodyDiv w:val="1"/>
      <w:marLeft w:val="0"/>
      <w:marRight w:val="0"/>
      <w:marTop w:val="0"/>
      <w:marBottom w:val="0"/>
      <w:divBdr>
        <w:top w:val="none" w:sz="0" w:space="0" w:color="auto"/>
        <w:left w:val="none" w:sz="0" w:space="0" w:color="auto"/>
        <w:bottom w:val="none" w:sz="0" w:space="0" w:color="auto"/>
        <w:right w:val="none" w:sz="0" w:space="0" w:color="auto"/>
      </w:divBdr>
    </w:div>
    <w:div w:id="14968564">
      <w:bodyDiv w:val="1"/>
      <w:marLeft w:val="0"/>
      <w:marRight w:val="0"/>
      <w:marTop w:val="0"/>
      <w:marBottom w:val="0"/>
      <w:divBdr>
        <w:top w:val="none" w:sz="0" w:space="0" w:color="auto"/>
        <w:left w:val="none" w:sz="0" w:space="0" w:color="auto"/>
        <w:bottom w:val="none" w:sz="0" w:space="0" w:color="auto"/>
        <w:right w:val="none" w:sz="0" w:space="0" w:color="auto"/>
      </w:divBdr>
    </w:div>
    <w:div w:id="29503064">
      <w:bodyDiv w:val="1"/>
      <w:marLeft w:val="0"/>
      <w:marRight w:val="0"/>
      <w:marTop w:val="0"/>
      <w:marBottom w:val="0"/>
      <w:divBdr>
        <w:top w:val="none" w:sz="0" w:space="0" w:color="auto"/>
        <w:left w:val="none" w:sz="0" w:space="0" w:color="auto"/>
        <w:bottom w:val="none" w:sz="0" w:space="0" w:color="auto"/>
        <w:right w:val="none" w:sz="0" w:space="0" w:color="auto"/>
      </w:divBdr>
    </w:div>
    <w:div w:id="36660435">
      <w:bodyDiv w:val="1"/>
      <w:marLeft w:val="0"/>
      <w:marRight w:val="0"/>
      <w:marTop w:val="0"/>
      <w:marBottom w:val="0"/>
      <w:divBdr>
        <w:top w:val="none" w:sz="0" w:space="0" w:color="auto"/>
        <w:left w:val="none" w:sz="0" w:space="0" w:color="auto"/>
        <w:bottom w:val="none" w:sz="0" w:space="0" w:color="auto"/>
        <w:right w:val="none" w:sz="0" w:space="0" w:color="auto"/>
      </w:divBdr>
    </w:div>
    <w:div w:id="53048154">
      <w:bodyDiv w:val="1"/>
      <w:marLeft w:val="0"/>
      <w:marRight w:val="0"/>
      <w:marTop w:val="0"/>
      <w:marBottom w:val="0"/>
      <w:divBdr>
        <w:top w:val="none" w:sz="0" w:space="0" w:color="auto"/>
        <w:left w:val="none" w:sz="0" w:space="0" w:color="auto"/>
        <w:bottom w:val="none" w:sz="0" w:space="0" w:color="auto"/>
        <w:right w:val="none" w:sz="0" w:space="0" w:color="auto"/>
      </w:divBdr>
    </w:div>
    <w:div w:id="60105390">
      <w:bodyDiv w:val="1"/>
      <w:marLeft w:val="0"/>
      <w:marRight w:val="0"/>
      <w:marTop w:val="0"/>
      <w:marBottom w:val="0"/>
      <w:divBdr>
        <w:top w:val="none" w:sz="0" w:space="0" w:color="auto"/>
        <w:left w:val="none" w:sz="0" w:space="0" w:color="auto"/>
        <w:bottom w:val="none" w:sz="0" w:space="0" w:color="auto"/>
        <w:right w:val="none" w:sz="0" w:space="0" w:color="auto"/>
      </w:divBdr>
    </w:div>
    <w:div w:id="90442302">
      <w:bodyDiv w:val="1"/>
      <w:marLeft w:val="0"/>
      <w:marRight w:val="0"/>
      <w:marTop w:val="0"/>
      <w:marBottom w:val="0"/>
      <w:divBdr>
        <w:top w:val="none" w:sz="0" w:space="0" w:color="auto"/>
        <w:left w:val="none" w:sz="0" w:space="0" w:color="auto"/>
        <w:bottom w:val="none" w:sz="0" w:space="0" w:color="auto"/>
        <w:right w:val="none" w:sz="0" w:space="0" w:color="auto"/>
      </w:divBdr>
    </w:div>
    <w:div w:id="103576700">
      <w:bodyDiv w:val="1"/>
      <w:marLeft w:val="0"/>
      <w:marRight w:val="0"/>
      <w:marTop w:val="0"/>
      <w:marBottom w:val="0"/>
      <w:divBdr>
        <w:top w:val="none" w:sz="0" w:space="0" w:color="auto"/>
        <w:left w:val="none" w:sz="0" w:space="0" w:color="auto"/>
        <w:bottom w:val="none" w:sz="0" w:space="0" w:color="auto"/>
        <w:right w:val="none" w:sz="0" w:space="0" w:color="auto"/>
      </w:divBdr>
    </w:div>
    <w:div w:id="112604849">
      <w:bodyDiv w:val="1"/>
      <w:marLeft w:val="0"/>
      <w:marRight w:val="0"/>
      <w:marTop w:val="0"/>
      <w:marBottom w:val="0"/>
      <w:divBdr>
        <w:top w:val="none" w:sz="0" w:space="0" w:color="auto"/>
        <w:left w:val="none" w:sz="0" w:space="0" w:color="auto"/>
        <w:bottom w:val="none" w:sz="0" w:space="0" w:color="auto"/>
        <w:right w:val="none" w:sz="0" w:space="0" w:color="auto"/>
      </w:divBdr>
    </w:div>
    <w:div w:id="112722943">
      <w:bodyDiv w:val="1"/>
      <w:marLeft w:val="0"/>
      <w:marRight w:val="0"/>
      <w:marTop w:val="0"/>
      <w:marBottom w:val="0"/>
      <w:divBdr>
        <w:top w:val="none" w:sz="0" w:space="0" w:color="auto"/>
        <w:left w:val="none" w:sz="0" w:space="0" w:color="auto"/>
        <w:bottom w:val="none" w:sz="0" w:space="0" w:color="auto"/>
        <w:right w:val="none" w:sz="0" w:space="0" w:color="auto"/>
      </w:divBdr>
    </w:div>
    <w:div w:id="142309936">
      <w:bodyDiv w:val="1"/>
      <w:marLeft w:val="0"/>
      <w:marRight w:val="0"/>
      <w:marTop w:val="0"/>
      <w:marBottom w:val="0"/>
      <w:divBdr>
        <w:top w:val="none" w:sz="0" w:space="0" w:color="auto"/>
        <w:left w:val="none" w:sz="0" w:space="0" w:color="auto"/>
        <w:bottom w:val="none" w:sz="0" w:space="0" w:color="auto"/>
        <w:right w:val="none" w:sz="0" w:space="0" w:color="auto"/>
      </w:divBdr>
    </w:div>
    <w:div w:id="206839802">
      <w:bodyDiv w:val="1"/>
      <w:marLeft w:val="0"/>
      <w:marRight w:val="0"/>
      <w:marTop w:val="0"/>
      <w:marBottom w:val="0"/>
      <w:divBdr>
        <w:top w:val="none" w:sz="0" w:space="0" w:color="auto"/>
        <w:left w:val="none" w:sz="0" w:space="0" w:color="auto"/>
        <w:bottom w:val="none" w:sz="0" w:space="0" w:color="auto"/>
        <w:right w:val="none" w:sz="0" w:space="0" w:color="auto"/>
      </w:divBdr>
    </w:div>
    <w:div w:id="212348072">
      <w:bodyDiv w:val="1"/>
      <w:marLeft w:val="0"/>
      <w:marRight w:val="0"/>
      <w:marTop w:val="0"/>
      <w:marBottom w:val="0"/>
      <w:divBdr>
        <w:top w:val="none" w:sz="0" w:space="0" w:color="auto"/>
        <w:left w:val="none" w:sz="0" w:space="0" w:color="auto"/>
        <w:bottom w:val="none" w:sz="0" w:space="0" w:color="auto"/>
        <w:right w:val="none" w:sz="0" w:space="0" w:color="auto"/>
      </w:divBdr>
    </w:div>
    <w:div w:id="217596937">
      <w:bodyDiv w:val="1"/>
      <w:marLeft w:val="0"/>
      <w:marRight w:val="0"/>
      <w:marTop w:val="0"/>
      <w:marBottom w:val="0"/>
      <w:divBdr>
        <w:top w:val="none" w:sz="0" w:space="0" w:color="auto"/>
        <w:left w:val="none" w:sz="0" w:space="0" w:color="auto"/>
        <w:bottom w:val="none" w:sz="0" w:space="0" w:color="auto"/>
        <w:right w:val="none" w:sz="0" w:space="0" w:color="auto"/>
      </w:divBdr>
    </w:div>
    <w:div w:id="235484234">
      <w:bodyDiv w:val="1"/>
      <w:marLeft w:val="0"/>
      <w:marRight w:val="0"/>
      <w:marTop w:val="0"/>
      <w:marBottom w:val="0"/>
      <w:divBdr>
        <w:top w:val="none" w:sz="0" w:space="0" w:color="auto"/>
        <w:left w:val="none" w:sz="0" w:space="0" w:color="auto"/>
        <w:bottom w:val="none" w:sz="0" w:space="0" w:color="auto"/>
        <w:right w:val="none" w:sz="0" w:space="0" w:color="auto"/>
      </w:divBdr>
    </w:div>
    <w:div w:id="245848277">
      <w:bodyDiv w:val="1"/>
      <w:marLeft w:val="0"/>
      <w:marRight w:val="0"/>
      <w:marTop w:val="0"/>
      <w:marBottom w:val="0"/>
      <w:divBdr>
        <w:top w:val="none" w:sz="0" w:space="0" w:color="auto"/>
        <w:left w:val="none" w:sz="0" w:space="0" w:color="auto"/>
        <w:bottom w:val="none" w:sz="0" w:space="0" w:color="auto"/>
        <w:right w:val="none" w:sz="0" w:space="0" w:color="auto"/>
      </w:divBdr>
    </w:div>
    <w:div w:id="257255548">
      <w:bodyDiv w:val="1"/>
      <w:marLeft w:val="0"/>
      <w:marRight w:val="0"/>
      <w:marTop w:val="0"/>
      <w:marBottom w:val="0"/>
      <w:divBdr>
        <w:top w:val="none" w:sz="0" w:space="0" w:color="auto"/>
        <w:left w:val="none" w:sz="0" w:space="0" w:color="auto"/>
        <w:bottom w:val="none" w:sz="0" w:space="0" w:color="auto"/>
        <w:right w:val="none" w:sz="0" w:space="0" w:color="auto"/>
      </w:divBdr>
    </w:div>
    <w:div w:id="257837629">
      <w:bodyDiv w:val="1"/>
      <w:marLeft w:val="0"/>
      <w:marRight w:val="0"/>
      <w:marTop w:val="0"/>
      <w:marBottom w:val="0"/>
      <w:divBdr>
        <w:top w:val="none" w:sz="0" w:space="0" w:color="auto"/>
        <w:left w:val="none" w:sz="0" w:space="0" w:color="auto"/>
        <w:bottom w:val="none" w:sz="0" w:space="0" w:color="auto"/>
        <w:right w:val="none" w:sz="0" w:space="0" w:color="auto"/>
      </w:divBdr>
    </w:div>
    <w:div w:id="278343470">
      <w:bodyDiv w:val="1"/>
      <w:marLeft w:val="0"/>
      <w:marRight w:val="0"/>
      <w:marTop w:val="0"/>
      <w:marBottom w:val="0"/>
      <w:divBdr>
        <w:top w:val="none" w:sz="0" w:space="0" w:color="auto"/>
        <w:left w:val="none" w:sz="0" w:space="0" w:color="auto"/>
        <w:bottom w:val="none" w:sz="0" w:space="0" w:color="auto"/>
        <w:right w:val="none" w:sz="0" w:space="0" w:color="auto"/>
      </w:divBdr>
    </w:div>
    <w:div w:id="328214498">
      <w:bodyDiv w:val="1"/>
      <w:marLeft w:val="0"/>
      <w:marRight w:val="0"/>
      <w:marTop w:val="0"/>
      <w:marBottom w:val="0"/>
      <w:divBdr>
        <w:top w:val="none" w:sz="0" w:space="0" w:color="auto"/>
        <w:left w:val="none" w:sz="0" w:space="0" w:color="auto"/>
        <w:bottom w:val="none" w:sz="0" w:space="0" w:color="auto"/>
        <w:right w:val="none" w:sz="0" w:space="0" w:color="auto"/>
      </w:divBdr>
    </w:div>
    <w:div w:id="377896308">
      <w:bodyDiv w:val="1"/>
      <w:marLeft w:val="0"/>
      <w:marRight w:val="0"/>
      <w:marTop w:val="0"/>
      <w:marBottom w:val="0"/>
      <w:divBdr>
        <w:top w:val="none" w:sz="0" w:space="0" w:color="auto"/>
        <w:left w:val="none" w:sz="0" w:space="0" w:color="auto"/>
        <w:bottom w:val="none" w:sz="0" w:space="0" w:color="auto"/>
        <w:right w:val="none" w:sz="0" w:space="0" w:color="auto"/>
      </w:divBdr>
    </w:div>
    <w:div w:id="379478061">
      <w:bodyDiv w:val="1"/>
      <w:marLeft w:val="0"/>
      <w:marRight w:val="0"/>
      <w:marTop w:val="0"/>
      <w:marBottom w:val="0"/>
      <w:divBdr>
        <w:top w:val="none" w:sz="0" w:space="0" w:color="auto"/>
        <w:left w:val="none" w:sz="0" w:space="0" w:color="auto"/>
        <w:bottom w:val="none" w:sz="0" w:space="0" w:color="auto"/>
        <w:right w:val="none" w:sz="0" w:space="0" w:color="auto"/>
      </w:divBdr>
    </w:div>
    <w:div w:id="414714848">
      <w:bodyDiv w:val="1"/>
      <w:marLeft w:val="0"/>
      <w:marRight w:val="0"/>
      <w:marTop w:val="0"/>
      <w:marBottom w:val="0"/>
      <w:divBdr>
        <w:top w:val="none" w:sz="0" w:space="0" w:color="auto"/>
        <w:left w:val="none" w:sz="0" w:space="0" w:color="auto"/>
        <w:bottom w:val="none" w:sz="0" w:space="0" w:color="auto"/>
        <w:right w:val="none" w:sz="0" w:space="0" w:color="auto"/>
      </w:divBdr>
    </w:div>
    <w:div w:id="446050500">
      <w:bodyDiv w:val="1"/>
      <w:marLeft w:val="0"/>
      <w:marRight w:val="0"/>
      <w:marTop w:val="0"/>
      <w:marBottom w:val="0"/>
      <w:divBdr>
        <w:top w:val="none" w:sz="0" w:space="0" w:color="auto"/>
        <w:left w:val="none" w:sz="0" w:space="0" w:color="auto"/>
        <w:bottom w:val="none" w:sz="0" w:space="0" w:color="auto"/>
        <w:right w:val="none" w:sz="0" w:space="0" w:color="auto"/>
      </w:divBdr>
    </w:div>
    <w:div w:id="452945929">
      <w:bodyDiv w:val="1"/>
      <w:marLeft w:val="0"/>
      <w:marRight w:val="0"/>
      <w:marTop w:val="0"/>
      <w:marBottom w:val="0"/>
      <w:divBdr>
        <w:top w:val="none" w:sz="0" w:space="0" w:color="auto"/>
        <w:left w:val="none" w:sz="0" w:space="0" w:color="auto"/>
        <w:bottom w:val="none" w:sz="0" w:space="0" w:color="auto"/>
        <w:right w:val="none" w:sz="0" w:space="0" w:color="auto"/>
      </w:divBdr>
      <w:divsChild>
        <w:div w:id="1815172713">
          <w:marLeft w:val="0"/>
          <w:marRight w:val="0"/>
          <w:marTop w:val="0"/>
          <w:marBottom w:val="0"/>
          <w:divBdr>
            <w:top w:val="none" w:sz="0" w:space="0" w:color="auto"/>
            <w:left w:val="none" w:sz="0" w:space="0" w:color="auto"/>
            <w:bottom w:val="none" w:sz="0" w:space="0" w:color="auto"/>
            <w:right w:val="none" w:sz="0" w:space="0" w:color="auto"/>
          </w:divBdr>
          <w:divsChild>
            <w:div w:id="1414006063">
              <w:marLeft w:val="0"/>
              <w:marRight w:val="0"/>
              <w:marTop w:val="0"/>
              <w:marBottom w:val="0"/>
              <w:divBdr>
                <w:top w:val="none" w:sz="0" w:space="0" w:color="auto"/>
                <w:left w:val="none" w:sz="0" w:space="0" w:color="auto"/>
                <w:bottom w:val="none" w:sz="0" w:space="0" w:color="auto"/>
                <w:right w:val="none" w:sz="0" w:space="0" w:color="auto"/>
              </w:divBdr>
            </w:div>
            <w:div w:id="1819150426">
              <w:marLeft w:val="0"/>
              <w:marRight w:val="0"/>
              <w:marTop w:val="0"/>
              <w:marBottom w:val="0"/>
              <w:divBdr>
                <w:top w:val="none" w:sz="0" w:space="0" w:color="auto"/>
                <w:left w:val="none" w:sz="0" w:space="0" w:color="auto"/>
                <w:bottom w:val="none" w:sz="0" w:space="0" w:color="auto"/>
                <w:right w:val="none" w:sz="0" w:space="0" w:color="auto"/>
              </w:divBdr>
            </w:div>
            <w:div w:id="2135562677">
              <w:marLeft w:val="0"/>
              <w:marRight w:val="0"/>
              <w:marTop w:val="0"/>
              <w:marBottom w:val="0"/>
              <w:divBdr>
                <w:top w:val="none" w:sz="0" w:space="0" w:color="auto"/>
                <w:left w:val="none" w:sz="0" w:space="0" w:color="auto"/>
                <w:bottom w:val="none" w:sz="0" w:space="0" w:color="auto"/>
                <w:right w:val="none" w:sz="0" w:space="0" w:color="auto"/>
              </w:divBdr>
            </w:div>
            <w:div w:id="1313215053">
              <w:marLeft w:val="0"/>
              <w:marRight w:val="0"/>
              <w:marTop w:val="0"/>
              <w:marBottom w:val="0"/>
              <w:divBdr>
                <w:top w:val="none" w:sz="0" w:space="0" w:color="auto"/>
                <w:left w:val="none" w:sz="0" w:space="0" w:color="auto"/>
                <w:bottom w:val="none" w:sz="0" w:space="0" w:color="auto"/>
                <w:right w:val="none" w:sz="0" w:space="0" w:color="auto"/>
              </w:divBdr>
            </w:div>
            <w:div w:id="526020724">
              <w:marLeft w:val="0"/>
              <w:marRight w:val="0"/>
              <w:marTop w:val="0"/>
              <w:marBottom w:val="0"/>
              <w:divBdr>
                <w:top w:val="none" w:sz="0" w:space="0" w:color="auto"/>
                <w:left w:val="none" w:sz="0" w:space="0" w:color="auto"/>
                <w:bottom w:val="none" w:sz="0" w:space="0" w:color="auto"/>
                <w:right w:val="none" w:sz="0" w:space="0" w:color="auto"/>
              </w:divBdr>
            </w:div>
            <w:div w:id="8093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989">
      <w:bodyDiv w:val="1"/>
      <w:marLeft w:val="0"/>
      <w:marRight w:val="0"/>
      <w:marTop w:val="0"/>
      <w:marBottom w:val="0"/>
      <w:divBdr>
        <w:top w:val="none" w:sz="0" w:space="0" w:color="auto"/>
        <w:left w:val="none" w:sz="0" w:space="0" w:color="auto"/>
        <w:bottom w:val="none" w:sz="0" w:space="0" w:color="auto"/>
        <w:right w:val="none" w:sz="0" w:space="0" w:color="auto"/>
      </w:divBdr>
    </w:div>
    <w:div w:id="499849630">
      <w:bodyDiv w:val="1"/>
      <w:marLeft w:val="0"/>
      <w:marRight w:val="0"/>
      <w:marTop w:val="0"/>
      <w:marBottom w:val="0"/>
      <w:divBdr>
        <w:top w:val="none" w:sz="0" w:space="0" w:color="auto"/>
        <w:left w:val="none" w:sz="0" w:space="0" w:color="auto"/>
        <w:bottom w:val="none" w:sz="0" w:space="0" w:color="auto"/>
        <w:right w:val="none" w:sz="0" w:space="0" w:color="auto"/>
      </w:divBdr>
    </w:div>
    <w:div w:id="515267898">
      <w:bodyDiv w:val="1"/>
      <w:marLeft w:val="0"/>
      <w:marRight w:val="0"/>
      <w:marTop w:val="0"/>
      <w:marBottom w:val="0"/>
      <w:divBdr>
        <w:top w:val="none" w:sz="0" w:space="0" w:color="auto"/>
        <w:left w:val="none" w:sz="0" w:space="0" w:color="auto"/>
        <w:bottom w:val="none" w:sz="0" w:space="0" w:color="auto"/>
        <w:right w:val="none" w:sz="0" w:space="0" w:color="auto"/>
      </w:divBdr>
      <w:divsChild>
        <w:div w:id="1268661687">
          <w:marLeft w:val="0"/>
          <w:marRight w:val="0"/>
          <w:marTop w:val="0"/>
          <w:marBottom w:val="0"/>
          <w:divBdr>
            <w:top w:val="none" w:sz="0" w:space="0" w:color="auto"/>
            <w:left w:val="none" w:sz="0" w:space="0" w:color="auto"/>
            <w:bottom w:val="none" w:sz="0" w:space="0" w:color="auto"/>
            <w:right w:val="none" w:sz="0" w:space="0" w:color="auto"/>
          </w:divBdr>
          <w:divsChild>
            <w:div w:id="757991362">
              <w:marLeft w:val="0"/>
              <w:marRight w:val="0"/>
              <w:marTop w:val="0"/>
              <w:marBottom w:val="0"/>
              <w:divBdr>
                <w:top w:val="none" w:sz="0" w:space="0" w:color="auto"/>
                <w:left w:val="none" w:sz="0" w:space="0" w:color="auto"/>
                <w:bottom w:val="none" w:sz="0" w:space="0" w:color="auto"/>
                <w:right w:val="none" w:sz="0" w:space="0" w:color="auto"/>
              </w:divBdr>
            </w:div>
            <w:div w:id="365643888">
              <w:marLeft w:val="0"/>
              <w:marRight w:val="0"/>
              <w:marTop w:val="0"/>
              <w:marBottom w:val="0"/>
              <w:divBdr>
                <w:top w:val="none" w:sz="0" w:space="0" w:color="auto"/>
                <w:left w:val="none" w:sz="0" w:space="0" w:color="auto"/>
                <w:bottom w:val="none" w:sz="0" w:space="0" w:color="auto"/>
                <w:right w:val="none" w:sz="0" w:space="0" w:color="auto"/>
              </w:divBdr>
            </w:div>
            <w:div w:id="161354710">
              <w:marLeft w:val="0"/>
              <w:marRight w:val="0"/>
              <w:marTop w:val="0"/>
              <w:marBottom w:val="0"/>
              <w:divBdr>
                <w:top w:val="none" w:sz="0" w:space="0" w:color="auto"/>
                <w:left w:val="none" w:sz="0" w:space="0" w:color="auto"/>
                <w:bottom w:val="none" w:sz="0" w:space="0" w:color="auto"/>
                <w:right w:val="none" w:sz="0" w:space="0" w:color="auto"/>
              </w:divBdr>
            </w:div>
            <w:div w:id="36702093">
              <w:marLeft w:val="0"/>
              <w:marRight w:val="0"/>
              <w:marTop w:val="0"/>
              <w:marBottom w:val="0"/>
              <w:divBdr>
                <w:top w:val="none" w:sz="0" w:space="0" w:color="auto"/>
                <w:left w:val="none" w:sz="0" w:space="0" w:color="auto"/>
                <w:bottom w:val="none" w:sz="0" w:space="0" w:color="auto"/>
                <w:right w:val="none" w:sz="0" w:space="0" w:color="auto"/>
              </w:divBdr>
            </w:div>
            <w:div w:id="7941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9068">
      <w:bodyDiv w:val="1"/>
      <w:marLeft w:val="0"/>
      <w:marRight w:val="0"/>
      <w:marTop w:val="0"/>
      <w:marBottom w:val="0"/>
      <w:divBdr>
        <w:top w:val="none" w:sz="0" w:space="0" w:color="auto"/>
        <w:left w:val="none" w:sz="0" w:space="0" w:color="auto"/>
        <w:bottom w:val="none" w:sz="0" w:space="0" w:color="auto"/>
        <w:right w:val="none" w:sz="0" w:space="0" w:color="auto"/>
      </w:divBdr>
    </w:div>
    <w:div w:id="536548184">
      <w:bodyDiv w:val="1"/>
      <w:marLeft w:val="0"/>
      <w:marRight w:val="0"/>
      <w:marTop w:val="0"/>
      <w:marBottom w:val="0"/>
      <w:divBdr>
        <w:top w:val="none" w:sz="0" w:space="0" w:color="auto"/>
        <w:left w:val="none" w:sz="0" w:space="0" w:color="auto"/>
        <w:bottom w:val="none" w:sz="0" w:space="0" w:color="auto"/>
        <w:right w:val="none" w:sz="0" w:space="0" w:color="auto"/>
      </w:divBdr>
    </w:div>
    <w:div w:id="551501801">
      <w:bodyDiv w:val="1"/>
      <w:marLeft w:val="0"/>
      <w:marRight w:val="0"/>
      <w:marTop w:val="0"/>
      <w:marBottom w:val="0"/>
      <w:divBdr>
        <w:top w:val="none" w:sz="0" w:space="0" w:color="auto"/>
        <w:left w:val="none" w:sz="0" w:space="0" w:color="auto"/>
        <w:bottom w:val="none" w:sz="0" w:space="0" w:color="auto"/>
        <w:right w:val="none" w:sz="0" w:space="0" w:color="auto"/>
      </w:divBdr>
      <w:divsChild>
        <w:div w:id="36786229">
          <w:marLeft w:val="0"/>
          <w:marRight w:val="0"/>
          <w:marTop w:val="0"/>
          <w:marBottom w:val="0"/>
          <w:divBdr>
            <w:top w:val="none" w:sz="0" w:space="0" w:color="auto"/>
            <w:left w:val="none" w:sz="0" w:space="0" w:color="auto"/>
            <w:bottom w:val="none" w:sz="0" w:space="0" w:color="auto"/>
            <w:right w:val="none" w:sz="0" w:space="0" w:color="auto"/>
          </w:divBdr>
          <w:divsChild>
            <w:div w:id="1882553877">
              <w:marLeft w:val="0"/>
              <w:marRight w:val="0"/>
              <w:marTop w:val="0"/>
              <w:marBottom w:val="0"/>
              <w:divBdr>
                <w:top w:val="none" w:sz="0" w:space="0" w:color="auto"/>
                <w:left w:val="none" w:sz="0" w:space="0" w:color="auto"/>
                <w:bottom w:val="none" w:sz="0" w:space="0" w:color="auto"/>
                <w:right w:val="none" w:sz="0" w:space="0" w:color="auto"/>
              </w:divBdr>
            </w:div>
            <w:div w:id="551617052">
              <w:marLeft w:val="0"/>
              <w:marRight w:val="0"/>
              <w:marTop w:val="0"/>
              <w:marBottom w:val="0"/>
              <w:divBdr>
                <w:top w:val="none" w:sz="0" w:space="0" w:color="auto"/>
                <w:left w:val="none" w:sz="0" w:space="0" w:color="auto"/>
                <w:bottom w:val="none" w:sz="0" w:space="0" w:color="auto"/>
                <w:right w:val="none" w:sz="0" w:space="0" w:color="auto"/>
              </w:divBdr>
            </w:div>
            <w:div w:id="1736589812">
              <w:marLeft w:val="0"/>
              <w:marRight w:val="0"/>
              <w:marTop w:val="0"/>
              <w:marBottom w:val="0"/>
              <w:divBdr>
                <w:top w:val="none" w:sz="0" w:space="0" w:color="auto"/>
                <w:left w:val="none" w:sz="0" w:space="0" w:color="auto"/>
                <w:bottom w:val="none" w:sz="0" w:space="0" w:color="auto"/>
                <w:right w:val="none" w:sz="0" w:space="0" w:color="auto"/>
              </w:divBdr>
            </w:div>
            <w:div w:id="1016226482">
              <w:marLeft w:val="0"/>
              <w:marRight w:val="0"/>
              <w:marTop w:val="0"/>
              <w:marBottom w:val="0"/>
              <w:divBdr>
                <w:top w:val="none" w:sz="0" w:space="0" w:color="auto"/>
                <w:left w:val="none" w:sz="0" w:space="0" w:color="auto"/>
                <w:bottom w:val="none" w:sz="0" w:space="0" w:color="auto"/>
                <w:right w:val="none" w:sz="0" w:space="0" w:color="auto"/>
              </w:divBdr>
            </w:div>
            <w:div w:id="1754738933">
              <w:marLeft w:val="0"/>
              <w:marRight w:val="0"/>
              <w:marTop w:val="0"/>
              <w:marBottom w:val="0"/>
              <w:divBdr>
                <w:top w:val="none" w:sz="0" w:space="0" w:color="auto"/>
                <w:left w:val="none" w:sz="0" w:space="0" w:color="auto"/>
                <w:bottom w:val="none" w:sz="0" w:space="0" w:color="auto"/>
                <w:right w:val="none" w:sz="0" w:space="0" w:color="auto"/>
              </w:divBdr>
            </w:div>
            <w:div w:id="840658842">
              <w:marLeft w:val="0"/>
              <w:marRight w:val="0"/>
              <w:marTop w:val="0"/>
              <w:marBottom w:val="0"/>
              <w:divBdr>
                <w:top w:val="none" w:sz="0" w:space="0" w:color="auto"/>
                <w:left w:val="none" w:sz="0" w:space="0" w:color="auto"/>
                <w:bottom w:val="none" w:sz="0" w:space="0" w:color="auto"/>
                <w:right w:val="none" w:sz="0" w:space="0" w:color="auto"/>
              </w:divBdr>
            </w:div>
            <w:div w:id="13307599">
              <w:marLeft w:val="0"/>
              <w:marRight w:val="0"/>
              <w:marTop w:val="0"/>
              <w:marBottom w:val="0"/>
              <w:divBdr>
                <w:top w:val="none" w:sz="0" w:space="0" w:color="auto"/>
                <w:left w:val="none" w:sz="0" w:space="0" w:color="auto"/>
                <w:bottom w:val="none" w:sz="0" w:space="0" w:color="auto"/>
                <w:right w:val="none" w:sz="0" w:space="0" w:color="auto"/>
              </w:divBdr>
            </w:div>
            <w:div w:id="980427305">
              <w:marLeft w:val="0"/>
              <w:marRight w:val="0"/>
              <w:marTop w:val="0"/>
              <w:marBottom w:val="0"/>
              <w:divBdr>
                <w:top w:val="none" w:sz="0" w:space="0" w:color="auto"/>
                <w:left w:val="none" w:sz="0" w:space="0" w:color="auto"/>
                <w:bottom w:val="none" w:sz="0" w:space="0" w:color="auto"/>
                <w:right w:val="none" w:sz="0" w:space="0" w:color="auto"/>
              </w:divBdr>
            </w:div>
            <w:div w:id="285474949">
              <w:marLeft w:val="0"/>
              <w:marRight w:val="0"/>
              <w:marTop w:val="0"/>
              <w:marBottom w:val="0"/>
              <w:divBdr>
                <w:top w:val="none" w:sz="0" w:space="0" w:color="auto"/>
                <w:left w:val="none" w:sz="0" w:space="0" w:color="auto"/>
                <w:bottom w:val="none" w:sz="0" w:space="0" w:color="auto"/>
                <w:right w:val="none" w:sz="0" w:space="0" w:color="auto"/>
              </w:divBdr>
            </w:div>
            <w:div w:id="1962035976">
              <w:marLeft w:val="0"/>
              <w:marRight w:val="0"/>
              <w:marTop w:val="0"/>
              <w:marBottom w:val="0"/>
              <w:divBdr>
                <w:top w:val="none" w:sz="0" w:space="0" w:color="auto"/>
                <w:left w:val="none" w:sz="0" w:space="0" w:color="auto"/>
                <w:bottom w:val="none" w:sz="0" w:space="0" w:color="auto"/>
                <w:right w:val="none" w:sz="0" w:space="0" w:color="auto"/>
              </w:divBdr>
            </w:div>
            <w:div w:id="377631881">
              <w:marLeft w:val="0"/>
              <w:marRight w:val="0"/>
              <w:marTop w:val="0"/>
              <w:marBottom w:val="0"/>
              <w:divBdr>
                <w:top w:val="none" w:sz="0" w:space="0" w:color="auto"/>
                <w:left w:val="none" w:sz="0" w:space="0" w:color="auto"/>
                <w:bottom w:val="none" w:sz="0" w:space="0" w:color="auto"/>
                <w:right w:val="none" w:sz="0" w:space="0" w:color="auto"/>
              </w:divBdr>
            </w:div>
            <w:div w:id="19792399">
              <w:marLeft w:val="0"/>
              <w:marRight w:val="0"/>
              <w:marTop w:val="0"/>
              <w:marBottom w:val="0"/>
              <w:divBdr>
                <w:top w:val="none" w:sz="0" w:space="0" w:color="auto"/>
                <w:left w:val="none" w:sz="0" w:space="0" w:color="auto"/>
                <w:bottom w:val="none" w:sz="0" w:space="0" w:color="auto"/>
                <w:right w:val="none" w:sz="0" w:space="0" w:color="auto"/>
              </w:divBdr>
            </w:div>
            <w:div w:id="197277979">
              <w:marLeft w:val="0"/>
              <w:marRight w:val="0"/>
              <w:marTop w:val="0"/>
              <w:marBottom w:val="0"/>
              <w:divBdr>
                <w:top w:val="none" w:sz="0" w:space="0" w:color="auto"/>
                <w:left w:val="none" w:sz="0" w:space="0" w:color="auto"/>
                <w:bottom w:val="none" w:sz="0" w:space="0" w:color="auto"/>
                <w:right w:val="none" w:sz="0" w:space="0" w:color="auto"/>
              </w:divBdr>
            </w:div>
            <w:div w:id="1617977961">
              <w:marLeft w:val="0"/>
              <w:marRight w:val="0"/>
              <w:marTop w:val="0"/>
              <w:marBottom w:val="0"/>
              <w:divBdr>
                <w:top w:val="none" w:sz="0" w:space="0" w:color="auto"/>
                <w:left w:val="none" w:sz="0" w:space="0" w:color="auto"/>
                <w:bottom w:val="none" w:sz="0" w:space="0" w:color="auto"/>
                <w:right w:val="none" w:sz="0" w:space="0" w:color="auto"/>
              </w:divBdr>
            </w:div>
            <w:div w:id="2004116961">
              <w:marLeft w:val="0"/>
              <w:marRight w:val="0"/>
              <w:marTop w:val="0"/>
              <w:marBottom w:val="0"/>
              <w:divBdr>
                <w:top w:val="none" w:sz="0" w:space="0" w:color="auto"/>
                <w:left w:val="none" w:sz="0" w:space="0" w:color="auto"/>
                <w:bottom w:val="none" w:sz="0" w:space="0" w:color="auto"/>
                <w:right w:val="none" w:sz="0" w:space="0" w:color="auto"/>
              </w:divBdr>
            </w:div>
            <w:div w:id="718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220">
      <w:bodyDiv w:val="1"/>
      <w:marLeft w:val="0"/>
      <w:marRight w:val="0"/>
      <w:marTop w:val="0"/>
      <w:marBottom w:val="0"/>
      <w:divBdr>
        <w:top w:val="none" w:sz="0" w:space="0" w:color="auto"/>
        <w:left w:val="none" w:sz="0" w:space="0" w:color="auto"/>
        <w:bottom w:val="none" w:sz="0" w:space="0" w:color="auto"/>
        <w:right w:val="none" w:sz="0" w:space="0" w:color="auto"/>
      </w:divBdr>
    </w:div>
    <w:div w:id="562837546">
      <w:bodyDiv w:val="1"/>
      <w:marLeft w:val="0"/>
      <w:marRight w:val="0"/>
      <w:marTop w:val="0"/>
      <w:marBottom w:val="0"/>
      <w:divBdr>
        <w:top w:val="none" w:sz="0" w:space="0" w:color="auto"/>
        <w:left w:val="none" w:sz="0" w:space="0" w:color="auto"/>
        <w:bottom w:val="none" w:sz="0" w:space="0" w:color="auto"/>
        <w:right w:val="none" w:sz="0" w:space="0" w:color="auto"/>
      </w:divBdr>
    </w:div>
    <w:div w:id="564268714">
      <w:bodyDiv w:val="1"/>
      <w:marLeft w:val="0"/>
      <w:marRight w:val="0"/>
      <w:marTop w:val="0"/>
      <w:marBottom w:val="0"/>
      <w:divBdr>
        <w:top w:val="none" w:sz="0" w:space="0" w:color="auto"/>
        <w:left w:val="none" w:sz="0" w:space="0" w:color="auto"/>
        <w:bottom w:val="none" w:sz="0" w:space="0" w:color="auto"/>
        <w:right w:val="none" w:sz="0" w:space="0" w:color="auto"/>
      </w:divBdr>
    </w:div>
    <w:div w:id="577058099">
      <w:bodyDiv w:val="1"/>
      <w:marLeft w:val="0"/>
      <w:marRight w:val="0"/>
      <w:marTop w:val="0"/>
      <w:marBottom w:val="0"/>
      <w:divBdr>
        <w:top w:val="none" w:sz="0" w:space="0" w:color="auto"/>
        <w:left w:val="none" w:sz="0" w:space="0" w:color="auto"/>
        <w:bottom w:val="none" w:sz="0" w:space="0" w:color="auto"/>
        <w:right w:val="none" w:sz="0" w:space="0" w:color="auto"/>
      </w:divBdr>
      <w:divsChild>
        <w:div w:id="1078409057">
          <w:marLeft w:val="0"/>
          <w:marRight w:val="0"/>
          <w:marTop w:val="0"/>
          <w:marBottom w:val="0"/>
          <w:divBdr>
            <w:top w:val="none" w:sz="0" w:space="0" w:color="auto"/>
            <w:left w:val="none" w:sz="0" w:space="0" w:color="auto"/>
            <w:bottom w:val="none" w:sz="0" w:space="0" w:color="auto"/>
            <w:right w:val="none" w:sz="0" w:space="0" w:color="auto"/>
          </w:divBdr>
          <w:divsChild>
            <w:div w:id="6576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1865">
      <w:bodyDiv w:val="1"/>
      <w:marLeft w:val="0"/>
      <w:marRight w:val="0"/>
      <w:marTop w:val="0"/>
      <w:marBottom w:val="0"/>
      <w:divBdr>
        <w:top w:val="none" w:sz="0" w:space="0" w:color="auto"/>
        <w:left w:val="none" w:sz="0" w:space="0" w:color="auto"/>
        <w:bottom w:val="none" w:sz="0" w:space="0" w:color="auto"/>
        <w:right w:val="none" w:sz="0" w:space="0" w:color="auto"/>
      </w:divBdr>
    </w:div>
    <w:div w:id="624508428">
      <w:bodyDiv w:val="1"/>
      <w:marLeft w:val="0"/>
      <w:marRight w:val="0"/>
      <w:marTop w:val="0"/>
      <w:marBottom w:val="0"/>
      <w:divBdr>
        <w:top w:val="none" w:sz="0" w:space="0" w:color="auto"/>
        <w:left w:val="none" w:sz="0" w:space="0" w:color="auto"/>
        <w:bottom w:val="none" w:sz="0" w:space="0" w:color="auto"/>
        <w:right w:val="none" w:sz="0" w:space="0" w:color="auto"/>
      </w:divBdr>
    </w:div>
    <w:div w:id="633406834">
      <w:bodyDiv w:val="1"/>
      <w:marLeft w:val="0"/>
      <w:marRight w:val="0"/>
      <w:marTop w:val="0"/>
      <w:marBottom w:val="0"/>
      <w:divBdr>
        <w:top w:val="none" w:sz="0" w:space="0" w:color="auto"/>
        <w:left w:val="none" w:sz="0" w:space="0" w:color="auto"/>
        <w:bottom w:val="none" w:sz="0" w:space="0" w:color="auto"/>
        <w:right w:val="none" w:sz="0" w:space="0" w:color="auto"/>
      </w:divBdr>
    </w:div>
    <w:div w:id="639193038">
      <w:bodyDiv w:val="1"/>
      <w:marLeft w:val="0"/>
      <w:marRight w:val="0"/>
      <w:marTop w:val="0"/>
      <w:marBottom w:val="0"/>
      <w:divBdr>
        <w:top w:val="none" w:sz="0" w:space="0" w:color="auto"/>
        <w:left w:val="none" w:sz="0" w:space="0" w:color="auto"/>
        <w:bottom w:val="none" w:sz="0" w:space="0" w:color="auto"/>
        <w:right w:val="none" w:sz="0" w:space="0" w:color="auto"/>
      </w:divBdr>
    </w:div>
    <w:div w:id="647511037">
      <w:bodyDiv w:val="1"/>
      <w:marLeft w:val="0"/>
      <w:marRight w:val="0"/>
      <w:marTop w:val="0"/>
      <w:marBottom w:val="0"/>
      <w:divBdr>
        <w:top w:val="none" w:sz="0" w:space="0" w:color="auto"/>
        <w:left w:val="none" w:sz="0" w:space="0" w:color="auto"/>
        <w:bottom w:val="none" w:sz="0" w:space="0" w:color="auto"/>
        <w:right w:val="none" w:sz="0" w:space="0" w:color="auto"/>
      </w:divBdr>
    </w:div>
    <w:div w:id="655375225">
      <w:bodyDiv w:val="1"/>
      <w:marLeft w:val="0"/>
      <w:marRight w:val="0"/>
      <w:marTop w:val="0"/>
      <w:marBottom w:val="0"/>
      <w:divBdr>
        <w:top w:val="none" w:sz="0" w:space="0" w:color="auto"/>
        <w:left w:val="none" w:sz="0" w:space="0" w:color="auto"/>
        <w:bottom w:val="none" w:sz="0" w:space="0" w:color="auto"/>
        <w:right w:val="none" w:sz="0" w:space="0" w:color="auto"/>
      </w:divBdr>
    </w:div>
    <w:div w:id="665137456">
      <w:bodyDiv w:val="1"/>
      <w:marLeft w:val="0"/>
      <w:marRight w:val="0"/>
      <w:marTop w:val="0"/>
      <w:marBottom w:val="0"/>
      <w:divBdr>
        <w:top w:val="none" w:sz="0" w:space="0" w:color="auto"/>
        <w:left w:val="none" w:sz="0" w:space="0" w:color="auto"/>
        <w:bottom w:val="none" w:sz="0" w:space="0" w:color="auto"/>
        <w:right w:val="none" w:sz="0" w:space="0" w:color="auto"/>
      </w:divBdr>
    </w:div>
    <w:div w:id="667755225">
      <w:bodyDiv w:val="1"/>
      <w:marLeft w:val="0"/>
      <w:marRight w:val="0"/>
      <w:marTop w:val="0"/>
      <w:marBottom w:val="0"/>
      <w:divBdr>
        <w:top w:val="none" w:sz="0" w:space="0" w:color="auto"/>
        <w:left w:val="none" w:sz="0" w:space="0" w:color="auto"/>
        <w:bottom w:val="none" w:sz="0" w:space="0" w:color="auto"/>
        <w:right w:val="none" w:sz="0" w:space="0" w:color="auto"/>
      </w:divBdr>
    </w:div>
    <w:div w:id="668946010">
      <w:bodyDiv w:val="1"/>
      <w:marLeft w:val="0"/>
      <w:marRight w:val="0"/>
      <w:marTop w:val="0"/>
      <w:marBottom w:val="0"/>
      <w:divBdr>
        <w:top w:val="none" w:sz="0" w:space="0" w:color="auto"/>
        <w:left w:val="none" w:sz="0" w:space="0" w:color="auto"/>
        <w:bottom w:val="none" w:sz="0" w:space="0" w:color="auto"/>
        <w:right w:val="none" w:sz="0" w:space="0" w:color="auto"/>
      </w:divBdr>
    </w:div>
    <w:div w:id="674189606">
      <w:bodyDiv w:val="1"/>
      <w:marLeft w:val="0"/>
      <w:marRight w:val="0"/>
      <w:marTop w:val="0"/>
      <w:marBottom w:val="0"/>
      <w:divBdr>
        <w:top w:val="none" w:sz="0" w:space="0" w:color="auto"/>
        <w:left w:val="none" w:sz="0" w:space="0" w:color="auto"/>
        <w:bottom w:val="none" w:sz="0" w:space="0" w:color="auto"/>
        <w:right w:val="none" w:sz="0" w:space="0" w:color="auto"/>
      </w:divBdr>
    </w:div>
    <w:div w:id="690571224">
      <w:bodyDiv w:val="1"/>
      <w:marLeft w:val="0"/>
      <w:marRight w:val="0"/>
      <w:marTop w:val="0"/>
      <w:marBottom w:val="0"/>
      <w:divBdr>
        <w:top w:val="none" w:sz="0" w:space="0" w:color="auto"/>
        <w:left w:val="none" w:sz="0" w:space="0" w:color="auto"/>
        <w:bottom w:val="none" w:sz="0" w:space="0" w:color="auto"/>
        <w:right w:val="none" w:sz="0" w:space="0" w:color="auto"/>
      </w:divBdr>
    </w:div>
    <w:div w:id="704453028">
      <w:bodyDiv w:val="1"/>
      <w:marLeft w:val="0"/>
      <w:marRight w:val="0"/>
      <w:marTop w:val="0"/>
      <w:marBottom w:val="0"/>
      <w:divBdr>
        <w:top w:val="none" w:sz="0" w:space="0" w:color="auto"/>
        <w:left w:val="none" w:sz="0" w:space="0" w:color="auto"/>
        <w:bottom w:val="none" w:sz="0" w:space="0" w:color="auto"/>
        <w:right w:val="none" w:sz="0" w:space="0" w:color="auto"/>
      </w:divBdr>
    </w:div>
    <w:div w:id="717700831">
      <w:bodyDiv w:val="1"/>
      <w:marLeft w:val="0"/>
      <w:marRight w:val="0"/>
      <w:marTop w:val="0"/>
      <w:marBottom w:val="0"/>
      <w:divBdr>
        <w:top w:val="none" w:sz="0" w:space="0" w:color="auto"/>
        <w:left w:val="none" w:sz="0" w:space="0" w:color="auto"/>
        <w:bottom w:val="none" w:sz="0" w:space="0" w:color="auto"/>
        <w:right w:val="none" w:sz="0" w:space="0" w:color="auto"/>
      </w:divBdr>
    </w:div>
    <w:div w:id="719136492">
      <w:bodyDiv w:val="1"/>
      <w:marLeft w:val="0"/>
      <w:marRight w:val="0"/>
      <w:marTop w:val="0"/>
      <w:marBottom w:val="0"/>
      <w:divBdr>
        <w:top w:val="none" w:sz="0" w:space="0" w:color="auto"/>
        <w:left w:val="none" w:sz="0" w:space="0" w:color="auto"/>
        <w:bottom w:val="none" w:sz="0" w:space="0" w:color="auto"/>
        <w:right w:val="none" w:sz="0" w:space="0" w:color="auto"/>
      </w:divBdr>
    </w:div>
    <w:div w:id="725228129">
      <w:bodyDiv w:val="1"/>
      <w:marLeft w:val="0"/>
      <w:marRight w:val="0"/>
      <w:marTop w:val="0"/>
      <w:marBottom w:val="0"/>
      <w:divBdr>
        <w:top w:val="none" w:sz="0" w:space="0" w:color="auto"/>
        <w:left w:val="none" w:sz="0" w:space="0" w:color="auto"/>
        <w:bottom w:val="none" w:sz="0" w:space="0" w:color="auto"/>
        <w:right w:val="none" w:sz="0" w:space="0" w:color="auto"/>
      </w:divBdr>
      <w:divsChild>
        <w:div w:id="1799372518">
          <w:marLeft w:val="0"/>
          <w:marRight w:val="0"/>
          <w:marTop w:val="0"/>
          <w:marBottom w:val="0"/>
          <w:divBdr>
            <w:top w:val="none" w:sz="0" w:space="0" w:color="auto"/>
            <w:left w:val="none" w:sz="0" w:space="0" w:color="auto"/>
            <w:bottom w:val="none" w:sz="0" w:space="0" w:color="auto"/>
            <w:right w:val="none" w:sz="0" w:space="0" w:color="auto"/>
          </w:divBdr>
          <w:divsChild>
            <w:div w:id="314142862">
              <w:marLeft w:val="0"/>
              <w:marRight w:val="0"/>
              <w:marTop w:val="0"/>
              <w:marBottom w:val="0"/>
              <w:divBdr>
                <w:top w:val="none" w:sz="0" w:space="0" w:color="auto"/>
                <w:left w:val="none" w:sz="0" w:space="0" w:color="auto"/>
                <w:bottom w:val="none" w:sz="0" w:space="0" w:color="auto"/>
                <w:right w:val="none" w:sz="0" w:space="0" w:color="auto"/>
              </w:divBdr>
            </w:div>
            <w:div w:id="530917850">
              <w:marLeft w:val="0"/>
              <w:marRight w:val="0"/>
              <w:marTop w:val="0"/>
              <w:marBottom w:val="0"/>
              <w:divBdr>
                <w:top w:val="none" w:sz="0" w:space="0" w:color="auto"/>
                <w:left w:val="none" w:sz="0" w:space="0" w:color="auto"/>
                <w:bottom w:val="none" w:sz="0" w:space="0" w:color="auto"/>
                <w:right w:val="none" w:sz="0" w:space="0" w:color="auto"/>
              </w:divBdr>
            </w:div>
            <w:div w:id="642201214">
              <w:marLeft w:val="0"/>
              <w:marRight w:val="0"/>
              <w:marTop w:val="0"/>
              <w:marBottom w:val="0"/>
              <w:divBdr>
                <w:top w:val="none" w:sz="0" w:space="0" w:color="auto"/>
                <w:left w:val="none" w:sz="0" w:space="0" w:color="auto"/>
                <w:bottom w:val="none" w:sz="0" w:space="0" w:color="auto"/>
                <w:right w:val="none" w:sz="0" w:space="0" w:color="auto"/>
              </w:divBdr>
            </w:div>
            <w:div w:id="662468389">
              <w:marLeft w:val="0"/>
              <w:marRight w:val="0"/>
              <w:marTop w:val="0"/>
              <w:marBottom w:val="0"/>
              <w:divBdr>
                <w:top w:val="none" w:sz="0" w:space="0" w:color="auto"/>
                <w:left w:val="none" w:sz="0" w:space="0" w:color="auto"/>
                <w:bottom w:val="none" w:sz="0" w:space="0" w:color="auto"/>
                <w:right w:val="none" w:sz="0" w:space="0" w:color="auto"/>
              </w:divBdr>
            </w:div>
            <w:div w:id="1812674117">
              <w:marLeft w:val="0"/>
              <w:marRight w:val="0"/>
              <w:marTop w:val="0"/>
              <w:marBottom w:val="0"/>
              <w:divBdr>
                <w:top w:val="none" w:sz="0" w:space="0" w:color="auto"/>
                <w:left w:val="none" w:sz="0" w:space="0" w:color="auto"/>
                <w:bottom w:val="none" w:sz="0" w:space="0" w:color="auto"/>
                <w:right w:val="none" w:sz="0" w:space="0" w:color="auto"/>
              </w:divBdr>
            </w:div>
            <w:div w:id="109935380">
              <w:marLeft w:val="0"/>
              <w:marRight w:val="0"/>
              <w:marTop w:val="0"/>
              <w:marBottom w:val="0"/>
              <w:divBdr>
                <w:top w:val="none" w:sz="0" w:space="0" w:color="auto"/>
                <w:left w:val="none" w:sz="0" w:space="0" w:color="auto"/>
                <w:bottom w:val="none" w:sz="0" w:space="0" w:color="auto"/>
                <w:right w:val="none" w:sz="0" w:space="0" w:color="auto"/>
              </w:divBdr>
            </w:div>
            <w:div w:id="1757246153">
              <w:marLeft w:val="0"/>
              <w:marRight w:val="0"/>
              <w:marTop w:val="0"/>
              <w:marBottom w:val="0"/>
              <w:divBdr>
                <w:top w:val="none" w:sz="0" w:space="0" w:color="auto"/>
                <w:left w:val="none" w:sz="0" w:space="0" w:color="auto"/>
                <w:bottom w:val="none" w:sz="0" w:space="0" w:color="auto"/>
                <w:right w:val="none" w:sz="0" w:space="0" w:color="auto"/>
              </w:divBdr>
            </w:div>
            <w:div w:id="1061439924">
              <w:marLeft w:val="0"/>
              <w:marRight w:val="0"/>
              <w:marTop w:val="0"/>
              <w:marBottom w:val="0"/>
              <w:divBdr>
                <w:top w:val="none" w:sz="0" w:space="0" w:color="auto"/>
                <w:left w:val="none" w:sz="0" w:space="0" w:color="auto"/>
                <w:bottom w:val="none" w:sz="0" w:space="0" w:color="auto"/>
                <w:right w:val="none" w:sz="0" w:space="0" w:color="auto"/>
              </w:divBdr>
            </w:div>
            <w:div w:id="359867384">
              <w:marLeft w:val="0"/>
              <w:marRight w:val="0"/>
              <w:marTop w:val="0"/>
              <w:marBottom w:val="0"/>
              <w:divBdr>
                <w:top w:val="none" w:sz="0" w:space="0" w:color="auto"/>
                <w:left w:val="none" w:sz="0" w:space="0" w:color="auto"/>
                <w:bottom w:val="none" w:sz="0" w:space="0" w:color="auto"/>
                <w:right w:val="none" w:sz="0" w:space="0" w:color="auto"/>
              </w:divBdr>
            </w:div>
            <w:div w:id="76364131">
              <w:marLeft w:val="0"/>
              <w:marRight w:val="0"/>
              <w:marTop w:val="0"/>
              <w:marBottom w:val="0"/>
              <w:divBdr>
                <w:top w:val="none" w:sz="0" w:space="0" w:color="auto"/>
                <w:left w:val="none" w:sz="0" w:space="0" w:color="auto"/>
                <w:bottom w:val="none" w:sz="0" w:space="0" w:color="auto"/>
                <w:right w:val="none" w:sz="0" w:space="0" w:color="auto"/>
              </w:divBdr>
            </w:div>
            <w:div w:id="789592228">
              <w:marLeft w:val="0"/>
              <w:marRight w:val="0"/>
              <w:marTop w:val="0"/>
              <w:marBottom w:val="0"/>
              <w:divBdr>
                <w:top w:val="none" w:sz="0" w:space="0" w:color="auto"/>
                <w:left w:val="none" w:sz="0" w:space="0" w:color="auto"/>
                <w:bottom w:val="none" w:sz="0" w:space="0" w:color="auto"/>
                <w:right w:val="none" w:sz="0" w:space="0" w:color="auto"/>
              </w:divBdr>
            </w:div>
            <w:div w:id="2051489235">
              <w:marLeft w:val="0"/>
              <w:marRight w:val="0"/>
              <w:marTop w:val="0"/>
              <w:marBottom w:val="0"/>
              <w:divBdr>
                <w:top w:val="none" w:sz="0" w:space="0" w:color="auto"/>
                <w:left w:val="none" w:sz="0" w:space="0" w:color="auto"/>
                <w:bottom w:val="none" w:sz="0" w:space="0" w:color="auto"/>
                <w:right w:val="none" w:sz="0" w:space="0" w:color="auto"/>
              </w:divBdr>
            </w:div>
            <w:div w:id="1695383266">
              <w:marLeft w:val="0"/>
              <w:marRight w:val="0"/>
              <w:marTop w:val="0"/>
              <w:marBottom w:val="0"/>
              <w:divBdr>
                <w:top w:val="none" w:sz="0" w:space="0" w:color="auto"/>
                <w:left w:val="none" w:sz="0" w:space="0" w:color="auto"/>
                <w:bottom w:val="none" w:sz="0" w:space="0" w:color="auto"/>
                <w:right w:val="none" w:sz="0" w:space="0" w:color="auto"/>
              </w:divBdr>
            </w:div>
            <w:div w:id="1642075437">
              <w:marLeft w:val="0"/>
              <w:marRight w:val="0"/>
              <w:marTop w:val="0"/>
              <w:marBottom w:val="0"/>
              <w:divBdr>
                <w:top w:val="none" w:sz="0" w:space="0" w:color="auto"/>
                <w:left w:val="none" w:sz="0" w:space="0" w:color="auto"/>
                <w:bottom w:val="none" w:sz="0" w:space="0" w:color="auto"/>
                <w:right w:val="none" w:sz="0" w:space="0" w:color="auto"/>
              </w:divBdr>
            </w:div>
            <w:div w:id="1746143794">
              <w:marLeft w:val="0"/>
              <w:marRight w:val="0"/>
              <w:marTop w:val="0"/>
              <w:marBottom w:val="0"/>
              <w:divBdr>
                <w:top w:val="none" w:sz="0" w:space="0" w:color="auto"/>
                <w:left w:val="none" w:sz="0" w:space="0" w:color="auto"/>
                <w:bottom w:val="none" w:sz="0" w:space="0" w:color="auto"/>
                <w:right w:val="none" w:sz="0" w:space="0" w:color="auto"/>
              </w:divBdr>
            </w:div>
            <w:div w:id="4218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3724">
      <w:bodyDiv w:val="1"/>
      <w:marLeft w:val="0"/>
      <w:marRight w:val="0"/>
      <w:marTop w:val="0"/>
      <w:marBottom w:val="0"/>
      <w:divBdr>
        <w:top w:val="none" w:sz="0" w:space="0" w:color="auto"/>
        <w:left w:val="none" w:sz="0" w:space="0" w:color="auto"/>
        <w:bottom w:val="none" w:sz="0" w:space="0" w:color="auto"/>
        <w:right w:val="none" w:sz="0" w:space="0" w:color="auto"/>
      </w:divBdr>
    </w:div>
    <w:div w:id="749886441">
      <w:bodyDiv w:val="1"/>
      <w:marLeft w:val="0"/>
      <w:marRight w:val="0"/>
      <w:marTop w:val="0"/>
      <w:marBottom w:val="0"/>
      <w:divBdr>
        <w:top w:val="none" w:sz="0" w:space="0" w:color="auto"/>
        <w:left w:val="none" w:sz="0" w:space="0" w:color="auto"/>
        <w:bottom w:val="none" w:sz="0" w:space="0" w:color="auto"/>
        <w:right w:val="none" w:sz="0" w:space="0" w:color="auto"/>
      </w:divBdr>
      <w:divsChild>
        <w:div w:id="2133279550">
          <w:marLeft w:val="0"/>
          <w:marRight w:val="0"/>
          <w:marTop w:val="0"/>
          <w:marBottom w:val="0"/>
          <w:divBdr>
            <w:top w:val="none" w:sz="0" w:space="0" w:color="auto"/>
            <w:left w:val="none" w:sz="0" w:space="0" w:color="auto"/>
            <w:bottom w:val="none" w:sz="0" w:space="0" w:color="auto"/>
            <w:right w:val="none" w:sz="0" w:space="0" w:color="auto"/>
          </w:divBdr>
          <w:divsChild>
            <w:div w:id="2011635901">
              <w:marLeft w:val="0"/>
              <w:marRight w:val="0"/>
              <w:marTop w:val="0"/>
              <w:marBottom w:val="0"/>
              <w:divBdr>
                <w:top w:val="none" w:sz="0" w:space="0" w:color="auto"/>
                <w:left w:val="none" w:sz="0" w:space="0" w:color="auto"/>
                <w:bottom w:val="none" w:sz="0" w:space="0" w:color="auto"/>
                <w:right w:val="none" w:sz="0" w:space="0" w:color="auto"/>
              </w:divBdr>
            </w:div>
            <w:div w:id="367339917">
              <w:marLeft w:val="0"/>
              <w:marRight w:val="0"/>
              <w:marTop w:val="0"/>
              <w:marBottom w:val="0"/>
              <w:divBdr>
                <w:top w:val="none" w:sz="0" w:space="0" w:color="auto"/>
                <w:left w:val="none" w:sz="0" w:space="0" w:color="auto"/>
                <w:bottom w:val="none" w:sz="0" w:space="0" w:color="auto"/>
                <w:right w:val="none" w:sz="0" w:space="0" w:color="auto"/>
              </w:divBdr>
            </w:div>
            <w:div w:id="158624095">
              <w:marLeft w:val="0"/>
              <w:marRight w:val="0"/>
              <w:marTop w:val="0"/>
              <w:marBottom w:val="0"/>
              <w:divBdr>
                <w:top w:val="none" w:sz="0" w:space="0" w:color="auto"/>
                <w:left w:val="none" w:sz="0" w:space="0" w:color="auto"/>
                <w:bottom w:val="none" w:sz="0" w:space="0" w:color="auto"/>
                <w:right w:val="none" w:sz="0" w:space="0" w:color="auto"/>
              </w:divBdr>
            </w:div>
            <w:div w:id="405348047">
              <w:marLeft w:val="0"/>
              <w:marRight w:val="0"/>
              <w:marTop w:val="0"/>
              <w:marBottom w:val="0"/>
              <w:divBdr>
                <w:top w:val="none" w:sz="0" w:space="0" w:color="auto"/>
                <w:left w:val="none" w:sz="0" w:space="0" w:color="auto"/>
                <w:bottom w:val="none" w:sz="0" w:space="0" w:color="auto"/>
                <w:right w:val="none" w:sz="0" w:space="0" w:color="auto"/>
              </w:divBdr>
            </w:div>
            <w:div w:id="238367657">
              <w:marLeft w:val="0"/>
              <w:marRight w:val="0"/>
              <w:marTop w:val="0"/>
              <w:marBottom w:val="0"/>
              <w:divBdr>
                <w:top w:val="none" w:sz="0" w:space="0" w:color="auto"/>
                <w:left w:val="none" w:sz="0" w:space="0" w:color="auto"/>
                <w:bottom w:val="none" w:sz="0" w:space="0" w:color="auto"/>
                <w:right w:val="none" w:sz="0" w:space="0" w:color="auto"/>
              </w:divBdr>
            </w:div>
            <w:div w:id="21180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6516">
      <w:bodyDiv w:val="1"/>
      <w:marLeft w:val="0"/>
      <w:marRight w:val="0"/>
      <w:marTop w:val="0"/>
      <w:marBottom w:val="0"/>
      <w:divBdr>
        <w:top w:val="none" w:sz="0" w:space="0" w:color="auto"/>
        <w:left w:val="none" w:sz="0" w:space="0" w:color="auto"/>
        <w:bottom w:val="none" w:sz="0" w:space="0" w:color="auto"/>
        <w:right w:val="none" w:sz="0" w:space="0" w:color="auto"/>
      </w:divBdr>
    </w:div>
    <w:div w:id="756747898">
      <w:bodyDiv w:val="1"/>
      <w:marLeft w:val="0"/>
      <w:marRight w:val="0"/>
      <w:marTop w:val="0"/>
      <w:marBottom w:val="0"/>
      <w:divBdr>
        <w:top w:val="none" w:sz="0" w:space="0" w:color="auto"/>
        <w:left w:val="none" w:sz="0" w:space="0" w:color="auto"/>
        <w:bottom w:val="none" w:sz="0" w:space="0" w:color="auto"/>
        <w:right w:val="none" w:sz="0" w:space="0" w:color="auto"/>
      </w:divBdr>
    </w:div>
    <w:div w:id="770396440">
      <w:bodyDiv w:val="1"/>
      <w:marLeft w:val="0"/>
      <w:marRight w:val="0"/>
      <w:marTop w:val="0"/>
      <w:marBottom w:val="0"/>
      <w:divBdr>
        <w:top w:val="none" w:sz="0" w:space="0" w:color="auto"/>
        <w:left w:val="none" w:sz="0" w:space="0" w:color="auto"/>
        <w:bottom w:val="none" w:sz="0" w:space="0" w:color="auto"/>
        <w:right w:val="none" w:sz="0" w:space="0" w:color="auto"/>
      </w:divBdr>
    </w:div>
    <w:div w:id="774057487">
      <w:bodyDiv w:val="1"/>
      <w:marLeft w:val="0"/>
      <w:marRight w:val="0"/>
      <w:marTop w:val="0"/>
      <w:marBottom w:val="0"/>
      <w:divBdr>
        <w:top w:val="none" w:sz="0" w:space="0" w:color="auto"/>
        <w:left w:val="none" w:sz="0" w:space="0" w:color="auto"/>
        <w:bottom w:val="none" w:sz="0" w:space="0" w:color="auto"/>
        <w:right w:val="none" w:sz="0" w:space="0" w:color="auto"/>
      </w:divBdr>
    </w:div>
    <w:div w:id="798650161">
      <w:bodyDiv w:val="1"/>
      <w:marLeft w:val="0"/>
      <w:marRight w:val="0"/>
      <w:marTop w:val="0"/>
      <w:marBottom w:val="0"/>
      <w:divBdr>
        <w:top w:val="none" w:sz="0" w:space="0" w:color="auto"/>
        <w:left w:val="none" w:sz="0" w:space="0" w:color="auto"/>
        <w:bottom w:val="none" w:sz="0" w:space="0" w:color="auto"/>
        <w:right w:val="none" w:sz="0" w:space="0" w:color="auto"/>
      </w:divBdr>
    </w:div>
    <w:div w:id="804660484">
      <w:bodyDiv w:val="1"/>
      <w:marLeft w:val="0"/>
      <w:marRight w:val="0"/>
      <w:marTop w:val="0"/>
      <w:marBottom w:val="0"/>
      <w:divBdr>
        <w:top w:val="none" w:sz="0" w:space="0" w:color="auto"/>
        <w:left w:val="none" w:sz="0" w:space="0" w:color="auto"/>
        <w:bottom w:val="none" w:sz="0" w:space="0" w:color="auto"/>
        <w:right w:val="none" w:sz="0" w:space="0" w:color="auto"/>
      </w:divBdr>
    </w:div>
    <w:div w:id="815727076">
      <w:bodyDiv w:val="1"/>
      <w:marLeft w:val="0"/>
      <w:marRight w:val="0"/>
      <w:marTop w:val="0"/>
      <w:marBottom w:val="0"/>
      <w:divBdr>
        <w:top w:val="none" w:sz="0" w:space="0" w:color="auto"/>
        <w:left w:val="none" w:sz="0" w:space="0" w:color="auto"/>
        <w:bottom w:val="none" w:sz="0" w:space="0" w:color="auto"/>
        <w:right w:val="none" w:sz="0" w:space="0" w:color="auto"/>
      </w:divBdr>
    </w:div>
    <w:div w:id="832573702">
      <w:bodyDiv w:val="1"/>
      <w:marLeft w:val="0"/>
      <w:marRight w:val="0"/>
      <w:marTop w:val="0"/>
      <w:marBottom w:val="0"/>
      <w:divBdr>
        <w:top w:val="none" w:sz="0" w:space="0" w:color="auto"/>
        <w:left w:val="none" w:sz="0" w:space="0" w:color="auto"/>
        <w:bottom w:val="none" w:sz="0" w:space="0" w:color="auto"/>
        <w:right w:val="none" w:sz="0" w:space="0" w:color="auto"/>
      </w:divBdr>
    </w:div>
    <w:div w:id="874074587">
      <w:bodyDiv w:val="1"/>
      <w:marLeft w:val="0"/>
      <w:marRight w:val="0"/>
      <w:marTop w:val="0"/>
      <w:marBottom w:val="0"/>
      <w:divBdr>
        <w:top w:val="none" w:sz="0" w:space="0" w:color="auto"/>
        <w:left w:val="none" w:sz="0" w:space="0" w:color="auto"/>
        <w:bottom w:val="none" w:sz="0" w:space="0" w:color="auto"/>
        <w:right w:val="none" w:sz="0" w:space="0" w:color="auto"/>
      </w:divBdr>
    </w:div>
    <w:div w:id="883561771">
      <w:bodyDiv w:val="1"/>
      <w:marLeft w:val="0"/>
      <w:marRight w:val="0"/>
      <w:marTop w:val="0"/>
      <w:marBottom w:val="0"/>
      <w:divBdr>
        <w:top w:val="none" w:sz="0" w:space="0" w:color="auto"/>
        <w:left w:val="none" w:sz="0" w:space="0" w:color="auto"/>
        <w:bottom w:val="none" w:sz="0" w:space="0" w:color="auto"/>
        <w:right w:val="none" w:sz="0" w:space="0" w:color="auto"/>
      </w:divBdr>
    </w:div>
    <w:div w:id="888034156">
      <w:bodyDiv w:val="1"/>
      <w:marLeft w:val="0"/>
      <w:marRight w:val="0"/>
      <w:marTop w:val="0"/>
      <w:marBottom w:val="0"/>
      <w:divBdr>
        <w:top w:val="none" w:sz="0" w:space="0" w:color="auto"/>
        <w:left w:val="none" w:sz="0" w:space="0" w:color="auto"/>
        <w:bottom w:val="none" w:sz="0" w:space="0" w:color="auto"/>
        <w:right w:val="none" w:sz="0" w:space="0" w:color="auto"/>
      </w:divBdr>
    </w:div>
    <w:div w:id="888145463">
      <w:bodyDiv w:val="1"/>
      <w:marLeft w:val="0"/>
      <w:marRight w:val="0"/>
      <w:marTop w:val="0"/>
      <w:marBottom w:val="0"/>
      <w:divBdr>
        <w:top w:val="none" w:sz="0" w:space="0" w:color="auto"/>
        <w:left w:val="none" w:sz="0" w:space="0" w:color="auto"/>
        <w:bottom w:val="none" w:sz="0" w:space="0" w:color="auto"/>
        <w:right w:val="none" w:sz="0" w:space="0" w:color="auto"/>
      </w:divBdr>
    </w:div>
    <w:div w:id="904874510">
      <w:bodyDiv w:val="1"/>
      <w:marLeft w:val="0"/>
      <w:marRight w:val="0"/>
      <w:marTop w:val="0"/>
      <w:marBottom w:val="0"/>
      <w:divBdr>
        <w:top w:val="none" w:sz="0" w:space="0" w:color="auto"/>
        <w:left w:val="none" w:sz="0" w:space="0" w:color="auto"/>
        <w:bottom w:val="none" w:sz="0" w:space="0" w:color="auto"/>
        <w:right w:val="none" w:sz="0" w:space="0" w:color="auto"/>
      </w:divBdr>
    </w:div>
    <w:div w:id="913314431">
      <w:bodyDiv w:val="1"/>
      <w:marLeft w:val="0"/>
      <w:marRight w:val="0"/>
      <w:marTop w:val="0"/>
      <w:marBottom w:val="0"/>
      <w:divBdr>
        <w:top w:val="none" w:sz="0" w:space="0" w:color="auto"/>
        <w:left w:val="none" w:sz="0" w:space="0" w:color="auto"/>
        <w:bottom w:val="none" w:sz="0" w:space="0" w:color="auto"/>
        <w:right w:val="none" w:sz="0" w:space="0" w:color="auto"/>
      </w:divBdr>
    </w:div>
    <w:div w:id="914783350">
      <w:bodyDiv w:val="1"/>
      <w:marLeft w:val="0"/>
      <w:marRight w:val="0"/>
      <w:marTop w:val="0"/>
      <w:marBottom w:val="0"/>
      <w:divBdr>
        <w:top w:val="none" w:sz="0" w:space="0" w:color="auto"/>
        <w:left w:val="none" w:sz="0" w:space="0" w:color="auto"/>
        <w:bottom w:val="none" w:sz="0" w:space="0" w:color="auto"/>
        <w:right w:val="none" w:sz="0" w:space="0" w:color="auto"/>
      </w:divBdr>
    </w:div>
    <w:div w:id="943464802">
      <w:bodyDiv w:val="1"/>
      <w:marLeft w:val="0"/>
      <w:marRight w:val="0"/>
      <w:marTop w:val="0"/>
      <w:marBottom w:val="0"/>
      <w:divBdr>
        <w:top w:val="none" w:sz="0" w:space="0" w:color="auto"/>
        <w:left w:val="none" w:sz="0" w:space="0" w:color="auto"/>
        <w:bottom w:val="none" w:sz="0" w:space="0" w:color="auto"/>
        <w:right w:val="none" w:sz="0" w:space="0" w:color="auto"/>
      </w:divBdr>
      <w:divsChild>
        <w:div w:id="484977138">
          <w:marLeft w:val="0"/>
          <w:marRight w:val="0"/>
          <w:marTop w:val="0"/>
          <w:marBottom w:val="0"/>
          <w:divBdr>
            <w:top w:val="none" w:sz="0" w:space="0" w:color="auto"/>
            <w:left w:val="none" w:sz="0" w:space="0" w:color="auto"/>
            <w:bottom w:val="none" w:sz="0" w:space="0" w:color="auto"/>
            <w:right w:val="none" w:sz="0" w:space="0" w:color="auto"/>
          </w:divBdr>
          <w:divsChild>
            <w:div w:id="399058505">
              <w:marLeft w:val="0"/>
              <w:marRight w:val="0"/>
              <w:marTop w:val="0"/>
              <w:marBottom w:val="0"/>
              <w:divBdr>
                <w:top w:val="none" w:sz="0" w:space="0" w:color="auto"/>
                <w:left w:val="none" w:sz="0" w:space="0" w:color="auto"/>
                <w:bottom w:val="none" w:sz="0" w:space="0" w:color="auto"/>
                <w:right w:val="none" w:sz="0" w:space="0" w:color="auto"/>
              </w:divBdr>
            </w:div>
            <w:div w:id="1130628938">
              <w:marLeft w:val="0"/>
              <w:marRight w:val="0"/>
              <w:marTop w:val="0"/>
              <w:marBottom w:val="0"/>
              <w:divBdr>
                <w:top w:val="none" w:sz="0" w:space="0" w:color="auto"/>
                <w:left w:val="none" w:sz="0" w:space="0" w:color="auto"/>
                <w:bottom w:val="none" w:sz="0" w:space="0" w:color="auto"/>
                <w:right w:val="none" w:sz="0" w:space="0" w:color="auto"/>
              </w:divBdr>
            </w:div>
            <w:div w:id="9055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2303">
      <w:bodyDiv w:val="1"/>
      <w:marLeft w:val="0"/>
      <w:marRight w:val="0"/>
      <w:marTop w:val="0"/>
      <w:marBottom w:val="0"/>
      <w:divBdr>
        <w:top w:val="none" w:sz="0" w:space="0" w:color="auto"/>
        <w:left w:val="none" w:sz="0" w:space="0" w:color="auto"/>
        <w:bottom w:val="none" w:sz="0" w:space="0" w:color="auto"/>
        <w:right w:val="none" w:sz="0" w:space="0" w:color="auto"/>
      </w:divBdr>
    </w:div>
    <w:div w:id="963658852">
      <w:bodyDiv w:val="1"/>
      <w:marLeft w:val="0"/>
      <w:marRight w:val="0"/>
      <w:marTop w:val="0"/>
      <w:marBottom w:val="0"/>
      <w:divBdr>
        <w:top w:val="none" w:sz="0" w:space="0" w:color="auto"/>
        <w:left w:val="none" w:sz="0" w:space="0" w:color="auto"/>
        <w:bottom w:val="none" w:sz="0" w:space="0" w:color="auto"/>
        <w:right w:val="none" w:sz="0" w:space="0" w:color="auto"/>
      </w:divBdr>
    </w:div>
    <w:div w:id="988677685">
      <w:bodyDiv w:val="1"/>
      <w:marLeft w:val="0"/>
      <w:marRight w:val="0"/>
      <w:marTop w:val="0"/>
      <w:marBottom w:val="0"/>
      <w:divBdr>
        <w:top w:val="none" w:sz="0" w:space="0" w:color="auto"/>
        <w:left w:val="none" w:sz="0" w:space="0" w:color="auto"/>
        <w:bottom w:val="none" w:sz="0" w:space="0" w:color="auto"/>
        <w:right w:val="none" w:sz="0" w:space="0" w:color="auto"/>
      </w:divBdr>
    </w:div>
    <w:div w:id="993804193">
      <w:bodyDiv w:val="1"/>
      <w:marLeft w:val="0"/>
      <w:marRight w:val="0"/>
      <w:marTop w:val="0"/>
      <w:marBottom w:val="0"/>
      <w:divBdr>
        <w:top w:val="none" w:sz="0" w:space="0" w:color="auto"/>
        <w:left w:val="none" w:sz="0" w:space="0" w:color="auto"/>
        <w:bottom w:val="none" w:sz="0" w:space="0" w:color="auto"/>
        <w:right w:val="none" w:sz="0" w:space="0" w:color="auto"/>
      </w:divBdr>
    </w:div>
    <w:div w:id="1015570527">
      <w:bodyDiv w:val="1"/>
      <w:marLeft w:val="0"/>
      <w:marRight w:val="0"/>
      <w:marTop w:val="0"/>
      <w:marBottom w:val="0"/>
      <w:divBdr>
        <w:top w:val="none" w:sz="0" w:space="0" w:color="auto"/>
        <w:left w:val="none" w:sz="0" w:space="0" w:color="auto"/>
        <w:bottom w:val="none" w:sz="0" w:space="0" w:color="auto"/>
        <w:right w:val="none" w:sz="0" w:space="0" w:color="auto"/>
      </w:divBdr>
    </w:div>
    <w:div w:id="1034234090">
      <w:bodyDiv w:val="1"/>
      <w:marLeft w:val="0"/>
      <w:marRight w:val="0"/>
      <w:marTop w:val="0"/>
      <w:marBottom w:val="0"/>
      <w:divBdr>
        <w:top w:val="none" w:sz="0" w:space="0" w:color="auto"/>
        <w:left w:val="none" w:sz="0" w:space="0" w:color="auto"/>
        <w:bottom w:val="none" w:sz="0" w:space="0" w:color="auto"/>
        <w:right w:val="none" w:sz="0" w:space="0" w:color="auto"/>
      </w:divBdr>
    </w:div>
    <w:div w:id="1062677023">
      <w:bodyDiv w:val="1"/>
      <w:marLeft w:val="0"/>
      <w:marRight w:val="0"/>
      <w:marTop w:val="0"/>
      <w:marBottom w:val="0"/>
      <w:divBdr>
        <w:top w:val="none" w:sz="0" w:space="0" w:color="auto"/>
        <w:left w:val="none" w:sz="0" w:space="0" w:color="auto"/>
        <w:bottom w:val="none" w:sz="0" w:space="0" w:color="auto"/>
        <w:right w:val="none" w:sz="0" w:space="0" w:color="auto"/>
      </w:divBdr>
    </w:div>
    <w:div w:id="1070008680">
      <w:bodyDiv w:val="1"/>
      <w:marLeft w:val="0"/>
      <w:marRight w:val="0"/>
      <w:marTop w:val="0"/>
      <w:marBottom w:val="0"/>
      <w:divBdr>
        <w:top w:val="none" w:sz="0" w:space="0" w:color="auto"/>
        <w:left w:val="none" w:sz="0" w:space="0" w:color="auto"/>
        <w:bottom w:val="none" w:sz="0" w:space="0" w:color="auto"/>
        <w:right w:val="none" w:sz="0" w:space="0" w:color="auto"/>
      </w:divBdr>
    </w:div>
    <w:div w:id="1083528119">
      <w:bodyDiv w:val="1"/>
      <w:marLeft w:val="0"/>
      <w:marRight w:val="0"/>
      <w:marTop w:val="0"/>
      <w:marBottom w:val="0"/>
      <w:divBdr>
        <w:top w:val="none" w:sz="0" w:space="0" w:color="auto"/>
        <w:left w:val="none" w:sz="0" w:space="0" w:color="auto"/>
        <w:bottom w:val="none" w:sz="0" w:space="0" w:color="auto"/>
        <w:right w:val="none" w:sz="0" w:space="0" w:color="auto"/>
      </w:divBdr>
    </w:div>
    <w:div w:id="1093670108">
      <w:bodyDiv w:val="1"/>
      <w:marLeft w:val="0"/>
      <w:marRight w:val="0"/>
      <w:marTop w:val="0"/>
      <w:marBottom w:val="0"/>
      <w:divBdr>
        <w:top w:val="none" w:sz="0" w:space="0" w:color="auto"/>
        <w:left w:val="none" w:sz="0" w:space="0" w:color="auto"/>
        <w:bottom w:val="none" w:sz="0" w:space="0" w:color="auto"/>
        <w:right w:val="none" w:sz="0" w:space="0" w:color="auto"/>
      </w:divBdr>
    </w:div>
    <w:div w:id="1100952163">
      <w:bodyDiv w:val="1"/>
      <w:marLeft w:val="0"/>
      <w:marRight w:val="0"/>
      <w:marTop w:val="0"/>
      <w:marBottom w:val="0"/>
      <w:divBdr>
        <w:top w:val="none" w:sz="0" w:space="0" w:color="auto"/>
        <w:left w:val="none" w:sz="0" w:space="0" w:color="auto"/>
        <w:bottom w:val="none" w:sz="0" w:space="0" w:color="auto"/>
        <w:right w:val="none" w:sz="0" w:space="0" w:color="auto"/>
      </w:divBdr>
    </w:div>
    <w:div w:id="1121725445">
      <w:bodyDiv w:val="1"/>
      <w:marLeft w:val="0"/>
      <w:marRight w:val="0"/>
      <w:marTop w:val="0"/>
      <w:marBottom w:val="0"/>
      <w:divBdr>
        <w:top w:val="none" w:sz="0" w:space="0" w:color="auto"/>
        <w:left w:val="none" w:sz="0" w:space="0" w:color="auto"/>
        <w:bottom w:val="none" w:sz="0" w:space="0" w:color="auto"/>
        <w:right w:val="none" w:sz="0" w:space="0" w:color="auto"/>
      </w:divBdr>
    </w:div>
    <w:div w:id="1123814101">
      <w:bodyDiv w:val="1"/>
      <w:marLeft w:val="0"/>
      <w:marRight w:val="0"/>
      <w:marTop w:val="0"/>
      <w:marBottom w:val="0"/>
      <w:divBdr>
        <w:top w:val="none" w:sz="0" w:space="0" w:color="auto"/>
        <w:left w:val="none" w:sz="0" w:space="0" w:color="auto"/>
        <w:bottom w:val="none" w:sz="0" w:space="0" w:color="auto"/>
        <w:right w:val="none" w:sz="0" w:space="0" w:color="auto"/>
      </w:divBdr>
    </w:div>
    <w:div w:id="1126697724">
      <w:bodyDiv w:val="1"/>
      <w:marLeft w:val="0"/>
      <w:marRight w:val="0"/>
      <w:marTop w:val="0"/>
      <w:marBottom w:val="0"/>
      <w:divBdr>
        <w:top w:val="none" w:sz="0" w:space="0" w:color="auto"/>
        <w:left w:val="none" w:sz="0" w:space="0" w:color="auto"/>
        <w:bottom w:val="none" w:sz="0" w:space="0" w:color="auto"/>
        <w:right w:val="none" w:sz="0" w:space="0" w:color="auto"/>
      </w:divBdr>
    </w:div>
    <w:div w:id="1138649644">
      <w:bodyDiv w:val="1"/>
      <w:marLeft w:val="0"/>
      <w:marRight w:val="0"/>
      <w:marTop w:val="0"/>
      <w:marBottom w:val="0"/>
      <w:divBdr>
        <w:top w:val="none" w:sz="0" w:space="0" w:color="auto"/>
        <w:left w:val="none" w:sz="0" w:space="0" w:color="auto"/>
        <w:bottom w:val="none" w:sz="0" w:space="0" w:color="auto"/>
        <w:right w:val="none" w:sz="0" w:space="0" w:color="auto"/>
      </w:divBdr>
    </w:div>
    <w:div w:id="1142307842">
      <w:bodyDiv w:val="1"/>
      <w:marLeft w:val="0"/>
      <w:marRight w:val="0"/>
      <w:marTop w:val="0"/>
      <w:marBottom w:val="0"/>
      <w:divBdr>
        <w:top w:val="none" w:sz="0" w:space="0" w:color="auto"/>
        <w:left w:val="none" w:sz="0" w:space="0" w:color="auto"/>
        <w:bottom w:val="none" w:sz="0" w:space="0" w:color="auto"/>
        <w:right w:val="none" w:sz="0" w:space="0" w:color="auto"/>
      </w:divBdr>
    </w:div>
    <w:div w:id="1152793016">
      <w:bodyDiv w:val="1"/>
      <w:marLeft w:val="0"/>
      <w:marRight w:val="0"/>
      <w:marTop w:val="0"/>
      <w:marBottom w:val="0"/>
      <w:divBdr>
        <w:top w:val="none" w:sz="0" w:space="0" w:color="auto"/>
        <w:left w:val="none" w:sz="0" w:space="0" w:color="auto"/>
        <w:bottom w:val="none" w:sz="0" w:space="0" w:color="auto"/>
        <w:right w:val="none" w:sz="0" w:space="0" w:color="auto"/>
      </w:divBdr>
    </w:div>
    <w:div w:id="1164591173">
      <w:bodyDiv w:val="1"/>
      <w:marLeft w:val="0"/>
      <w:marRight w:val="0"/>
      <w:marTop w:val="0"/>
      <w:marBottom w:val="0"/>
      <w:divBdr>
        <w:top w:val="none" w:sz="0" w:space="0" w:color="auto"/>
        <w:left w:val="none" w:sz="0" w:space="0" w:color="auto"/>
        <w:bottom w:val="none" w:sz="0" w:space="0" w:color="auto"/>
        <w:right w:val="none" w:sz="0" w:space="0" w:color="auto"/>
      </w:divBdr>
    </w:div>
    <w:div w:id="1193497029">
      <w:bodyDiv w:val="1"/>
      <w:marLeft w:val="0"/>
      <w:marRight w:val="0"/>
      <w:marTop w:val="0"/>
      <w:marBottom w:val="0"/>
      <w:divBdr>
        <w:top w:val="none" w:sz="0" w:space="0" w:color="auto"/>
        <w:left w:val="none" w:sz="0" w:space="0" w:color="auto"/>
        <w:bottom w:val="none" w:sz="0" w:space="0" w:color="auto"/>
        <w:right w:val="none" w:sz="0" w:space="0" w:color="auto"/>
      </w:divBdr>
      <w:divsChild>
        <w:div w:id="1227303647">
          <w:marLeft w:val="0"/>
          <w:marRight w:val="0"/>
          <w:marTop w:val="0"/>
          <w:marBottom w:val="0"/>
          <w:divBdr>
            <w:top w:val="none" w:sz="0" w:space="0" w:color="auto"/>
            <w:left w:val="none" w:sz="0" w:space="0" w:color="auto"/>
            <w:bottom w:val="none" w:sz="0" w:space="0" w:color="auto"/>
            <w:right w:val="none" w:sz="0" w:space="0" w:color="auto"/>
          </w:divBdr>
          <w:divsChild>
            <w:div w:id="351537057">
              <w:marLeft w:val="0"/>
              <w:marRight w:val="0"/>
              <w:marTop w:val="0"/>
              <w:marBottom w:val="0"/>
              <w:divBdr>
                <w:top w:val="none" w:sz="0" w:space="0" w:color="auto"/>
                <w:left w:val="none" w:sz="0" w:space="0" w:color="auto"/>
                <w:bottom w:val="none" w:sz="0" w:space="0" w:color="auto"/>
                <w:right w:val="none" w:sz="0" w:space="0" w:color="auto"/>
              </w:divBdr>
            </w:div>
            <w:div w:id="753089740">
              <w:marLeft w:val="0"/>
              <w:marRight w:val="0"/>
              <w:marTop w:val="0"/>
              <w:marBottom w:val="0"/>
              <w:divBdr>
                <w:top w:val="none" w:sz="0" w:space="0" w:color="auto"/>
                <w:left w:val="none" w:sz="0" w:space="0" w:color="auto"/>
                <w:bottom w:val="none" w:sz="0" w:space="0" w:color="auto"/>
                <w:right w:val="none" w:sz="0" w:space="0" w:color="auto"/>
              </w:divBdr>
            </w:div>
            <w:div w:id="111630924">
              <w:marLeft w:val="0"/>
              <w:marRight w:val="0"/>
              <w:marTop w:val="0"/>
              <w:marBottom w:val="0"/>
              <w:divBdr>
                <w:top w:val="none" w:sz="0" w:space="0" w:color="auto"/>
                <w:left w:val="none" w:sz="0" w:space="0" w:color="auto"/>
                <w:bottom w:val="none" w:sz="0" w:space="0" w:color="auto"/>
                <w:right w:val="none" w:sz="0" w:space="0" w:color="auto"/>
              </w:divBdr>
            </w:div>
            <w:div w:id="767509333">
              <w:marLeft w:val="0"/>
              <w:marRight w:val="0"/>
              <w:marTop w:val="0"/>
              <w:marBottom w:val="0"/>
              <w:divBdr>
                <w:top w:val="none" w:sz="0" w:space="0" w:color="auto"/>
                <w:left w:val="none" w:sz="0" w:space="0" w:color="auto"/>
                <w:bottom w:val="none" w:sz="0" w:space="0" w:color="auto"/>
                <w:right w:val="none" w:sz="0" w:space="0" w:color="auto"/>
              </w:divBdr>
            </w:div>
            <w:div w:id="900291288">
              <w:marLeft w:val="0"/>
              <w:marRight w:val="0"/>
              <w:marTop w:val="0"/>
              <w:marBottom w:val="0"/>
              <w:divBdr>
                <w:top w:val="none" w:sz="0" w:space="0" w:color="auto"/>
                <w:left w:val="none" w:sz="0" w:space="0" w:color="auto"/>
                <w:bottom w:val="none" w:sz="0" w:space="0" w:color="auto"/>
                <w:right w:val="none" w:sz="0" w:space="0" w:color="auto"/>
              </w:divBdr>
            </w:div>
            <w:div w:id="11454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526">
      <w:bodyDiv w:val="1"/>
      <w:marLeft w:val="0"/>
      <w:marRight w:val="0"/>
      <w:marTop w:val="0"/>
      <w:marBottom w:val="0"/>
      <w:divBdr>
        <w:top w:val="none" w:sz="0" w:space="0" w:color="auto"/>
        <w:left w:val="none" w:sz="0" w:space="0" w:color="auto"/>
        <w:bottom w:val="none" w:sz="0" w:space="0" w:color="auto"/>
        <w:right w:val="none" w:sz="0" w:space="0" w:color="auto"/>
      </w:divBdr>
    </w:div>
    <w:div w:id="1210148136">
      <w:bodyDiv w:val="1"/>
      <w:marLeft w:val="0"/>
      <w:marRight w:val="0"/>
      <w:marTop w:val="0"/>
      <w:marBottom w:val="0"/>
      <w:divBdr>
        <w:top w:val="none" w:sz="0" w:space="0" w:color="auto"/>
        <w:left w:val="none" w:sz="0" w:space="0" w:color="auto"/>
        <w:bottom w:val="none" w:sz="0" w:space="0" w:color="auto"/>
        <w:right w:val="none" w:sz="0" w:space="0" w:color="auto"/>
      </w:divBdr>
    </w:div>
    <w:div w:id="1251040312">
      <w:bodyDiv w:val="1"/>
      <w:marLeft w:val="0"/>
      <w:marRight w:val="0"/>
      <w:marTop w:val="0"/>
      <w:marBottom w:val="0"/>
      <w:divBdr>
        <w:top w:val="none" w:sz="0" w:space="0" w:color="auto"/>
        <w:left w:val="none" w:sz="0" w:space="0" w:color="auto"/>
        <w:bottom w:val="none" w:sz="0" w:space="0" w:color="auto"/>
        <w:right w:val="none" w:sz="0" w:space="0" w:color="auto"/>
      </w:divBdr>
    </w:div>
    <w:div w:id="1258096815">
      <w:bodyDiv w:val="1"/>
      <w:marLeft w:val="0"/>
      <w:marRight w:val="0"/>
      <w:marTop w:val="0"/>
      <w:marBottom w:val="0"/>
      <w:divBdr>
        <w:top w:val="none" w:sz="0" w:space="0" w:color="auto"/>
        <w:left w:val="none" w:sz="0" w:space="0" w:color="auto"/>
        <w:bottom w:val="none" w:sz="0" w:space="0" w:color="auto"/>
        <w:right w:val="none" w:sz="0" w:space="0" w:color="auto"/>
      </w:divBdr>
    </w:div>
    <w:div w:id="1275820505">
      <w:bodyDiv w:val="1"/>
      <w:marLeft w:val="0"/>
      <w:marRight w:val="0"/>
      <w:marTop w:val="0"/>
      <w:marBottom w:val="0"/>
      <w:divBdr>
        <w:top w:val="none" w:sz="0" w:space="0" w:color="auto"/>
        <w:left w:val="none" w:sz="0" w:space="0" w:color="auto"/>
        <w:bottom w:val="none" w:sz="0" w:space="0" w:color="auto"/>
        <w:right w:val="none" w:sz="0" w:space="0" w:color="auto"/>
      </w:divBdr>
    </w:div>
    <w:div w:id="1285230297">
      <w:bodyDiv w:val="1"/>
      <w:marLeft w:val="0"/>
      <w:marRight w:val="0"/>
      <w:marTop w:val="0"/>
      <w:marBottom w:val="0"/>
      <w:divBdr>
        <w:top w:val="none" w:sz="0" w:space="0" w:color="auto"/>
        <w:left w:val="none" w:sz="0" w:space="0" w:color="auto"/>
        <w:bottom w:val="none" w:sz="0" w:space="0" w:color="auto"/>
        <w:right w:val="none" w:sz="0" w:space="0" w:color="auto"/>
      </w:divBdr>
    </w:div>
    <w:div w:id="1291086630">
      <w:bodyDiv w:val="1"/>
      <w:marLeft w:val="0"/>
      <w:marRight w:val="0"/>
      <w:marTop w:val="0"/>
      <w:marBottom w:val="0"/>
      <w:divBdr>
        <w:top w:val="none" w:sz="0" w:space="0" w:color="auto"/>
        <w:left w:val="none" w:sz="0" w:space="0" w:color="auto"/>
        <w:bottom w:val="none" w:sz="0" w:space="0" w:color="auto"/>
        <w:right w:val="none" w:sz="0" w:space="0" w:color="auto"/>
      </w:divBdr>
    </w:div>
    <w:div w:id="1313603638">
      <w:bodyDiv w:val="1"/>
      <w:marLeft w:val="0"/>
      <w:marRight w:val="0"/>
      <w:marTop w:val="0"/>
      <w:marBottom w:val="0"/>
      <w:divBdr>
        <w:top w:val="none" w:sz="0" w:space="0" w:color="auto"/>
        <w:left w:val="none" w:sz="0" w:space="0" w:color="auto"/>
        <w:bottom w:val="none" w:sz="0" w:space="0" w:color="auto"/>
        <w:right w:val="none" w:sz="0" w:space="0" w:color="auto"/>
      </w:divBdr>
    </w:div>
    <w:div w:id="1338384724">
      <w:bodyDiv w:val="1"/>
      <w:marLeft w:val="0"/>
      <w:marRight w:val="0"/>
      <w:marTop w:val="0"/>
      <w:marBottom w:val="0"/>
      <w:divBdr>
        <w:top w:val="none" w:sz="0" w:space="0" w:color="auto"/>
        <w:left w:val="none" w:sz="0" w:space="0" w:color="auto"/>
        <w:bottom w:val="none" w:sz="0" w:space="0" w:color="auto"/>
        <w:right w:val="none" w:sz="0" w:space="0" w:color="auto"/>
      </w:divBdr>
    </w:div>
    <w:div w:id="1341548605">
      <w:bodyDiv w:val="1"/>
      <w:marLeft w:val="0"/>
      <w:marRight w:val="0"/>
      <w:marTop w:val="0"/>
      <w:marBottom w:val="0"/>
      <w:divBdr>
        <w:top w:val="none" w:sz="0" w:space="0" w:color="auto"/>
        <w:left w:val="none" w:sz="0" w:space="0" w:color="auto"/>
        <w:bottom w:val="none" w:sz="0" w:space="0" w:color="auto"/>
        <w:right w:val="none" w:sz="0" w:space="0" w:color="auto"/>
      </w:divBdr>
    </w:div>
    <w:div w:id="1395085984">
      <w:bodyDiv w:val="1"/>
      <w:marLeft w:val="0"/>
      <w:marRight w:val="0"/>
      <w:marTop w:val="0"/>
      <w:marBottom w:val="0"/>
      <w:divBdr>
        <w:top w:val="none" w:sz="0" w:space="0" w:color="auto"/>
        <w:left w:val="none" w:sz="0" w:space="0" w:color="auto"/>
        <w:bottom w:val="none" w:sz="0" w:space="0" w:color="auto"/>
        <w:right w:val="none" w:sz="0" w:space="0" w:color="auto"/>
      </w:divBdr>
    </w:div>
    <w:div w:id="1452434491">
      <w:bodyDiv w:val="1"/>
      <w:marLeft w:val="0"/>
      <w:marRight w:val="0"/>
      <w:marTop w:val="0"/>
      <w:marBottom w:val="0"/>
      <w:divBdr>
        <w:top w:val="none" w:sz="0" w:space="0" w:color="auto"/>
        <w:left w:val="none" w:sz="0" w:space="0" w:color="auto"/>
        <w:bottom w:val="none" w:sz="0" w:space="0" w:color="auto"/>
        <w:right w:val="none" w:sz="0" w:space="0" w:color="auto"/>
      </w:divBdr>
    </w:div>
    <w:div w:id="1496653684">
      <w:bodyDiv w:val="1"/>
      <w:marLeft w:val="0"/>
      <w:marRight w:val="0"/>
      <w:marTop w:val="0"/>
      <w:marBottom w:val="0"/>
      <w:divBdr>
        <w:top w:val="none" w:sz="0" w:space="0" w:color="auto"/>
        <w:left w:val="none" w:sz="0" w:space="0" w:color="auto"/>
        <w:bottom w:val="none" w:sz="0" w:space="0" w:color="auto"/>
        <w:right w:val="none" w:sz="0" w:space="0" w:color="auto"/>
      </w:divBdr>
    </w:div>
    <w:div w:id="1500000031">
      <w:bodyDiv w:val="1"/>
      <w:marLeft w:val="0"/>
      <w:marRight w:val="0"/>
      <w:marTop w:val="0"/>
      <w:marBottom w:val="0"/>
      <w:divBdr>
        <w:top w:val="none" w:sz="0" w:space="0" w:color="auto"/>
        <w:left w:val="none" w:sz="0" w:space="0" w:color="auto"/>
        <w:bottom w:val="none" w:sz="0" w:space="0" w:color="auto"/>
        <w:right w:val="none" w:sz="0" w:space="0" w:color="auto"/>
      </w:divBdr>
    </w:div>
    <w:div w:id="151298528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1719482">
      <w:bodyDiv w:val="1"/>
      <w:marLeft w:val="0"/>
      <w:marRight w:val="0"/>
      <w:marTop w:val="0"/>
      <w:marBottom w:val="0"/>
      <w:divBdr>
        <w:top w:val="none" w:sz="0" w:space="0" w:color="auto"/>
        <w:left w:val="none" w:sz="0" w:space="0" w:color="auto"/>
        <w:bottom w:val="none" w:sz="0" w:space="0" w:color="auto"/>
        <w:right w:val="none" w:sz="0" w:space="0" w:color="auto"/>
      </w:divBdr>
    </w:div>
    <w:div w:id="1564948852">
      <w:bodyDiv w:val="1"/>
      <w:marLeft w:val="0"/>
      <w:marRight w:val="0"/>
      <w:marTop w:val="0"/>
      <w:marBottom w:val="0"/>
      <w:divBdr>
        <w:top w:val="none" w:sz="0" w:space="0" w:color="auto"/>
        <w:left w:val="none" w:sz="0" w:space="0" w:color="auto"/>
        <w:bottom w:val="none" w:sz="0" w:space="0" w:color="auto"/>
        <w:right w:val="none" w:sz="0" w:space="0" w:color="auto"/>
      </w:divBdr>
    </w:div>
    <w:div w:id="1567494271">
      <w:bodyDiv w:val="1"/>
      <w:marLeft w:val="0"/>
      <w:marRight w:val="0"/>
      <w:marTop w:val="0"/>
      <w:marBottom w:val="0"/>
      <w:divBdr>
        <w:top w:val="none" w:sz="0" w:space="0" w:color="auto"/>
        <w:left w:val="none" w:sz="0" w:space="0" w:color="auto"/>
        <w:bottom w:val="none" w:sz="0" w:space="0" w:color="auto"/>
        <w:right w:val="none" w:sz="0" w:space="0" w:color="auto"/>
      </w:divBdr>
    </w:div>
    <w:div w:id="1573736269">
      <w:bodyDiv w:val="1"/>
      <w:marLeft w:val="0"/>
      <w:marRight w:val="0"/>
      <w:marTop w:val="0"/>
      <w:marBottom w:val="0"/>
      <w:divBdr>
        <w:top w:val="none" w:sz="0" w:space="0" w:color="auto"/>
        <w:left w:val="none" w:sz="0" w:space="0" w:color="auto"/>
        <w:bottom w:val="none" w:sz="0" w:space="0" w:color="auto"/>
        <w:right w:val="none" w:sz="0" w:space="0" w:color="auto"/>
      </w:divBdr>
    </w:div>
    <w:div w:id="1576818185">
      <w:bodyDiv w:val="1"/>
      <w:marLeft w:val="0"/>
      <w:marRight w:val="0"/>
      <w:marTop w:val="0"/>
      <w:marBottom w:val="0"/>
      <w:divBdr>
        <w:top w:val="none" w:sz="0" w:space="0" w:color="auto"/>
        <w:left w:val="none" w:sz="0" w:space="0" w:color="auto"/>
        <w:bottom w:val="none" w:sz="0" w:space="0" w:color="auto"/>
        <w:right w:val="none" w:sz="0" w:space="0" w:color="auto"/>
      </w:divBdr>
    </w:div>
    <w:div w:id="1580017394">
      <w:bodyDiv w:val="1"/>
      <w:marLeft w:val="0"/>
      <w:marRight w:val="0"/>
      <w:marTop w:val="0"/>
      <w:marBottom w:val="0"/>
      <w:divBdr>
        <w:top w:val="none" w:sz="0" w:space="0" w:color="auto"/>
        <w:left w:val="none" w:sz="0" w:space="0" w:color="auto"/>
        <w:bottom w:val="none" w:sz="0" w:space="0" w:color="auto"/>
        <w:right w:val="none" w:sz="0" w:space="0" w:color="auto"/>
      </w:divBdr>
    </w:div>
    <w:div w:id="1596328197">
      <w:bodyDiv w:val="1"/>
      <w:marLeft w:val="0"/>
      <w:marRight w:val="0"/>
      <w:marTop w:val="0"/>
      <w:marBottom w:val="0"/>
      <w:divBdr>
        <w:top w:val="none" w:sz="0" w:space="0" w:color="auto"/>
        <w:left w:val="none" w:sz="0" w:space="0" w:color="auto"/>
        <w:bottom w:val="none" w:sz="0" w:space="0" w:color="auto"/>
        <w:right w:val="none" w:sz="0" w:space="0" w:color="auto"/>
      </w:divBdr>
    </w:div>
    <w:div w:id="1600141354">
      <w:bodyDiv w:val="1"/>
      <w:marLeft w:val="0"/>
      <w:marRight w:val="0"/>
      <w:marTop w:val="0"/>
      <w:marBottom w:val="0"/>
      <w:divBdr>
        <w:top w:val="none" w:sz="0" w:space="0" w:color="auto"/>
        <w:left w:val="none" w:sz="0" w:space="0" w:color="auto"/>
        <w:bottom w:val="none" w:sz="0" w:space="0" w:color="auto"/>
        <w:right w:val="none" w:sz="0" w:space="0" w:color="auto"/>
      </w:divBdr>
    </w:div>
    <w:div w:id="1605770536">
      <w:bodyDiv w:val="1"/>
      <w:marLeft w:val="0"/>
      <w:marRight w:val="0"/>
      <w:marTop w:val="0"/>
      <w:marBottom w:val="0"/>
      <w:divBdr>
        <w:top w:val="none" w:sz="0" w:space="0" w:color="auto"/>
        <w:left w:val="none" w:sz="0" w:space="0" w:color="auto"/>
        <w:bottom w:val="none" w:sz="0" w:space="0" w:color="auto"/>
        <w:right w:val="none" w:sz="0" w:space="0" w:color="auto"/>
      </w:divBdr>
    </w:div>
    <w:div w:id="1616213708">
      <w:bodyDiv w:val="1"/>
      <w:marLeft w:val="0"/>
      <w:marRight w:val="0"/>
      <w:marTop w:val="0"/>
      <w:marBottom w:val="0"/>
      <w:divBdr>
        <w:top w:val="none" w:sz="0" w:space="0" w:color="auto"/>
        <w:left w:val="none" w:sz="0" w:space="0" w:color="auto"/>
        <w:bottom w:val="none" w:sz="0" w:space="0" w:color="auto"/>
        <w:right w:val="none" w:sz="0" w:space="0" w:color="auto"/>
      </w:divBdr>
    </w:div>
    <w:div w:id="1635137252">
      <w:bodyDiv w:val="1"/>
      <w:marLeft w:val="0"/>
      <w:marRight w:val="0"/>
      <w:marTop w:val="0"/>
      <w:marBottom w:val="0"/>
      <w:divBdr>
        <w:top w:val="none" w:sz="0" w:space="0" w:color="auto"/>
        <w:left w:val="none" w:sz="0" w:space="0" w:color="auto"/>
        <w:bottom w:val="none" w:sz="0" w:space="0" w:color="auto"/>
        <w:right w:val="none" w:sz="0" w:space="0" w:color="auto"/>
      </w:divBdr>
    </w:div>
    <w:div w:id="1646160038">
      <w:bodyDiv w:val="1"/>
      <w:marLeft w:val="0"/>
      <w:marRight w:val="0"/>
      <w:marTop w:val="0"/>
      <w:marBottom w:val="0"/>
      <w:divBdr>
        <w:top w:val="none" w:sz="0" w:space="0" w:color="auto"/>
        <w:left w:val="none" w:sz="0" w:space="0" w:color="auto"/>
        <w:bottom w:val="none" w:sz="0" w:space="0" w:color="auto"/>
        <w:right w:val="none" w:sz="0" w:space="0" w:color="auto"/>
      </w:divBdr>
    </w:div>
    <w:div w:id="1669824284">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90523548">
      <w:bodyDiv w:val="1"/>
      <w:marLeft w:val="0"/>
      <w:marRight w:val="0"/>
      <w:marTop w:val="0"/>
      <w:marBottom w:val="0"/>
      <w:divBdr>
        <w:top w:val="none" w:sz="0" w:space="0" w:color="auto"/>
        <w:left w:val="none" w:sz="0" w:space="0" w:color="auto"/>
        <w:bottom w:val="none" w:sz="0" w:space="0" w:color="auto"/>
        <w:right w:val="none" w:sz="0" w:space="0" w:color="auto"/>
      </w:divBdr>
    </w:div>
    <w:div w:id="1697390644">
      <w:bodyDiv w:val="1"/>
      <w:marLeft w:val="0"/>
      <w:marRight w:val="0"/>
      <w:marTop w:val="0"/>
      <w:marBottom w:val="0"/>
      <w:divBdr>
        <w:top w:val="none" w:sz="0" w:space="0" w:color="auto"/>
        <w:left w:val="none" w:sz="0" w:space="0" w:color="auto"/>
        <w:bottom w:val="none" w:sz="0" w:space="0" w:color="auto"/>
        <w:right w:val="none" w:sz="0" w:space="0" w:color="auto"/>
      </w:divBdr>
    </w:div>
    <w:div w:id="1787891085">
      <w:bodyDiv w:val="1"/>
      <w:marLeft w:val="0"/>
      <w:marRight w:val="0"/>
      <w:marTop w:val="0"/>
      <w:marBottom w:val="0"/>
      <w:divBdr>
        <w:top w:val="none" w:sz="0" w:space="0" w:color="auto"/>
        <w:left w:val="none" w:sz="0" w:space="0" w:color="auto"/>
        <w:bottom w:val="none" w:sz="0" w:space="0" w:color="auto"/>
        <w:right w:val="none" w:sz="0" w:space="0" w:color="auto"/>
      </w:divBdr>
    </w:div>
    <w:div w:id="1807579896">
      <w:bodyDiv w:val="1"/>
      <w:marLeft w:val="0"/>
      <w:marRight w:val="0"/>
      <w:marTop w:val="0"/>
      <w:marBottom w:val="0"/>
      <w:divBdr>
        <w:top w:val="none" w:sz="0" w:space="0" w:color="auto"/>
        <w:left w:val="none" w:sz="0" w:space="0" w:color="auto"/>
        <w:bottom w:val="none" w:sz="0" w:space="0" w:color="auto"/>
        <w:right w:val="none" w:sz="0" w:space="0" w:color="auto"/>
      </w:divBdr>
    </w:div>
    <w:div w:id="1834253228">
      <w:bodyDiv w:val="1"/>
      <w:marLeft w:val="0"/>
      <w:marRight w:val="0"/>
      <w:marTop w:val="0"/>
      <w:marBottom w:val="0"/>
      <w:divBdr>
        <w:top w:val="none" w:sz="0" w:space="0" w:color="auto"/>
        <w:left w:val="none" w:sz="0" w:space="0" w:color="auto"/>
        <w:bottom w:val="none" w:sz="0" w:space="0" w:color="auto"/>
        <w:right w:val="none" w:sz="0" w:space="0" w:color="auto"/>
      </w:divBdr>
    </w:div>
    <w:div w:id="1847134922">
      <w:bodyDiv w:val="1"/>
      <w:marLeft w:val="0"/>
      <w:marRight w:val="0"/>
      <w:marTop w:val="0"/>
      <w:marBottom w:val="0"/>
      <w:divBdr>
        <w:top w:val="none" w:sz="0" w:space="0" w:color="auto"/>
        <w:left w:val="none" w:sz="0" w:space="0" w:color="auto"/>
        <w:bottom w:val="none" w:sz="0" w:space="0" w:color="auto"/>
        <w:right w:val="none" w:sz="0" w:space="0" w:color="auto"/>
      </w:divBdr>
    </w:div>
    <w:div w:id="1856965286">
      <w:bodyDiv w:val="1"/>
      <w:marLeft w:val="0"/>
      <w:marRight w:val="0"/>
      <w:marTop w:val="0"/>
      <w:marBottom w:val="0"/>
      <w:divBdr>
        <w:top w:val="none" w:sz="0" w:space="0" w:color="auto"/>
        <w:left w:val="none" w:sz="0" w:space="0" w:color="auto"/>
        <w:bottom w:val="none" w:sz="0" w:space="0" w:color="auto"/>
        <w:right w:val="none" w:sz="0" w:space="0" w:color="auto"/>
      </w:divBdr>
    </w:div>
    <w:div w:id="1884898584">
      <w:bodyDiv w:val="1"/>
      <w:marLeft w:val="0"/>
      <w:marRight w:val="0"/>
      <w:marTop w:val="0"/>
      <w:marBottom w:val="0"/>
      <w:divBdr>
        <w:top w:val="none" w:sz="0" w:space="0" w:color="auto"/>
        <w:left w:val="none" w:sz="0" w:space="0" w:color="auto"/>
        <w:bottom w:val="none" w:sz="0" w:space="0" w:color="auto"/>
        <w:right w:val="none" w:sz="0" w:space="0" w:color="auto"/>
      </w:divBdr>
    </w:div>
    <w:div w:id="1885673163">
      <w:bodyDiv w:val="1"/>
      <w:marLeft w:val="0"/>
      <w:marRight w:val="0"/>
      <w:marTop w:val="0"/>
      <w:marBottom w:val="0"/>
      <w:divBdr>
        <w:top w:val="none" w:sz="0" w:space="0" w:color="auto"/>
        <w:left w:val="none" w:sz="0" w:space="0" w:color="auto"/>
        <w:bottom w:val="none" w:sz="0" w:space="0" w:color="auto"/>
        <w:right w:val="none" w:sz="0" w:space="0" w:color="auto"/>
      </w:divBdr>
    </w:div>
    <w:div w:id="1889100927">
      <w:bodyDiv w:val="1"/>
      <w:marLeft w:val="0"/>
      <w:marRight w:val="0"/>
      <w:marTop w:val="0"/>
      <w:marBottom w:val="0"/>
      <w:divBdr>
        <w:top w:val="none" w:sz="0" w:space="0" w:color="auto"/>
        <w:left w:val="none" w:sz="0" w:space="0" w:color="auto"/>
        <w:bottom w:val="none" w:sz="0" w:space="0" w:color="auto"/>
        <w:right w:val="none" w:sz="0" w:space="0" w:color="auto"/>
      </w:divBdr>
    </w:div>
    <w:div w:id="1905942856">
      <w:bodyDiv w:val="1"/>
      <w:marLeft w:val="0"/>
      <w:marRight w:val="0"/>
      <w:marTop w:val="0"/>
      <w:marBottom w:val="0"/>
      <w:divBdr>
        <w:top w:val="none" w:sz="0" w:space="0" w:color="auto"/>
        <w:left w:val="none" w:sz="0" w:space="0" w:color="auto"/>
        <w:bottom w:val="none" w:sz="0" w:space="0" w:color="auto"/>
        <w:right w:val="none" w:sz="0" w:space="0" w:color="auto"/>
      </w:divBdr>
    </w:div>
    <w:div w:id="1930196715">
      <w:bodyDiv w:val="1"/>
      <w:marLeft w:val="0"/>
      <w:marRight w:val="0"/>
      <w:marTop w:val="0"/>
      <w:marBottom w:val="0"/>
      <w:divBdr>
        <w:top w:val="none" w:sz="0" w:space="0" w:color="auto"/>
        <w:left w:val="none" w:sz="0" w:space="0" w:color="auto"/>
        <w:bottom w:val="none" w:sz="0" w:space="0" w:color="auto"/>
        <w:right w:val="none" w:sz="0" w:space="0" w:color="auto"/>
      </w:divBdr>
    </w:div>
    <w:div w:id="1938247328">
      <w:bodyDiv w:val="1"/>
      <w:marLeft w:val="0"/>
      <w:marRight w:val="0"/>
      <w:marTop w:val="0"/>
      <w:marBottom w:val="0"/>
      <w:divBdr>
        <w:top w:val="none" w:sz="0" w:space="0" w:color="auto"/>
        <w:left w:val="none" w:sz="0" w:space="0" w:color="auto"/>
        <w:bottom w:val="none" w:sz="0" w:space="0" w:color="auto"/>
        <w:right w:val="none" w:sz="0" w:space="0" w:color="auto"/>
      </w:divBdr>
    </w:div>
    <w:div w:id="1939172287">
      <w:bodyDiv w:val="1"/>
      <w:marLeft w:val="0"/>
      <w:marRight w:val="0"/>
      <w:marTop w:val="0"/>
      <w:marBottom w:val="0"/>
      <w:divBdr>
        <w:top w:val="none" w:sz="0" w:space="0" w:color="auto"/>
        <w:left w:val="none" w:sz="0" w:space="0" w:color="auto"/>
        <w:bottom w:val="none" w:sz="0" w:space="0" w:color="auto"/>
        <w:right w:val="none" w:sz="0" w:space="0" w:color="auto"/>
      </w:divBdr>
    </w:div>
    <w:div w:id="1946572877">
      <w:bodyDiv w:val="1"/>
      <w:marLeft w:val="0"/>
      <w:marRight w:val="0"/>
      <w:marTop w:val="0"/>
      <w:marBottom w:val="0"/>
      <w:divBdr>
        <w:top w:val="none" w:sz="0" w:space="0" w:color="auto"/>
        <w:left w:val="none" w:sz="0" w:space="0" w:color="auto"/>
        <w:bottom w:val="none" w:sz="0" w:space="0" w:color="auto"/>
        <w:right w:val="none" w:sz="0" w:space="0" w:color="auto"/>
      </w:divBdr>
    </w:div>
    <w:div w:id="1963337797">
      <w:bodyDiv w:val="1"/>
      <w:marLeft w:val="0"/>
      <w:marRight w:val="0"/>
      <w:marTop w:val="0"/>
      <w:marBottom w:val="0"/>
      <w:divBdr>
        <w:top w:val="none" w:sz="0" w:space="0" w:color="auto"/>
        <w:left w:val="none" w:sz="0" w:space="0" w:color="auto"/>
        <w:bottom w:val="none" w:sz="0" w:space="0" w:color="auto"/>
        <w:right w:val="none" w:sz="0" w:space="0" w:color="auto"/>
      </w:divBdr>
    </w:div>
    <w:div w:id="1983391015">
      <w:bodyDiv w:val="1"/>
      <w:marLeft w:val="0"/>
      <w:marRight w:val="0"/>
      <w:marTop w:val="0"/>
      <w:marBottom w:val="0"/>
      <w:divBdr>
        <w:top w:val="none" w:sz="0" w:space="0" w:color="auto"/>
        <w:left w:val="none" w:sz="0" w:space="0" w:color="auto"/>
        <w:bottom w:val="none" w:sz="0" w:space="0" w:color="auto"/>
        <w:right w:val="none" w:sz="0" w:space="0" w:color="auto"/>
      </w:divBdr>
    </w:div>
    <w:div w:id="1987467971">
      <w:bodyDiv w:val="1"/>
      <w:marLeft w:val="0"/>
      <w:marRight w:val="0"/>
      <w:marTop w:val="0"/>
      <w:marBottom w:val="0"/>
      <w:divBdr>
        <w:top w:val="none" w:sz="0" w:space="0" w:color="auto"/>
        <w:left w:val="none" w:sz="0" w:space="0" w:color="auto"/>
        <w:bottom w:val="none" w:sz="0" w:space="0" w:color="auto"/>
        <w:right w:val="none" w:sz="0" w:space="0" w:color="auto"/>
      </w:divBdr>
    </w:div>
    <w:div w:id="1989438170">
      <w:bodyDiv w:val="1"/>
      <w:marLeft w:val="0"/>
      <w:marRight w:val="0"/>
      <w:marTop w:val="0"/>
      <w:marBottom w:val="0"/>
      <w:divBdr>
        <w:top w:val="none" w:sz="0" w:space="0" w:color="auto"/>
        <w:left w:val="none" w:sz="0" w:space="0" w:color="auto"/>
        <w:bottom w:val="none" w:sz="0" w:space="0" w:color="auto"/>
        <w:right w:val="none" w:sz="0" w:space="0" w:color="auto"/>
      </w:divBdr>
    </w:div>
    <w:div w:id="1995061999">
      <w:bodyDiv w:val="1"/>
      <w:marLeft w:val="0"/>
      <w:marRight w:val="0"/>
      <w:marTop w:val="0"/>
      <w:marBottom w:val="0"/>
      <w:divBdr>
        <w:top w:val="none" w:sz="0" w:space="0" w:color="auto"/>
        <w:left w:val="none" w:sz="0" w:space="0" w:color="auto"/>
        <w:bottom w:val="none" w:sz="0" w:space="0" w:color="auto"/>
        <w:right w:val="none" w:sz="0" w:space="0" w:color="auto"/>
      </w:divBdr>
    </w:div>
    <w:div w:id="2021614960">
      <w:bodyDiv w:val="1"/>
      <w:marLeft w:val="0"/>
      <w:marRight w:val="0"/>
      <w:marTop w:val="0"/>
      <w:marBottom w:val="0"/>
      <w:divBdr>
        <w:top w:val="none" w:sz="0" w:space="0" w:color="auto"/>
        <w:left w:val="none" w:sz="0" w:space="0" w:color="auto"/>
        <w:bottom w:val="none" w:sz="0" w:space="0" w:color="auto"/>
        <w:right w:val="none" w:sz="0" w:space="0" w:color="auto"/>
      </w:divBdr>
      <w:divsChild>
        <w:div w:id="467162648">
          <w:marLeft w:val="0"/>
          <w:marRight w:val="0"/>
          <w:marTop w:val="0"/>
          <w:marBottom w:val="0"/>
          <w:divBdr>
            <w:top w:val="none" w:sz="0" w:space="0" w:color="auto"/>
            <w:left w:val="none" w:sz="0" w:space="0" w:color="auto"/>
            <w:bottom w:val="none" w:sz="0" w:space="0" w:color="auto"/>
            <w:right w:val="none" w:sz="0" w:space="0" w:color="auto"/>
          </w:divBdr>
        </w:div>
        <w:div w:id="1282882561">
          <w:marLeft w:val="0"/>
          <w:marRight w:val="0"/>
          <w:marTop w:val="0"/>
          <w:marBottom w:val="0"/>
          <w:divBdr>
            <w:top w:val="none" w:sz="0" w:space="0" w:color="auto"/>
            <w:left w:val="none" w:sz="0" w:space="0" w:color="auto"/>
            <w:bottom w:val="none" w:sz="0" w:space="0" w:color="auto"/>
            <w:right w:val="none" w:sz="0" w:space="0" w:color="auto"/>
          </w:divBdr>
        </w:div>
        <w:div w:id="2129202345">
          <w:marLeft w:val="0"/>
          <w:marRight w:val="0"/>
          <w:marTop w:val="0"/>
          <w:marBottom w:val="0"/>
          <w:divBdr>
            <w:top w:val="none" w:sz="0" w:space="0" w:color="auto"/>
            <w:left w:val="none" w:sz="0" w:space="0" w:color="auto"/>
            <w:bottom w:val="none" w:sz="0" w:space="0" w:color="auto"/>
            <w:right w:val="none" w:sz="0" w:space="0" w:color="auto"/>
          </w:divBdr>
        </w:div>
      </w:divsChild>
    </w:div>
    <w:div w:id="2025132796">
      <w:bodyDiv w:val="1"/>
      <w:marLeft w:val="0"/>
      <w:marRight w:val="0"/>
      <w:marTop w:val="0"/>
      <w:marBottom w:val="0"/>
      <w:divBdr>
        <w:top w:val="none" w:sz="0" w:space="0" w:color="auto"/>
        <w:left w:val="none" w:sz="0" w:space="0" w:color="auto"/>
        <w:bottom w:val="none" w:sz="0" w:space="0" w:color="auto"/>
        <w:right w:val="none" w:sz="0" w:space="0" w:color="auto"/>
      </w:divBdr>
    </w:div>
    <w:div w:id="2032023892">
      <w:bodyDiv w:val="1"/>
      <w:marLeft w:val="0"/>
      <w:marRight w:val="0"/>
      <w:marTop w:val="0"/>
      <w:marBottom w:val="0"/>
      <w:divBdr>
        <w:top w:val="none" w:sz="0" w:space="0" w:color="auto"/>
        <w:left w:val="none" w:sz="0" w:space="0" w:color="auto"/>
        <w:bottom w:val="none" w:sz="0" w:space="0" w:color="auto"/>
        <w:right w:val="none" w:sz="0" w:space="0" w:color="auto"/>
      </w:divBdr>
    </w:div>
    <w:div w:id="2038240359">
      <w:bodyDiv w:val="1"/>
      <w:marLeft w:val="0"/>
      <w:marRight w:val="0"/>
      <w:marTop w:val="0"/>
      <w:marBottom w:val="0"/>
      <w:divBdr>
        <w:top w:val="none" w:sz="0" w:space="0" w:color="auto"/>
        <w:left w:val="none" w:sz="0" w:space="0" w:color="auto"/>
        <w:bottom w:val="none" w:sz="0" w:space="0" w:color="auto"/>
        <w:right w:val="none" w:sz="0" w:space="0" w:color="auto"/>
      </w:divBdr>
    </w:div>
    <w:div w:id="2047943160">
      <w:bodyDiv w:val="1"/>
      <w:marLeft w:val="0"/>
      <w:marRight w:val="0"/>
      <w:marTop w:val="0"/>
      <w:marBottom w:val="0"/>
      <w:divBdr>
        <w:top w:val="none" w:sz="0" w:space="0" w:color="auto"/>
        <w:left w:val="none" w:sz="0" w:space="0" w:color="auto"/>
        <w:bottom w:val="none" w:sz="0" w:space="0" w:color="auto"/>
        <w:right w:val="none" w:sz="0" w:space="0" w:color="auto"/>
      </w:divBdr>
    </w:div>
    <w:div w:id="2049186308">
      <w:bodyDiv w:val="1"/>
      <w:marLeft w:val="0"/>
      <w:marRight w:val="0"/>
      <w:marTop w:val="0"/>
      <w:marBottom w:val="0"/>
      <w:divBdr>
        <w:top w:val="none" w:sz="0" w:space="0" w:color="auto"/>
        <w:left w:val="none" w:sz="0" w:space="0" w:color="auto"/>
        <w:bottom w:val="none" w:sz="0" w:space="0" w:color="auto"/>
        <w:right w:val="none" w:sz="0" w:space="0" w:color="auto"/>
      </w:divBdr>
    </w:div>
    <w:div w:id="2056158915">
      <w:bodyDiv w:val="1"/>
      <w:marLeft w:val="0"/>
      <w:marRight w:val="0"/>
      <w:marTop w:val="0"/>
      <w:marBottom w:val="0"/>
      <w:divBdr>
        <w:top w:val="none" w:sz="0" w:space="0" w:color="auto"/>
        <w:left w:val="none" w:sz="0" w:space="0" w:color="auto"/>
        <w:bottom w:val="none" w:sz="0" w:space="0" w:color="auto"/>
        <w:right w:val="none" w:sz="0" w:space="0" w:color="auto"/>
      </w:divBdr>
    </w:div>
    <w:div w:id="2058122772">
      <w:bodyDiv w:val="1"/>
      <w:marLeft w:val="0"/>
      <w:marRight w:val="0"/>
      <w:marTop w:val="0"/>
      <w:marBottom w:val="0"/>
      <w:divBdr>
        <w:top w:val="none" w:sz="0" w:space="0" w:color="auto"/>
        <w:left w:val="none" w:sz="0" w:space="0" w:color="auto"/>
        <w:bottom w:val="none" w:sz="0" w:space="0" w:color="auto"/>
        <w:right w:val="none" w:sz="0" w:space="0" w:color="auto"/>
      </w:divBdr>
    </w:div>
    <w:div w:id="2111777110">
      <w:bodyDiv w:val="1"/>
      <w:marLeft w:val="0"/>
      <w:marRight w:val="0"/>
      <w:marTop w:val="0"/>
      <w:marBottom w:val="0"/>
      <w:divBdr>
        <w:top w:val="none" w:sz="0" w:space="0" w:color="auto"/>
        <w:left w:val="none" w:sz="0" w:space="0" w:color="auto"/>
        <w:bottom w:val="none" w:sz="0" w:space="0" w:color="auto"/>
        <w:right w:val="none" w:sz="0" w:space="0" w:color="auto"/>
      </w:divBdr>
    </w:div>
    <w:div w:id="2113671145">
      <w:bodyDiv w:val="1"/>
      <w:marLeft w:val="0"/>
      <w:marRight w:val="0"/>
      <w:marTop w:val="0"/>
      <w:marBottom w:val="0"/>
      <w:divBdr>
        <w:top w:val="none" w:sz="0" w:space="0" w:color="auto"/>
        <w:left w:val="none" w:sz="0" w:space="0" w:color="auto"/>
        <w:bottom w:val="none" w:sz="0" w:space="0" w:color="auto"/>
        <w:right w:val="none" w:sz="0" w:space="0" w:color="auto"/>
      </w:divBdr>
    </w:div>
    <w:div w:id="213100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TCMT\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9D712A-8FBE-48E9-9F31-792943BEA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4964</TotalTime>
  <Pages>39</Pages>
  <Words>3597</Words>
  <Characters>20508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2712</cp:revision>
  <cp:lastPrinted>2020-11-06T07:09:00Z</cp:lastPrinted>
  <dcterms:created xsi:type="dcterms:W3CDTF">2021-04-17T01:42:00Z</dcterms:created>
  <dcterms:modified xsi:type="dcterms:W3CDTF">2022-02-12T07:26:00Z</dcterms:modified>
</cp:coreProperties>
</file>